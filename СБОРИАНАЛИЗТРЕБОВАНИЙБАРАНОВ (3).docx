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B57373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B57373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B57373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B57373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B57373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B57373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B57373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B57373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B57373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3A207475" w:rsidR="00E12898" w:rsidRDefault="0044372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af7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C3AC833" w14:textId="7F7FC825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af7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6CD24651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af7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04BF8790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af7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277A1A7C" w:rsidR="00E12898" w:rsidRDefault="0044372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af7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4233200D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af7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32BF9EA6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af7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18E0258A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af7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11</w:t>
        </w:r>
        <w:r w:rsidR="00E12898">
          <w:rPr>
            <w:noProof/>
            <w:webHidden/>
          </w:rPr>
          <w:fldChar w:fldCharType="end"/>
        </w:r>
      </w:hyperlink>
    </w:p>
    <w:p w14:paraId="4653635B" w14:textId="0C42FCE2" w:rsidR="00E12898" w:rsidRDefault="0044372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af7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036FAA9F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af7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6800A96B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af7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36748917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af7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32BCBCF9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af7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17</w:t>
        </w:r>
        <w:r w:rsidR="00E12898">
          <w:rPr>
            <w:noProof/>
            <w:webHidden/>
          </w:rPr>
          <w:fldChar w:fldCharType="end"/>
        </w:r>
      </w:hyperlink>
    </w:p>
    <w:p w14:paraId="309AB81D" w14:textId="192112B7" w:rsidR="00E12898" w:rsidRDefault="0044372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af7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198CFB11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af7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54BBCF06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af7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22</w:t>
        </w:r>
        <w:r w:rsidR="00E12898">
          <w:rPr>
            <w:noProof/>
            <w:webHidden/>
          </w:rPr>
          <w:fldChar w:fldCharType="end"/>
        </w:r>
      </w:hyperlink>
    </w:p>
    <w:p w14:paraId="54E24B51" w14:textId="44DB05D4" w:rsidR="00E12898" w:rsidRDefault="0044372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af7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23</w:t>
        </w:r>
        <w:r w:rsidR="00E12898">
          <w:rPr>
            <w:noProof/>
            <w:webHidden/>
          </w:rPr>
          <w:fldChar w:fldCharType="end"/>
        </w:r>
      </w:hyperlink>
    </w:p>
    <w:p w14:paraId="087054B2" w14:textId="31A796F0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af7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23</w:t>
        </w:r>
        <w:r w:rsidR="00E12898">
          <w:rPr>
            <w:noProof/>
            <w:webHidden/>
          </w:rPr>
          <w:fldChar w:fldCharType="end"/>
        </w:r>
      </w:hyperlink>
    </w:p>
    <w:p w14:paraId="586DE437" w14:textId="0F5C87DF" w:rsidR="00E12898" w:rsidRDefault="00443725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af7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A772D1">
          <w:rPr>
            <w:noProof/>
            <w:webHidden/>
          </w:rPr>
          <w:t>23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19087815" w:rsidR="001F12C3" w:rsidRDefault="001F12C3" w:rsidP="001F12C3">
      <w:pPr>
        <w:pStyle w:val="a7"/>
      </w:pPr>
      <w:r w:rsidRPr="008D27C7">
        <w:lastRenderedPageBreak/>
        <w:t>Перечень сокращений и обозначений</w:t>
      </w:r>
    </w:p>
    <w:p w14:paraId="13FF4552" w14:textId="44A60212" w:rsidR="00987314" w:rsidRDefault="00987314" w:rsidP="00987314">
      <w:pPr>
        <w:pStyle w:val="a7"/>
      </w:pPr>
      <w:r>
        <w:lastRenderedPageBreak/>
        <w:t>Введение</w:t>
      </w:r>
    </w:p>
    <w:p w14:paraId="2FAA5058" w14:textId="33D917B6" w:rsidR="00947712" w:rsidRPr="00947712" w:rsidRDefault="00947712" w:rsidP="00947712">
      <w:pPr>
        <w:pStyle w:val="a3"/>
        <w:rPr>
          <w:lang w:val="en-US"/>
        </w:rPr>
      </w:pPr>
      <w:r>
        <w:br w:type="column"/>
      </w:r>
    </w:p>
    <w:p w14:paraId="5EF5191B" w14:textId="03DEC384" w:rsidR="001F12C3" w:rsidRPr="001F12C3" w:rsidRDefault="001F12C3" w:rsidP="001F12C3">
      <w:pPr>
        <w:pStyle w:val="a3"/>
      </w:pPr>
    </w:p>
    <w:p w14:paraId="6F17F913" w14:textId="5C59FA77" w:rsidR="00BB22C1" w:rsidRDefault="00654CC3" w:rsidP="00654CC3">
      <w:pPr>
        <w:pStyle w:val="1"/>
      </w:pPr>
      <w:bookmarkStart w:id="2" w:name="_Toc214268614"/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fd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3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77777777" w:rsidR="001C4B89" w:rsidRDefault="001C4B89" w:rsidP="001C4B89">
      <w:pPr>
        <w:pStyle w:val="a1"/>
      </w:pPr>
      <w:r>
        <w:t>операционная система Android 8.0 (API 26)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2"/>
      </w:pPr>
      <w:bookmarkStart w:id="7" w:name="_Toc214268619"/>
      <w:r>
        <w:t>Проектирование интерфейса пользователя</w:t>
      </w:r>
      <w:bookmarkEnd w:id="7"/>
    </w:p>
    <w:p w14:paraId="063C1F50" w14:textId="41402C27" w:rsidR="007449D8" w:rsidRPr="00AB3172" w:rsidRDefault="007449D8" w:rsidP="007449D8">
      <w:pPr>
        <w:pStyle w:val="a3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подробнее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424A8B18" wp14:editId="05058161">
            <wp:extent cx="5598024" cy="3718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24" cy="37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7B6E566E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главной страницы, страниц упражнений и подробнее</w:t>
      </w:r>
      <w:r w:rsidR="00EE2444">
        <w:t xml:space="preserve"> об упражнении</w:t>
      </w:r>
    </w:p>
    <w:p w14:paraId="148B92BD" w14:textId="6B8C445E" w:rsidR="00DA5DB8" w:rsidRPr="00746B6B" w:rsidRDefault="00746B6B" w:rsidP="00DA5DB8">
      <w:pPr>
        <w:pStyle w:val="a3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lastRenderedPageBreak/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2"/>
      </w:pPr>
      <w:bookmarkStart w:id="8" w:name="_Toc214268620"/>
      <w:r>
        <w:t>Разработка архитектуры программного обеспечения</w:t>
      </w:r>
      <w:bookmarkEnd w:id="8"/>
    </w:p>
    <w:p w14:paraId="26A7ED21" w14:textId="77777777" w:rsidR="007449D8" w:rsidRPr="00AB3172" w:rsidRDefault="007449D8" w:rsidP="007449D8">
      <w:pPr>
        <w:pStyle w:val="a3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fd"/>
      </w:pPr>
      <w:r w:rsidRPr="00B65ADA">
        <w:rPr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bookmarkStart w:id="9" w:name="_Toc214268621"/>
      <w:r>
        <w:t>Проектирование БД</w:t>
      </w:r>
      <w:bookmarkEnd w:id="9"/>
    </w:p>
    <w:p w14:paraId="07B373F5" w14:textId="0A74239F" w:rsidR="007449D8" w:rsidRDefault="00FF06BF" w:rsidP="007449D8">
      <w:pPr>
        <w:pStyle w:val="a3"/>
      </w:pPr>
      <w:r>
        <w:t>В рамках курсового проектирован</w:t>
      </w:r>
      <w:r w:rsidR="00A17827">
        <w:t>ия требуется разработать БД для фитнеса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fd"/>
      </w:pPr>
      <w:r w:rsidRPr="00385EFA">
        <w:rPr>
          <w:lang w:eastAsia="ru-RU"/>
        </w:rPr>
        <w:lastRenderedPageBreak/>
        <w:drawing>
          <wp:inline distT="0" distB="0" distL="0" distR="0" wp14:anchorId="68DC36A0" wp14:editId="52FD4DEC">
            <wp:extent cx="4689043" cy="41240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8715" cy="41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02C7D564" w:rsidR="00A17827" w:rsidRPr="00A17827" w:rsidRDefault="00A17827" w:rsidP="00A17827">
      <w:pPr>
        <w:pStyle w:val="afe"/>
      </w:pPr>
      <w:r>
        <w:t>Рисунок</w:t>
      </w:r>
      <w:r w:rsidR="004E7079" w:rsidRPr="008F368C">
        <w:t xml:space="preserve"> 4</w:t>
      </w:r>
      <w:r>
        <w:t xml:space="preserve"> – </w:t>
      </w:r>
      <w:r w:rsidR="00314FCF">
        <w:rPr>
          <w:lang w:val="en-US"/>
        </w:rPr>
        <w:t>MySQL</w:t>
      </w:r>
      <w:r w:rsidR="00314FCF" w:rsidRPr="00A17827">
        <w:t xml:space="preserve"> </w:t>
      </w:r>
      <w:r w:rsidR="00314FCF">
        <w:rPr>
          <w:lang w:val="en-US"/>
        </w:rPr>
        <w:t>Workbench</w:t>
      </w:r>
      <w:r w:rsidR="00314FCF" w:rsidRPr="00314FCF">
        <w:t xml:space="preserve">.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2"/>
      </w:pPr>
      <w:bookmarkStart w:id="11" w:name="_Toc214268623"/>
      <w:r>
        <w:t>Разработка программных модулей</w:t>
      </w:r>
      <w:bookmarkEnd w:id="11"/>
    </w:p>
    <w:p w14:paraId="053C1502" w14:textId="2070515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Для курсового проекта разработано мобильное приложение на языке Kotlin с использованием архитектурного паттерна MVVM и фреймворка Jetpack Compose для построения пользовательского интерфейса. </w:t>
      </w:r>
    </w:p>
    <w:p w14:paraId="6CFE8EB1" w14:textId="455C9D1A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Серверная часть реализована в виде Web API на языке C# с использованием ASP.NET Core. В качестве ORM применяется Entity Framework Core, обеспечивающий взаимодействие с базой данных и автоматическое сопоставление сущностей с таблицами базы данных. </w:t>
      </w:r>
    </w:p>
    <w:p w14:paraId="04547F7B" w14:textId="1B4323F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r w:rsidR="00385EFA">
        <w:rPr>
          <w:lang w:val="en-US" w:eastAsia="ru-RU"/>
        </w:rPr>
        <w:t>Gson</w:t>
      </w:r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6C96D3A5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r w:rsidR="003B04DE">
        <w:rPr>
          <w:lang w:val="en-US" w:eastAsia="ru-RU"/>
        </w:rPr>
        <w:t>WorkoutRepository</w:t>
      </w:r>
      <w:r w:rsidRPr="00BE23BE">
        <w:rPr>
          <w:lang w:eastAsia="ru-RU"/>
        </w:rPr>
        <w:t xml:space="preserve">, содержащий методы для получения и отправки данных на сервер. В листинге 1 представлен пример метода для отправки POST-запроса с данными о новой тренировке. </w:t>
      </w:r>
    </w:p>
    <w:p w14:paraId="666293B9" w14:textId="2EB7DC81" w:rsidR="00BE23BE" w:rsidRPr="003B04D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ff0"/>
      </w:pPr>
      <w:r w:rsidRPr="003B04DE">
        <w:rPr>
          <w:lang w:val="en-US"/>
        </w:rPr>
        <w:t>fun</w:t>
      </w:r>
      <w:r w:rsidRPr="003B04DE">
        <w:t xml:space="preserve"> </w:t>
      </w:r>
      <w:r w:rsidRPr="003B04DE">
        <w:rPr>
          <w:lang w:val="en-US"/>
        </w:rPr>
        <w:t>createNewWorkout</w:t>
      </w:r>
      <w:r w:rsidRPr="003B04DE">
        <w:t>(</w:t>
      </w:r>
      <w:r w:rsidRPr="003B04DE">
        <w:br/>
        <w:t xml:space="preserve">    </w:t>
      </w:r>
      <w:r w:rsidRPr="003B04DE">
        <w:rPr>
          <w:lang w:val="en-US"/>
        </w:rPr>
        <w:t>userId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r w:rsidRPr="003B04DE">
        <w:rPr>
          <w:lang w:val="en-US"/>
        </w:rPr>
        <w:t>SelectedExercise</w:t>
      </w:r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r w:rsidRPr="003B04DE">
        <w:rPr>
          <w:lang w:val="en-US"/>
        </w:rPr>
        <w:t>onSuccess</w:t>
      </w:r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ff0"/>
      </w:pPr>
      <w:r>
        <w:t xml:space="preserve">    </w:t>
      </w:r>
      <w:r w:rsidRPr="00322DDA">
        <w:t>// Запускаем корутину внутри ViewModel</w:t>
      </w:r>
      <w:r>
        <w:t xml:space="preserve"> </w:t>
      </w:r>
      <w:r w:rsidR="003B04DE" w:rsidRPr="003B04DE">
        <w:br/>
        <w:t xml:space="preserve">    </w:t>
      </w:r>
      <w:r w:rsidR="003B04DE" w:rsidRPr="003B04DE">
        <w:rPr>
          <w:lang w:val="en-US"/>
        </w:rPr>
        <w:t>viewModelScope</w:t>
      </w:r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ff0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ff0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ff0"/>
        <w:ind w:left="1416" w:firstLine="708"/>
        <w:rPr>
          <w:lang w:val="en-US"/>
        </w:rPr>
      </w:pPr>
      <w:r w:rsidRPr="003B04DE">
        <w:rPr>
          <w:lang w:val="en-US"/>
        </w:rPr>
        <w:t>val</w:t>
      </w:r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r w:rsidRPr="003B04DE">
        <w:rPr>
          <w:lang w:val="en-US"/>
        </w:rPr>
        <w:t>userId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userId</w:t>
      </w:r>
      <w:r w:rsidRPr="00FB32E5">
        <w:rPr>
          <w:lang w:val="en-US"/>
        </w:rPr>
        <w:t>,</w:t>
      </w:r>
      <w:r w:rsidRPr="00FB32E5">
        <w:rPr>
          <w:lang w:val="en-US"/>
        </w:rPr>
        <w:br/>
      </w:r>
      <w:r w:rsidRPr="00FB32E5">
        <w:rPr>
          <w:lang w:val="en-US"/>
        </w:rPr>
        <w:lastRenderedPageBreak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durationMin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ff0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FC5220" w:rsidRDefault="003B04DE" w:rsidP="00322DDA">
      <w:pPr>
        <w:pStyle w:val="aff0"/>
        <w:ind w:left="1416" w:firstLine="708"/>
      </w:pPr>
      <w:r w:rsidRPr="003B04DE">
        <w:rPr>
          <w:lang w:val="en-US"/>
        </w:rPr>
        <w:t>val</w:t>
      </w:r>
      <w:r w:rsidRPr="00FC5220">
        <w:t xml:space="preserve"> </w:t>
      </w:r>
      <w:r w:rsidRPr="003B04DE">
        <w:rPr>
          <w:lang w:val="en-US"/>
        </w:rPr>
        <w:t>res</w:t>
      </w:r>
      <w:r w:rsidRPr="00FC5220">
        <w:t xml:space="preserve"> = </w:t>
      </w:r>
      <w:r w:rsidRPr="003B04DE">
        <w:rPr>
          <w:lang w:val="en-US"/>
        </w:rPr>
        <w:t>api</w:t>
      </w:r>
      <w:r w:rsidRPr="00FC5220">
        <w:t>.</w:t>
      </w:r>
      <w:r w:rsidRPr="003B04DE">
        <w:rPr>
          <w:lang w:val="en-US"/>
        </w:rPr>
        <w:t>createWorkout</w:t>
      </w:r>
      <w:r w:rsidRPr="00FC5220">
        <w:t>(</w:t>
      </w:r>
      <w:r w:rsidRPr="003B04DE">
        <w:rPr>
          <w:lang w:val="en-US"/>
        </w:rPr>
        <w:t>workout</w:t>
      </w:r>
      <w:r w:rsidRPr="00FC5220">
        <w:t>)</w:t>
      </w:r>
    </w:p>
    <w:p w14:paraId="477784C9" w14:textId="5C83CE3A" w:rsidR="00FB32E5" w:rsidRPr="00FC5220" w:rsidRDefault="00FB32E5" w:rsidP="00322DDA">
      <w:pPr>
        <w:pStyle w:val="aff0"/>
        <w:ind w:left="1416" w:firstLine="708"/>
      </w:pPr>
      <w:r w:rsidRPr="00FC5220">
        <w:t xml:space="preserve">// Получаем </w:t>
      </w:r>
      <w:r w:rsidRPr="00FB32E5">
        <w:rPr>
          <w:lang w:val="en-US"/>
        </w:rPr>
        <w:t>ID</w:t>
      </w:r>
      <w:r w:rsidRPr="00FC5220">
        <w:t xml:space="preserve"> созданной тренировки</w:t>
      </w:r>
      <w:r w:rsidR="003B04DE" w:rsidRPr="00FC5220">
        <w:br/>
        <w:t xml:space="preserve">     </w:t>
      </w:r>
      <w:r w:rsidR="003B04DE" w:rsidRPr="003B04DE">
        <w:rPr>
          <w:lang w:val="en-US"/>
        </w:rPr>
        <w:t>val</w:t>
      </w:r>
      <w:r w:rsidR="003B04DE" w:rsidRPr="00FC5220">
        <w:t xml:space="preserve"> </w:t>
      </w:r>
      <w:r w:rsidR="003B04DE" w:rsidRPr="003B04DE">
        <w:rPr>
          <w:lang w:val="en-US"/>
        </w:rPr>
        <w:t>createdId</w:t>
      </w:r>
      <w:r w:rsidR="003B04DE" w:rsidRPr="00FC5220">
        <w:t xml:space="preserve"> = </w:t>
      </w:r>
      <w:r w:rsidR="003B04DE" w:rsidRPr="003B04DE">
        <w:rPr>
          <w:lang w:val="en-US"/>
        </w:rPr>
        <w:t>res</w:t>
      </w:r>
      <w:r w:rsidR="003B04DE" w:rsidRPr="00FC5220">
        <w:t>.</w:t>
      </w:r>
      <w:r w:rsidR="003B04DE" w:rsidRPr="003B04DE">
        <w:rPr>
          <w:lang w:val="en-US"/>
        </w:rPr>
        <w:t>body</w:t>
      </w:r>
      <w:r w:rsidR="003B04DE" w:rsidRPr="00FC5220">
        <w:t>()!!.</w:t>
      </w:r>
      <w:r w:rsidR="003B04DE" w:rsidRPr="003B04DE">
        <w:rPr>
          <w:lang w:val="en-US"/>
        </w:rPr>
        <w:t>workoutId</w:t>
      </w:r>
    </w:p>
    <w:p w14:paraId="43025C38" w14:textId="6A82991D" w:rsidR="00FB32E5" w:rsidRPr="00FC5220" w:rsidRDefault="00FB32E5" w:rsidP="00322DDA">
      <w:pPr>
        <w:pStyle w:val="aff0"/>
        <w:ind w:left="1416" w:firstLine="708"/>
      </w:pPr>
      <w:r w:rsidRPr="00FC5220">
        <w:t>// Сохраняем каждое упражнение, прикрепляя его к тренировке</w:t>
      </w:r>
      <w:r w:rsidR="003B04DE" w:rsidRPr="00FC5220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FC5220">
        <w:t>.</w:t>
      </w:r>
      <w:r w:rsidR="003B04DE" w:rsidRPr="003B04DE">
        <w:rPr>
          <w:lang w:val="en-US"/>
        </w:rPr>
        <w:t>forEach</w:t>
      </w:r>
      <w:r w:rsidR="003B04DE" w:rsidRPr="00FC5220">
        <w:t xml:space="preserve"> { </w:t>
      </w:r>
      <w:r w:rsidR="003B04DE" w:rsidRPr="003B04DE">
        <w:rPr>
          <w:lang w:val="en-US"/>
        </w:rPr>
        <w:t>sel</w:t>
      </w:r>
      <w:r w:rsidR="003B04DE" w:rsidRPr="00FC5220">
        <w:t xml:space="preserve"> -&gt;</w:t>
      </w:r>
      <w:r w:rsidR="003B04DE" w:rsidRPr="00FC5220">
        <w:br/>
        <w:t xml:space="preserve">          </w:t>
      </w:r>
      <w:r w:rsidR="003B04DE" w:rsidRPr="003B04DE">
        <w:rPr>
          <w:lang w:val="en-US"/>
        </w:rPr>
        <w:t>api</w:t>
      </w:r>
      <w:r w:rsidR="003B04DE" w:rsidRPr="00FC5220">
        <w:t>.</w:t>
      </w:r>
      <w:r w:rsidR="003B04DE" w:rsidRPr="003B04DE">
        <w:rPr>
          <w:lang w:val="en-US"/>
        </w:rPr>
        <w:t>addExerciseToWorkout</w:t>
      </w:r>
      <w:r w:rsidR="003B04DE" w:rsidRPr="00FC5220">
        <w:t>(</w:t>
      </w:r>
      <w:r w:rsidR="003B04DE" w:rsidRPr="00FC5220">
        <w:br/>
        <w:t xml:space="preserve">              </w:t>
      </w:r>
      <w:r w:rsidR="003B04DE" w:rsidRPr="003B04DE">
        <w:rPr>
          <w:lang w:val="en-US"/>
        </w:rPr>
        <w:t>WorkoutExercise</w:t>
      </w:r>
      <w:r w:rsidR="003B04DE" w:rsidRPr="00FC5220">
        <w:t>(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workoutId</w:t>
      </w:r>
      <w:r w:rsidR="003B04DE" w:rsidRPr="00FC5220">
        <w:t xml:space="preserve"> = </w:t>
      </w:r>
      <w:r w:rsidR="003B04DE" w:rsidRPr="003B04DE">
        <w:rPr>
          <w:lang w:val="en-US"/>
        </w:rPr>
        <w:t>createdId</w:t>
      </w:r>
      <w:r w:rsidR="003B04DE" w:rsidRPr="00FC5220">
        <w:t>,</w:t>
      </w:r>
      <w:r w:rsidRPr="00FC5220">
        <w:t xml:space="preserve"> // </w:t>
      </w:r>
      <w:r w:rsidRPr="00FB32E5">
        <w:rPr>
          <w:lang w:val="en-US"/>
        </w:rPr>
        <w:t>ID</w:t>
      </w:r>
      <w:r w:rsidRPr="00FC5220">
        <w:t xml:space="preserve"> созданной тренировки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exerciseId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exercise</w:t>
      </w:r>
      <w:r w:rsidR="003B04DE" w:rsidRPr="00FC5220">
        <w:t>.</w:t>
      </w:r>
      <w:r w:rsidR="003B04DE" w:rsidRPr="003B04DE">
        <w:rPr>
          <w:lang w:val="en-US"/>
        </w:rPr>
        <w:t>exerciseId</w:t>
      </w:r>
      <w:r w:rsidR="003B04DE" w:rsidRPr="00FC5220">
        <w:t>,</w:t>
      </w:r>
      <w:r w:rsidRPr="00FC5220">
        <w:t xml:space="preserve"> // </w:t>
      </w:r>
      <w:r w:rsidRPr="00FB32E5">
        <w:rPr>
          <w:lang w:val="en-US"/>
        </w:rPr>
        <w:t>ID</w:t>
      </w:r>
      <w:r w:rsidRPr="00FC5220">
        <w:t xml:space="preserve"> упражнения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sets</w:t>
      </w:r>
      <w:r w:rsidR="003B04DE" w:rsidRPr="00FC5220">
        <w:t>,</w:t>
      </w:r>
      <w:r w:rsidRPr="00FC5220">
        <w:t xml:space="preserve"> // Кол-во подходов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reps</w:t>
      </w:r>
      <w:r w:rsidR="003B04DE" w:rsidRPr="00FC5220">
        <w:t>,</w:t>
      </w:r>
      <w:r w:rsidRPr="00FC5220">
        <w:t xml:space="preserve"> // Кол-во повторов 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weightKg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weight</w:t>
      </w:r>
      <w:r w:rsidRPr="00FC5220">
        <w:t xml:space="preserve"> // Вес</w:t>
      </w:r>
      <w:r w:rsidR="003B04DE" w:rsidRPr="00FC5220">
        <w:br/>
        <w:t xml:space="preserve">               </w:t>
      </w:r>
      <w:r w:rsidRPr="00FC5220">
        <w:t xml:space="preserve"> </w:t>
      </w:r>
      <w:r w:rsidR="003B04DE" w:rsidRPr="00FC5220">
        <w:t>)</w:t>
      </w:r>
      <w:r w:rsidR="003B04DE" w:rsidRPr="00FC5220">
        <w:br/>
        <w:t xml:space="preserve">              )</w:t>
      </w:r>
      <w:r w:rsidR="003B04DE" w:rsidRPr="00FC5220">
        <w:br/>
        <w:t xml:space="preserve">            }</w:t>
      </w:r>
    </w:p>
    <w:p w14:paraId="4AC06EBD" w14:textId="24F71D89" w:rsidR="00FB32E5" w:rsidRPr="00FB32E5" w:rsidRDefault="00FB32E5" w:rsidP="00322DDA">
      <w:pPr>
        <w:pStyle w:val="aff0"/>
        <w:ind w:left="1416" w:firstLine="708"/>
      </w:pPr>
      <w:r w:rsidRPr="00FC5220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r w:rsidR="003B04DE" w:rsidRPr="003B04DE">
        <w:rPr>
          <w:lang w:val="en-US"/>
        </w:rPr>
        <w:t>loadWorkouts</w:t>
      </w:r>
      <w:r w:rsidR="003B04DE" w:rsidRPr="00FB32E5">
        <w:t>(</w:t>
      </w:r>
      <w:r w:rsidR="003B04DE" w:rsidRPr="003B04DE">
        <w:rPr>
          <w:lang w:val="en-US"/>
        </w:rPr>
        <w:t>userId</w:t>
      </w:r>
      <w:r w:rsidR="003B04DE" w:rsidRPr="00FB32E5">
        <w:t>)</w:t>
      </w:r>
    </w:p>
    <w:p w14:paraId="5FD9C327" w14:textId="3657D385" w:rsidR="00FB32E5" w:rsidRDefault="00FB32E5" w:rsidP="00322DDA">
      <w:pPr>
        <w:pStyle w:val="aff0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>// Уведомляем UI об успехе и отдаём ID</w:t>
      </w:r>
      <w:r w:rsidR="003B04DE" w:rsidRPr="00FB32E5">
        <w:rPr>
          <w:lang w:val="en-US"/>
        </w:rPr>
        <w:br/>
        <w:t xml:space="preserve">            </w:t>
      </w:r>
      <w:r w:rsidR="003B04DE" w:rsidRPr="003B04DE">
        <w:rPr>
          <w:lang w:val="en-US"/>
        </w:rPr>
        <w:t>onSuccess</w:t>
      </w:r>
      <w:r w:rsidR="003B04DE" w:rsidRPr="00FB32E5">
        <w:rPr>
          <w:lang w:val="en-US"/>
        </w:rPr>
        <w:t>(</w:t>
      </w:r>
      <w:r w:rsidR="003B04DE" w:rsidRPr="003B04DE">
        <w:rPr>
          <w:lang w:val="en-US"/>
        </w:rPr>
        <w:t>createdId</w:t>
      </w:r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ff0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2C96C7BF" w14:textId="3C780E24" w:rsid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сервера реализован контроллер </w:t>
      </w:r>
      <w:r w:rsidR="00885B8A" w:rsidRPr="00885B8A">
        <w:rPr>
          <w:lang w:eastAsia="ru-RU"/>
        </w:rPr>
        <w:t>WorkoutsController</w:t>
      </w:r>
      <w:r w:rsidRPr="00BE23BE">
        <w:rPr>
          <w:lang w:eastAsia="ru-RU"/>
        </w:rPr>
        <w:t xml:space="preserve">, принимающий HTTP-запросы от клиента. Метод контроллера обрабатывает полученные данные и сохраняет тренировку в базе данных, как показано в листинге 2. </w:t>
      </w:r>
    </w:p>
    <w:p w14:paraId="41200D7E" w14:textId="5E7122D2" w:rsid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[HttpPost]</w:t>
      </w:r>
    </w:p>
    <w:p w14:paraId="26BA2447" w14:textId="148F203B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public async Task&lt;IActionResult&gt; CreateWorkoutAsync([FromBody] Workout workout){</w:t>
      </w:r>
    </w:p>
    <w:p w14:paraId="4E0E7D8D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    return BadRequest("Workout is null");</w:t>
      </w:r>
    </w:p>
    <w:p w14:paraId="6ADEAD6C" w14:textId="77777777" w:rsidR="00FB32E5" w:rsidRPr="00FB32E5" w:rsidRDefault="00FB32E5" w:rsidP="00FB32E5">
      <w:pPr>
        <w:pStyle w:val="aff0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lastRenderedPageBreak/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WorkoutId</w:t>
      </w:r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_</w:t>
      </w:r>
      <w:r w:rsidRPr="00FB32E5">
        <w:rPr>
          <w:lang w:val="en-US" w:eastAsia="ru-RU"/>
        </w:rPr>
        <w:t>context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</w:p>
    <w:p w14:paraId="7EFCB8F0" w14:textId="51D43254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FB32E5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SaveChangesAsync</w:t>
      </w:r>
      <w:r w:rsidRPr="00FB32E5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ff0"/>
        <w:rPr>
          <w:lang w:eastAsia="ru-RU"/>
        </w:rPr>
      </w:pPr>
      <w:r w:rsidRPr="00FC5220">
        <w:rPr>
          <w:lang w:eastAsia="ru-RU"/>
        </w:rPr>
        <w:t>}</w:t>
      </w:r>
    </w:p>
    <w:p w14:paraId="6B1F511F" w14:textId="7777777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Таким образом, реализована двусторонняя интеграция между клиентским приложением и сервером: мобильный клиент формирует HTTP-запросы и обрабатывает ответы, а сервер принимает данные, выполняет бизнес-логику и возвращает результаты в формате JSON.</w:t>
      </w:r>
    </w:p>
    <w:p w14:paraId="60BE7162" w14:textId="608F07C3" w:rsidR="00634F1A" w:rsidRDefault="00634F1A" w:rsidP="00634F1A">
      <w:pPr>
        <w:pStyle w:val="2"/>
      </w:pPr>
      <w:bookmarkStart w:id="12" w:name="_Toc214268624"/>
      <w:r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74DD2DC8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В приложении реализована постраничная навигация между основными разделами: Главная, </w:t>
      </w:r>
      <w:r w:rsidR="00746B6B" w:rsidRPr="00746B6B">
        <w:rPr>
          <w:lang w:eastAsia="ru-RU"/>
        </w:rPr>
        <w:t>Упражнения</w:t>
      </w:r>
      <w:r w:rsidRPr="0077507F">
        <w:rPr>
          <w:lang w:eastAsia="ru-RU"/>
        </w:rPr>
        <w:t xml:space="preserve">, </w:t>
      </w:r>
      <w:r w:rsidR="00314FCF">
        <w:rPr>
          <w:lang w:eastAsia="ru-RU"/>
        </w:rPr>
        <w:t>Блюда</w:t>
      </w:r>
      <w:r w:rsidRPr="0077507F">
        <w:rPr>
          <w:lang w:eastAsia="ru-RU"/>
        </w:rPr>
        <w:t>,</w:t>
      </w:r>
      <w:r w:rsidR="00314FCF">
        <w:rPr>
          <w:lang w:eastAsia="ru-RU"/>
        </w:rPr>
        <w:t xml:space="preserve"> Ещё</w:t>
      </w:r>
      <w:r w:rsidRPr="0077507F">
        <w:rPr>
          <w:lang w:eastAsia="ru-RU"/>
        </w:rPr>
        <w:t xml:space="preserve">. Для навигации применяется библиотека Navigation Compose, которая управляет стеком экранов и обеспечивает переходы между маршрутами. Маршруты объединены в навигационный граф NavHost, что упрощает структуру приложения и передачу параметров между экранами. 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64FB0FBF" w14:textId="2ED15067" w:rsid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Для отображения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разработан компонент </w:t>
      </w:r>
      <w:r>
        <w:rPr>
          <w:lang w:val="en-US"/>
        </w:rPr>
        <w:t>ExerciseCard</w:t>
      </w:r>
      <w:r w:rsidRPr="0077507F">
        <w:t>,</w:t>
      </w:r>
      <w:r>
        <w:rPr>
          <w:lang w:eastAsia="ru-RU"/>
        </w:rPr>
        <w:t xml:space="preserve"> который показывает </w:t>
      </w:r>
      <w:r w:rsidRPr="0077507F">
        <w:rPr>
          <w:lang w:eastAsia="ru-RU"/>
        </w:rPr>
        <w:t xml:space="preserve">название, </w:t>
      </w:r>
      <w:r>
        <w:rPr>
          <w:lang w:eastAsia="ru-RU"/>
        </w:rPr>
        <w:t>сложность и группу мыщц</w:t>
      </w:r>
      <w:r w:rsidRPr="0077507F">
        <w:rPr>
          <w:lang w:eastAsia="ru-RU"/>
        </w:rPr>
        <w:t xml:space="preserve">. Пользователь может выбрать </w:t>
      </w:r>
      <w:r>
        <w:rPr>
          <w:lang w:eastAsia="ru-RU"/>
        </w:rPr>
        <w:t xml:space="preserve">упражнение </w:t>
      </w:r>
      <w:r w:rsidRPr="0077507F">
        <w:rPr>
          <w:lang w:eastAsia="ru-RU"/>
        </w:rPr>
        <w:t xml:space="preserve">для просмотра подробной информации. </w:t>
      </w:r>
    </w:p>
    <w:p w14:paraId="7995EA1A" w14:textId="7B1D51A0" w:rsidR="007F3B46" w:rsidRDefault="0077507F" w:rsidP="00885B8A">
      <w:pPr>
        <w:pStyle w:val="a3"/>
        <w:rPr>
          <w:lang w:eastAsia="ru-RU"/>
        </w:rPr>
      </w:pPr>
      <w:r>
        <w:rPr>
          <w:lang w:eastAsia="ru-RU"/>
        </w:rPr>
        <w:t xml:space="preserve">Пример реализации компонента </w:t>
      </w:r>
      <w:r>
        <w:rPr>
          <w:lang w:val="en-US"/>
        </w:rPr>
        <w:t>ExerciseCard</w:t>
      </w:r>
      <w:r>
        <w:rPr>
          <w:lang w:eastAsia="ru-RU"/>
        </w:rPr>
        <w:t xml:space="preserve"> приведён в листинге 3.</w:t>
      </w:r>
    </w:p>
    <w:p w14:paraId="0D4A162C" w14:textId="10E2349B" w:rsidR="0077507F" w:rsidRDefault="0077507F" w:rsidP="007F3B46">
      <w:pPr>
        <w:pStyle w:val="aff2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fun ExerciseCard(exercise: Exercise, onClick: () -&gt; Unit) {</w:t>
      </w:r>
    </w:p>
    <w:p w14:paraId="6E2A5CD9" w14:textId="59A59564" w:rsidR="00170F51" w:rsidRDefault="00170F51" w:rsidP="007F3B46">
      <w:pPr>
        <w:pStyle w:val="aff0"/>
        <w:rPr>
          <w:lang w:val="en-US" w:eastAsia="ru-RU"/>
        </w:rPr>
      </w:pPr>
      <w:r w:rsidRPr="00170F51">
        <w:rPr>
          <w:lang w:val="en-US" w:eastAsia="ru-RU"/>
        </w:rPr>
        <w:t>// Контейнер карточки</w:t>
      </w:r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ff0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Скругляем углы</w:t>
      </w:r>
    </w:p>
    <w:p w14:paraId="485E8BDE" w14:textId="7A4171E6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.clip(RoundedCornerShape(20.dp))</w:t>
      </w:r>
    </w:p>
    <w:p w14:paraId="6E28AF18" w14:textId="46168D8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interactionSource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MutableInteractionSource() }</w:t>
      </w:r>
    </w:p>
    <w:p w14:paraId="6919768F" w14:textId="05A33356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>) { onClick() }</w:t>
      </w:r>
    </w:p>
    <w:p w14:paraId="60F52775" w14:textId="7E71D02C" w:rsidR="00170F51" w:rsidRPr="007F3B46" w:rsidRDefault="00170F51" w:rsidP="007F3B46">
      <w:pPr>
        <w:pStyle w:val="aff0"/>
        <w:rPr>
          <w:lang w:val="en-US" w:eastAsia="ru-RU"/>
        </w:rPr>
      </w:pPr>
      <w:r>
        <w:rPr>
          <w:lang w:val="en-US" w:eastAsia="ru-RU"/>
        </w:rPr>
        <w:tab/>
        <w:t xml:space="preserve">  </w:t>
      </w:r>
      <w:r w:rsidRPr="00170F51">
        <w:rPr>
          <w:lang w:val="en-US" w:eastAsia="ru-RU"/>
        </w:rPr>
        <w:t>// Задаём фон</w:t>
      </w:r>
    </w:p>
    <w:p w14:paraId="10E64A5B" w14:textId="4C36FD8D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r w:rsidR="00170F51">
        <w:rPr>
          <w:lang w:val="en-US" w:eastAsia="ru-RU"/>
        </w:rPr>
        <w:t>MatherialTheme.ColorScheme.Background</w:t>
      </w:r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Пропорции карточки (ширина/высота)</w:t>
      </w:r>
    </w:p>
    <w:p w14:paraId="6DBF48F1" w14:textId="3883797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.aspectRatio(0.9f)</w:t>
      </w:r>
    </w:p>
    <w:p w14:paraId="26D81E34" w14:textId="40DBD2E9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Тень под карточкой</w:t>
      </w:r>
    </w:p>
    <w:p w14:paraId="5E5E351E" w14:textId="28EA2E3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.shadow(8.dp, RoundedCornerShape(20.dp))</w:t>
      </w:r>
    </w:p>
    <w:p w14:paraId="5F28AB9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r w:rsidR="00170F51" w:rsidRPr="00170F51">
        <w:rPr>
          <w:lang w:val="en-US" w:eastAsia="ru-RU"/>
        </w:rPr>
        <w:t>Картинка упражнения (фон)</w:t>
      </w:r>
    </w:p>
    <w:p w14:paraId="70AF3D3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AsyncImage(</w:t>
      </w:r>
    </w:p>
    <w:p w14:paraId="0DCD74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model = exercise.previewImage,</w:t>
      </w:r>
    </w:p>
    <w:p w14:paraId="1DFD16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contentDescription = exercise.name,</w:t>
      </w:r>
    </w:p>
    <w:p w14:paraId="11670874" w14:textId="23DB8B80" w:rsidR="007F3B46" w:rsidRPr="00FC5220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contentScale</w:t>
      </w:r>
      <w:r w:rsidRPr="00FC5220">
        <w:rPr>
          <w:lang w:val="en-US" w:eastAsia="ru-RU"/>
        </w:rPr>
        <w:t xml:space="preserve"> = </w:t>
      </w:r>
      <w:r w:rsidRPr="007F3B46">
        <w:rPr>
          <w:lang w:val="en-US" w:eastAsia="ru-RU"/>
        </w:rPr>
        <w:t>ContentScale</w:t>
      </w:r>
      <w:r w:rsidRPr="00FC5220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r w:rsidRPr="00FC5220">
        <w:rPr>
          <w:lang w:val="en-US" w:eastAsia="ru-RU"/>
        </w:rPr>
        <w:t>,</w:t>
      </w:r>
      <w:r w:rsidR="00170F51" w:rsidRPr="00FC5220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FC5220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Modifier.fillMaxSize()</w:t>
      </w:r>
    </w:p>
    <w:p w14:paraId="119F3EE9" w14:textId="19F03D90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253D3CEC" w14:textId="7EAA3E77" w:rsidR="007F3B46" w:rsidRPr="00FC5220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FC5220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.fillMaxSize()</w:t>
      </w:r>
    </w:p>
    <w:p w14:paraId="2E1DBC2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Brush.verticalGradient(</w:t>
      </w:r>
    </w:p>
    <w:p w14:paraId="595AD7D7" w14:textId="77777777" w:rsidR="00170F51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listOf(</w:t>
      </w:r>
    </w:p>
    <w:p w14:paraId="4D0D129F" w14:textId="587D57A0" w:rsidR="00170F51" w:rsidRDefault="007F3B46" w:rsidP="00170F51">
      <w:pPr>
        <w:pStyle w:val="aff0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 xml:space="preserve">Color.Transparent,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>// сверху прозрачный</w:t>
      </w:r>
    </w:p>
    <w:p w14:paraId="18143267" w14:textId="7749EAF3" w:rsidR="007F3B46" w:rsidRPr="007F3B46" w:rsidRDefault="007F3B46" w:rsidP="00170F51">
      <w:pPr>
        <w:pStyle w:val="aff0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>Color.Black.copy(alpha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снизу затемнение</w:t>
      </w:r>
    </w:p>
    <w:p w14:paraId="59DE4A7F" w14:textId="77777777" w:rsidR="007F3B46" w:rsidRPr="00FC5220" w:rsidRDefault="007F3B46" w:rsidP="007F3B46">
      <w:pPr>
        <w:pStyle w:val="aff0"/>
        <w:rPr>
          <w:lang w:eastAsia="ru-RU"/>
        </w:rPr>
      </w:pPr>
      <w:r w:rsidRPr="00BB6468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7EB7F38A" w14:textId="2326C3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.align(Alignment.BottomStart)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размещаем внизу слева</w:t>
      </w:r>
    </w:p>
    <w:p w14:paraId="7206EF1D" w14:textId="3384E4E1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r w:rsidRPr="007F3B46">
        <w:rPr>
          <w:lang w:val="en-US" w:eastAsia="ru-RU"/>
        </w:rPr>
        <w:t>dp</w:t>
      </w:r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ff0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lastRenderedPageBreak/>
        <w:t xml:space="preserve">                color = Color.White,</w:t>
      </w:r>
    </w:p>
    <w:p w14:paraId="2A969C5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fontWeight = FontWeight.Bold,</w:t>
      </w:r>
    </w:p>
    <w:p w14:paraId="6EF83B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fontSize = 18.sp,</w:t>
      </w:r>
    </w:p>
    <w:p w14:paraId="4421AA2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lineHeight = 20.sp</w:t>
      </w:r>
    </w:p>
    <w:p w14:paraId="69FA16F1" w14:textId="025F37E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Spacer(Modifier.height(6.dp))</w:t>
      </w:r>
    </w:p>
    <w:p w14:paraId="074D53C6" w14:textId="1598833A" w:rsidR="007F3B46" w:rsidRPr="007F3B46" w:rsidRDefault="00017645" w:rsidP="007F3B46">
      <w:pPr>
        <w:pStyle w:val="aff0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>// Тег сложности + группа мышц</w:t>
      </w:r>
    </w:p>
    <w:p w14:paraId="5651EDDF" w14:textId="201F62CC" w:rsidR="00017645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Row(verticalAlignment = Alignment.CenterVertically){</w:t>
      </w:r>
    </w:p>
    <w:p w14:paraId="23C4CBE5" w14:textId="59217E22" w:rsidR="00017645" w:rsidRPr="007F3B46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>// Компонент уровня сложности</w:t>
      </w:r>
    </w:p>
    <w:p w14:paraId="0161A36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LevelTag(level = exercise.difficulty)</w:t>
      </w:r>
    </w:p>
    <w:p w14:paraId="19C73057" w14:textId="3AA1528B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Spacer(Modifier.width(8.dp))</w:t>
      </w:r>
    </w:p>
    <w:p w14:paraId="59E8751D" w14:textId="3844FA1E" w:rsidR="00017645" w:rsidRPr="007F3B46" w:rsidRDefault="00017645" w:rsidP="00017645">
      <w:pPr>
        <w:pStyle w:val="aff0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>// Группа мышц (если есть)</w:t>
      </w:r>
    </w:p>
    <w:p w14:paraId="099645B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exercise.muscleGroup ?: "",</w:t>
      </w:r>
    </w:p>
    <w:p w14:paraId="01E8C5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Color.White.copy(alpha = 0.8f),</w:t>
      </w:r>
    </w:p>
    <w:p w14:paraId="59EF15E6" w14:textId="77777777" w:rsidR="007F3B46" w:rsidRPr="002241A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    fontSize</w:t>
      </w:r>
      <w:r w:rsidRPr="002241A0">
        <w:rPr>
          <w:lang w:eastAsia="ru-RU"/>
        </w:rPr>
        <w:t xml:space="preserve"> = 13.</w:t>
      </w:r>
      <w:r w:rsidRPr="007F3B46">
        <w:rPr>
          <w:lang w:val="en-US" w:eastAsia="ru-RU"/>
        </w:rPr>
        <w:t>sp</w:t>
      </w:r>
    </w:p>
    <w:p w14:paraId="4427FF6F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>}</w:t>
      </w:r>
    </w:p>
    <w:p w14:paraId="75487EFF" w14:textId="2375D015" w:rsid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Компонент используется на экране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и отображается с помощью функции Lazy</w:t>
      </w:r>
      <w:r w:rsidR="007F3B46">
        <w:rPr>
          <w:lang w:val="en-US" w:eastAsia="ru-RU"/>
        </w:rPr>
        <w:t>Vertical</w:t>
      </w:r>
      <w:r>
        <w:rPr>
          <w:lang w:val="en-US" w:eastAsia="ru-RU"/>
        </w:rPr>
        <w:t>Grid</w:t>
      </w:r>
      <w:r w:rsidRPr="0077507F">
        <w:rPr>
          <w:lang w:eastAsia="ru-RU"/>
        </w:rPr>
        <w:t>, обеспечивающей эффективную отрисовку большого количества элементов.</w:t>
      </w:r>
    </w:p>
    <w:p w14:paraId="19DC2AC2" w14:textId="2870AFEC" w:rsidR="00634F1A" w:rsidRDefault="00634F1A" w:rsidP="00634F1A">
      <w:pPr>
        <w:pStyle w:val="2"/>
      </w:pPr>
      <w:bookmarkStart w:id="13" w:name="_Toc214268625"/>
      <w:r>
        <w:t>Разграничение прав доступа пользователей</w:t>
      </w:r>
      <w:bookmarkEnd w:id="13"/>
    </w:p>
    <w:p w14:paraId="7EC9C827" w14:textId="5E069C85" w:rsidR="00BE278B" w:rsidRPr="00BE278B" w:rsidRDefault="00BE278B" w:rsidP="00D44089">
      <w:pPr>
        <w:pStyle w:val="a3"/>
        <w:rPr>
          <w:lang w:eastAsia="ru-RU"/>
        </w:rPr>
      </w:pPr>
      <w:r w:rsidRPr="00BE278B">
        <w:rPr>
          <w:lang w:eastAsia="ru-RU"/>
        </w:rPr>
        <w:t xml:space="preserve">В приложении реализовано разграничение прав доступа с использованием </w:t>
      </w:r>
      <w:r w:rsidR="00D032C0">
        <w:rPr>
          <w:lang w:val="en-US" w:eastAsia="ru-RU"/>
        </w:rPr>
        <w:t>JSON</w:t>
      </w:r>
      <w:r w:rsidR="00D032C0" w:rsidRPr="00D032C0">
        <w:rPr>
          <w:lang w:eastAsia="ru-RU"/>
        </w:rPr>
        <w:t xml:space="preserve"> </w:t>
      </w:r>
      <w:r w:rsidR="00D032C0">
        <w:rPr>
          <w:lang w:val="en-US" w:eastAsia="ru-RU"/>
        </w:rPr>
        <w:t>Web</w:t>
      </w:r>
      <w:r w:rsidR="00D032C0" w:rsidRPr="00D032C0">
        <w:rPr>
          <w:lang w:eastAsia="ru-RU"/>
        </w:rPr>
        <w:t xml:space="preserve"> </w:t>
      </w:r>
      <w:r w:rsidR="00D032C0">
        <w:rPr>
          <w:lang w:val="en-US" w:eastAsia="ru-RU"/>
        </w:rPr>
        <w:t>Token</w:t>
      </w:r>
      <w:r w:rsidRPr="00BE278B"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</w:p>
    <w:p w14:paraId="14CCCB30" w14:textId="2F2CE090" w:rsidR="00AD7259" w:rsidRDefault="00D032C0" w:rsidP="00AD7259">
      <w:pPr>
        <w:pStyle w:val="a3"/>
        <w:rPr>
          <w:lang w:eastAsia="ru-RU"/>
        </w:rPr>
      </w:pPr>
      <w:r>
        <w:rPr>
          <w:lang w:val="en-US" w:eastAsia="ru-RU"/>
        </w:rPr>
        <w:t>JSON</w:t>
      </w:r>
      <w:r w:rsidRPr="00D032C0">
        <w:rPr>
          <w:lang w:eastAsia="ru-RU"/>
        </w:rPr>
        <w:t xml:space="preserve"> </w:t>
      </w:r>
      <w:r>
        <w:rPr>
          <w:lang w:val="en-US" w:eastAsia="ru-RU"/>
        </w:rPr>
        <w:t>Web</w:t>
      </w:r>
      <w:r w:rsidRPr="00D032C0">
        <w:rPr>
          <w:lang w:eastAsia="ru-RU"/>
        </w:rPr>
        <w:t xml:space="preserve"> </w:t>
      </w:r>
      <w:r>
        <w:rPr>
          <w:lang w:val="en-US" w:eastAsia="ru-RU"/>
        </w:rPr>
        <w:t>Token</w:t>
      </w:r>
      <w:r w:rsidRPr="00D032C0">
        <w:rPr>
          <w:lang w:eastAsia="ru-RU"/>
        </w:rPr>
        <w:t xml:space="preserve"> </w:t>
      </w:r>
      <w:r w:rsidR="00BE278B" w:rsidRPr="00BE278B">
        <w:rPr>
          <w:lang w:eastAsia="ru-RU"/>
        </w:rPr>
        <w:t xml:space="preserve">сохраняется в </w:t>
      </w:r>
      <w:r w:rsidR="006466D1">
        <w:rPr>
          <w:lang w:eastAsia="ru-RU"/>
        </w:rPr>
        <w:t>Token</w:t>
      </w:r>
      <w:r w:rsidR="00115DF3">
        <w:rPr>
          <w:lang w:val="en-US" w:eastAsia="ru-RU"/>
        </w:rPr>
        <w:t>Manager</w:t>
      </w:r>
      <w:r w:rsidR="00BE278B" w:rsidRPr="00BE278B">
        <w:rPr>
          <w:lang w:eastAsia="ru-RU"/>
        </w:rPr>
        <w:t xml:space="preserve"> и автоматически добавляется к каждому защищённому запросу в заголовке Authorization: Bearer &lt;token&gt;. </w:t>
      </w:r>
      <w:r w:rsidR="00AD7259">
        <w:rPr>
          <w:lang w:eastAsia="ru-RU"/>
        </w:rPr>
        <w:t>Пример метода авторизации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выполняющего получение и сохранение токена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приведён в листинге 4.</w:t>
      </w:r>
    </w:p>
    <w:p w14:paraId="0A5A7454" w14:textId="47DA7093" w:rsidR="00D032C0" w:rsidRDefault="00D032C0" w:rsidP="00D032C0">
      <w:pPr>
        <w:pStyle w:val="a3"/>
        <w:rPr>
          <w:lang w:eastAsia="ru-RU"/>
        </w:rPr>
      </w:pPr>
      <w:r w:rsidRPr="00BE278B">
        <w:rPr>
          <w:lang w:eastAsia="ru-RU"/>
        </w:rPr>
        <w:t>На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сервере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используется</w:t>
      </w:r>
      <w:r w:rsidRPr="00885B8A">
        <w:rPr>
          <w:lang w:eastAsia="ru-RU"/>
        </w:rPr>
        <w:t xml:space="preserve"> </w:t>
      </w:r>
      <w:r>
        <w:rPr>
          <w:lang w:val="en-US" w:eastAsia="ru-RU"/>
        </w:rPr>
        <w:t>JSON</w:t>
      </w:r>
      <w:r w:rsidRPr="00D032C0">
        <w:rPr>
          <w:lang w:eastAsia="ru-RU"/>
        </w:rPr>
        <w:t xml:space="preserve"> </w:t>
      </w:r>
      <w:r>
        <w:rPr>
          <w:lang w:val="en-US" w:eastAsia="ru-RU"/>
        </w:rPr>
        <w:t>Web</w:t>
      </w:r>
      <w:r w:rsidRPr="00D032C0">
        <w:rPr>
          <w:lang w:eastAsia="ru-RU"/>
        </w:rPr>
        <w:t xml:space="preserve"> </w:t>
      </w:r>
      <w:r>
        <w:rPr>
          <w:lang w:val="en-US" w:eastAsia="ru-RU"/>
        </w:rPr>
        <w:t>Token</w:t>
      </w:r>
      <w:r w:rsidRPr="00D032C0">
        <w:rPr>
          <w:lang w:eastAsia="ru-RU"/>
        </w:rPr>
        <w:t xml:space="preserve"> </w:t>
      </w:r>
      <w:r w:rsidRPr="00885B8A">
        <w:rPr>
          <w:lang w:val="en-US" w:eastAsia="ru-RU"/>
        </w:rPr>
        <w:t>Authentication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middleware</w:t>
      </w:r>
      <w:r w:rsidRPr="00885B8A">
        <w:rPr>
          <w:lang w:eastAsia="ru-RU"/>
        </w:rPr>
        <w:t xml:space="preserve">, </w:t>
      </w:r>
      <w:r w:rsidRPr="00BE278B">
        <w:rPr>
          <w:lang w:eastAsia="ru-RU"/>
        </w:rPr>
        <w:t>которое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проверяет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подлинность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токена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и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роль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пользователя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при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каждом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запросе</w:t>
      </w:r>
      <w:r w:rsidRPr="00885B8A">
        <w:rPr>
          <w:lang w:eastAsia="ru-RU"/>
        </w:rPr>
        <w:t>.</w:t>
      </w:r>
    </w:p>
    <w:p w14:paraId="2C10300D" w14:textId="60B99414" w:rsidR="00D032C0" w:rsidRPr="00CC5B4D" w:rsidRDefault="00D032C0" w:rsidP="00D032C0">
      <w:pPr>
        <w:pStyle w:val="a3"/>
      </w:pPr>
      <w:r w:rsidRPr="00CC5B4D">
        <w:lastRenderedPageBreak/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783889ED" w14:textId="77777777" w:rsidR="00D032C0" w:rsidRDefault="00D032C0" w:rsidP="00AD7259">
      <w:pPr>
        <w:pStyle w:val="a3"/>
        <w:rPr>
          <w:lang w:eastAsia="ru-RU"/>
        </w:rPr>
      </w:pPr>
    </w:p>
    <w:p w14:paraId="4FB7129C" w14:textId="1CDEDCAC" w:rsidR="00AD7259" w:rsidRPr="00DE253F" w:rsidRDefault="00AD7259" w:rsidP="00AD7259">
      <w:pPr>
        <w:pStyle w:val="aff2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BB6468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val response = api.login(LoginRequest(email, password))</w:t>
      </w:r>
    </w:p>
    <w:p w14:paraId="0B5A619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if (response.isSuccessful) {</w:t>
      </w:r>
    </w:p>
    <w:p w14:paraId="255E547E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val body = response.body()</w:t>
      </w:r>
    </w:p>
    <w:p w14:paraId="4E738A6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        </w:t>
      </w:r>
      <w:r w:rsidRPr="00CC35C1">
        <w:rPr>
          <w:lang w:val="en-US" w:eastAsia="ru-RU"/>
        </w:rPr>
        <w:t>tokenManager.saveTokens(body.accessToken, body.refreshToken)</w:t>
      </w:r>
    </w:p>
    <w:p w14:paraId="210CB4AB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BB6468" w:rsidRDefault="00CC35C1" w:rsidP="00CC35C1">
      <w:pPr>
        <w:pStyle w:val="aff0"/>
        <w:rPr>
          <w:lang w:eastAsia="ru-RU"/>
        </w:rPr>
      </w:pPr>
      <w:r w:rsidRPr="00BB6468">
        <w:rPr>
          <w:lang w:eastAsia="ru-RU"/>
        </w:rPr>
        <w:t xml:space="preserve">                _</w:t>
      </w:r>
      <w:r w:rsidRPr="00CC35C1">
        <w:rPr>
          <w:lang w:val="en-US" w:eastAsia="ru-RU"/>
        </w:rPr>
        <w:t>error</w:t>
      </w:r>
      <w:r w:rsidRPr="00BB6468">
        <w:rPr>
          <w:lang w:eastAsia="ru-RU"/>
        </w:rPr>
        <w:t>.</w:t>
      </w:r>
      <w:r w:rsidRPr="00CC35C1">
        <w:rPr>
          <w:lang w:val="en-US" w:eastAsia="ru-RU"/>
        </w:rPr>
        <w:t>postValue</w:t>
      </w:r>
      <w:r w:rsidRPr="00BB6468">
        <w:rPr>
          <w:lang w:eastAsia="ru-RU"/>
        </w:rPr>
        <w:t>(</w:t>
      </w:r>
      <w:r w:rsidRPr="00CC35C1">
        <w:rPr>
          <w:lang w:val="en-US" w:eastAsia="ru-RU"/>
        </w:rPr>
        <w:t>parseErrorMessage</w:t>
      </w:r>
      <w:r w:rsidRPr="00BB6468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BB6468">
        <w:rPr>
          <w:lang w:eastAsia="ru-RU"/>
        </w:rPr>
        <w:t>, "</w:t>
      </w:r>
      <w:r>
        <w:rPr>
          <w:lang w:eastAsia="ru-RU"/>
        </w:rPr>
        <w:t>Ошибка</w:t>
      </w:r>
      <w:r w:rsidRPr="00BB6468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BB6468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ff0"/>
        <w:rPr>
          <w:lang w:eastAsia="ru-RU"/>
        </w:rPr>
      </w:pPr>
      <w:r w:rsidRPr="00BB6468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uiState.value = UiState.Error("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>
        <w:rPr>
          <w:lang w:eastAsia="ru-RU"/>
        </w:rPr>
        <w:t>}</w:t>
      </w:r>
    </w:p>
    <w:p w14:paraId="03CC9956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}</w:t>
      </w:r>
    </w:p>
    <w:p w14:paraId="53F05502" w14:textId="103A767C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>}</w:t>
      </w:r>
    </w:p>
    <w:p w14:paraId="28D98B4D" w14:textId="77777777" w:rsidR="00D032C0" w:rsidRDefault="00D032C0" w:rsidP="00D032C0">
      <w:pPr>
        <w:pStyle w:val="aff2"/>
        <w:rPr>
          <w:lang w:eastAsia="ru-RU"/>
        </w:rPr>
      </w:pPr>
    </w:p>
    <w:p w14:paraId="6DCA1C07" w14:textId="37112C34" w:rsidR="00D032C0" w:rsidRDefault="00D032C0" w:rsidP="00D032C0">
      <w:pPr>
        <w:pStyle w:val="aff2"/>
        <w:rPr>
          <w:lang w:eastAsia="ru-RU"/>
        </w:rPr>
      </w:pPr>
      <w:r>
        <w:rPr>
          <w:lang w:eastAsia="ru-RU"/>
        </w:rPr>
        <w:lastRenderedPageBreak/>
        <w:t xml:space="preserve">Листинг 5 – </w:t>
      </w:r>
    </w:p>
    <w:p w14:paraId="45FA86C6" w14:textId="3CC1DC98" w:rsidR="00D032C0" w:rsidRDefault="00D032C0" w:rsidP="00D032C0">
      <w:pPr>
        <w:pStyle w:val="aff0"/>
        <w:rPr>
          <w:lang w:eastAsia="ru-RU"/>
        </w:rPr>
      </w:pPr>
    </w:p>
    <w:p w14:paraId="673A887A" w14:textId="77777777" w:rsidR="00D032C0" w:rsidRDefault="00D032C0" w:rsidP="00D032C0">
      <w:pPr>
        <w:pStyle w:val="a3"/>
        <w:rPr>
          <w:lang w:eastAsia="ru-RU"/>
        </w:rPr>
      </w:pPr>
    </w:p>
    <w:p w14:paraId="58C016A0" w14:textId="1710205E" w:rsidR="00D032C0" w:rsidRPr="00746B6B" w:rsidRDefault="00BB6468" w:rsidP="00D032C0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>
        <w:rPr>
          <w:lang w:val="en-US" w:eastAsia="ru-RU"/>
        </w:rPr>
        <w:t>6</w:t>
      </w:r>
      <w:r w:rsidR="00D032C0">
        <w:rPr>
          <w:lang w:eastAsia="ru-RU"/>
        </w:rPr>
        <w:t xml:space="preserve"> – </w:t>
      </w:r>
    </w:p>
    <w:p w14:paraId="743881F7" w14:textId="77777777" w:rsidR="00D032C0" w:rsidRPr="00746B6B" w:rsidRDefault="00D032C0" w:rsidP="00D032C0">
      <w:pPr>
        <w:pStyle w:val="aff0"/>
        <w:rPr>
          <w:lang w:eastAsia="ru-RU"/>
        </w:rPr>
      </w:pPr>
    </w:p>
    <w:p w14:paraId="7F65B7C0" w14:textId="0CC37C21" w:rsidR="00634F1A" w:rsidRDefault="00634F1A" w:rsidP="00634F1A">
      <w:pPr>
        <w:pStyle w:val="2"/>
      </w:pPr>
      <w:bookmarkStart w:id="14" w:name="_Toc214268626"/>
      <w:r>
        <w:t>Экспорт и импорт данных</w:t>
      </w:r>
      <w:bookmarkEnd w:id="14"/>
    </w:p>
    <w:p w14:paraId="427DB117" w14:textId="159318B9" w:rsidR="00C3170A" w:rsidRPr="00B821C0" w:rsidRDefault="00DB6488" w:rsidP="00C3170A">
      <w:pPr>
        <w:pStyle w:val="a3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BB6468">
        <w:t>7</w:t>
      </w:r>
      <w:bookmarkStart w:id="15" w:name="_GoBack"/>
      <w:bookmarkEnd w:id="15"/>
      <w:r w:rsidR="00B821C0">
        <w:t>.</w:t>
      </w:r>
    </w:p>
    <w:p w14:paraId="3119EA9C" w14:textId="35019DD7" w:rsidR="00DB6488" w:rsidRDefault="00DB6488" w:rsidP="00DB6488">
      <w:pPr>
        <w:pStyle w:val="aff2"/>
      </w:pPr>
      <w:r>
        <w:t xml:space="preserve">Листинг </w:t>
      </w:r>
      <w:r w:rsidR="00BB6468" w:rsidRPr="00BB6468">
        <w:t>7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fun generatePdfReport(</w:t>
      </w:r>
    </w:p>
    <w:p w14:paraId="2DF94A6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user: UserProfileDto,</w:t>
      </w:r>
    </w:p>
    <w:p w14:paraId="4FA8870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workoutsVm: WorkoutViewModel,</w:t>
      </w:r>
    </w:p>
    <w:p w14:paraId="0F51963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exerciseVm: ExerciseViewModel,</w:t>
      </w:r>
    </w:p>
    <w:p w14:paraId="47FCF1C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month: YearMonth</w:t>
      </w:r>
    </w:p>
    <w:p w14:paraId="115CEAA7" w14:textId="354C46ED" w:rsidR="00017645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pdf = PdfDocument()</w:t>
      </w:r>
    </w:p>
    <w:p w14:paraId="5D1E3709" w14:textId="741A7158" w:rsidR="00017645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pageInfo = PdfDocument.PageInfo.Builder(595, 842, 1).create()</w:t>
      </w:r>
    </w:p>
    <w:p w14:paraId="50ECD514" w14:textId="23DAD6A1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page = pdf.startPage(pageInfo)</w:t>
      </w:r>
    </w:p>
    <w:p w14:paraId="07C747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canvas: Canvas = page.canvas</w:t>
      </w:r>
    </w:p>
    <w:p w14:paraId="03061649" w14:textId="09930CCF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Заголовочный текст</w:t>
      </w:r>
    </w:p>
    <w:p w14:paraId="1B91976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titlePaint = Paint().apply {</w:t>
      </w:r>
    </w:p>
    <w:p w14:paraId="3B6B378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1B3EC58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textSize = 22f</w:t>
      </w:r>
    </w:p>
    <w:p w14:paraId="522BE9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isFakeBoldText = true</w:t>
      </w:r>
    </w:p>
    <w:p w14:paraId="79A18649" w14:textId="695F11E7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textPaint = Paint().apply {</w:t>
      </w:r>
    </w:p>
    <w:p w14:paraId="369A7AA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5F60267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textSize = 14f</w:t>
      </w:r>
    </w:p>
    <w:p w14:paraId="06AFABB9" w14:textId="39BAD69E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4FC8362D" w14:textId="26ECE8DE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blue = Paint().apply {</w:t>
      </w:r>
    </w:p>
    <w:p w14:paraId="00AB57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Color.parseColor("#4DA3FF")</w:t>
      </w:r>
    </w:p>
    <w:p w14:paraId="4848666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strokeWidth = 3f</w:t>
      </w:r>
    </w:p>
    <w:p w14:paraId="1C8E1B6C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ff0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ff0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titlePaint</w:t>
      </w:r>
      <w:r w:rsidRPr="00FC5220">
        <w:t>)</w:t>
      </w:r>
    </w:p>
    <w:p w14:paraId="0CB7C7EC" w14:textId="30EA00DC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017D594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canvas.drawLine(40f, y, 555f, y, blue)</w:t>
      </w:r>
    </w:p>
    <w:p w14:paraId="1BE5AF8A" w14:textId="1C2FBE35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558C0C36" w14:textId="22E77CB7" w:rsidR="002241A0" w:rsidRPr="00BB6468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r w:rsidRPr="00BB6468">
        <w:rPr>
          <w:lang w:val="en-US"/>
        </w:rPr>
        <w:t xml:space="preserve">// </w:t>
      </w:r>
      <w:r w:rsidR="00017645" w:rsidRPr="00FC5220">
        <w:t>Блок</w:t>
      </w:r>
      <w:r w:rsidR="00017645" w:rsidRPr="00BB6468">
        <w:rPr>
          <w:lang w:val="en-US"/>
        </w:rPr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78BD4D9A" w14:textId="77777777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</w:t>
      </w:r>
      <w:r w:rsidRPr="00BB6468">
        <w:rPr>
          <w:lang w:val="en-US"/>
        </w:rPr>
        <w:t>.</w:t>
      </w:r>
      <w:r w:rsidRPr="002241A0">
        <w:rPr>
          <w:lang w:val="en-US"/>
        </w:rPr>
        <w:t>drawText</w:t>
      </w:r>
      <w:r w:rsidRPr="00BB6468">
        <w:rPr>
          <w:lang w:val="en-US"/>
        </w:rPr>
        <w:t>("</w:t>
      </w:r>
      <w:r>
        <w:t>Пользователь</w:t>
      </w:r>
      <w:r w:rsidRPr="00BB6468">
        <w:rPr>
          <w:lang w:val="en-US"/>
        </w:rPr>
        <w:t>", 40</w:t>
      </w:r>
      <w:r w:rsidRPr="002241A0">
        <w:rPr>
          <w:lang w:val="en-US"/>
        </w:rPr>
        <w:t>f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titlePaint</w:t>
      </w:r>
      <w:r w:rsidRPr="00BB6468">
        <w:rPr>
          <w:lang w:val="en-US"/>
        </w:rPr>
        <w:t>)</w:t>
      </w:r>
    </w:p>
    <w:p w14:paraId="547D9284" w14:textId="6EA0B943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 += 24</w:t>
      </w:r>
      <w:r w:rsidRPr="002241A0">
        <w:rPr>
          <w:lang w:val="en-US"/>
        </w:rPr>
        <w:t>f</w:t>
      </w:r>
    </w:p>
    <w:p w14:paraId="706AC74A" w14:textId="77777777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</w:t>
      </w:r>
      <w:r w:rsidRPr="00BB6468">
        <w:rPr>
          <w:lang w:val="en-US"/>
        </w:rPr>
        <w:t>.</w:t>
      </w:r>
      <w:r w:rsidRPr="002241A0">
        <w:rPr>
          <w:lang w:val="en-US"/>
        </w:rPr>
        <w:t>drawText</w:t>
      </w:r>
      <w:r w:rsidRPr="00BB6468">
        <w:rPr>
          <w:lang w:val="en-US"/>
        </w:rPr>
        <w:t>("</w:t>
      </w:r>
      <w:r>
        <w:t>Имя</w:t>
      </w:r>
      <w:r w:rsidRPr="00BB6468">
        <w:rPr>
          <w:lang w:val="en-US"/>
        </w:rPr>
        <w:t>: ${</w:t>
      </w:r>
      <w:r w:rsidRPr="002241A0">
        <w:rPr>
          <w:lang w:val="en-US"/>
        </w:rPr>
        <w:t>user</w:t>
      </w:r>
      <w:r w:rsidRPr="00BB6468">
        <w:rPr>
          <w:lang w:val="en-US"/>
        </w:rPr>
        <w:t>.</w:t>
      </w:r>
      <w:r w:rsidRPr="002241A0">
        <w:rPr>
          <w:lang w:val="en-US"/>
        </w:rPr>
        <w:t>username</w:t>
      </w:r>
      <w:r w:rsidRPr="00BB6468">
        <w:rPr>
          <w:lang w:val="en-US"/>
        </w:rPr>
        <w:t>}", 40</w:t>
      </w:r>
      <w:r w:rsidRPr="002241A0">
        <w:rPr>
          <w:lang w:val="en-US"/>
        </w:rPr>
        <w:t>f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textPaint</w:t>
      </w:r>
      <w:r w:rsidRPr="00BB6468">
        <w:rPr>
          <w:lang w:val="en-US"/>
        </w:rPr>
        <w:t xml:space="preserve">);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</w:t>
      </w:r>
      <w:r w:rsidRPr="00BB6468">
        <w:rPr>
          <w:lang w:val="en-US"/>
        </w:rPr>
        <w:t>.</w:t>
      </w:r>
      <w:r w:rsidRPr="002241A0">
        <w:rPr>
          <w:lang w:val="en-US"/>
        </w:rPr>
        <w:t>drawText</w:t>
      </w:r>
      <w:r w:rsidRPr="00BB6468">
        <w:rPr>
          <w:lang w:val="en-US"/>
        </w:rPr>
        <w:t>("</w:t>
      </w:r>
      <w:r>
        <w:t>Пол</w:t>
      </w:r>
      <w:r w:rsidRPr="00BB6468">
        <w:rPr>
          <w:lang w:val="en-US"/>
        </w:rPr>
        <w:t>: ${</w:t>
      </w:r>
      <w:r w:rsidRPr="002241A0">
        <w:rPr>
          <w:lang w:val="en-US"/>
        </w:rPr>
        <w:t>if</w:t>
      </w:r>
      <w:r w:rsidRPr="00BB6468">
        <w:rPr>
          <w:lang w:val="en-US"/>
        </w:rPr>
        <w:t>(</w:t>
      </w:r>
      <w:r w:rsidRPr="002241A0">
        <w:rPr>
          <w:lang w:val="en-US"/>
        </w:rPr>
        <w:t>user</w:t>
      </w:r>
      <w:r w:rsidRPr="00BB6468">
        <w:rPr>
          <w:lang w:val="en-US"/>
        </w:rPr>
        <w:t>.</w:t>
      </w:r>
      <w:r w:rsidRPr="002241A0">
        <w:rPr>
          <w:lang w:val="en-US"/>
        </w:rPr>
        <w:t>gender</w:t>
      </w:r>
      <w:r w:rsidRPr="00BB6468">
        <w:rPr>
          <w:lang w:val="en-US"/>
        </w:rPr>
        <w:t>=="</w:t>
      </w:r>
      <w:r w:rsidRPr="002241A0">
        <w:rPr>
          <w:lang w:val="en-US"/>
        </w:rPr>
        <w:t>male</w:t>
      </w:r>
      <w:r w:rsidRPr="00BB6468">
        <w:rPr>
          <w:lang w:val="en-US"/>
        </w:rPr>
        <w:t>") "</w:t>
      </w:r>
      <w:r>
        <w:t>мужчина</w:t>
      </w:r>
      <w:r w:rsidRPr="00BB6468">
        <w:rPr>
          <w:lang w:val="en-US"/>
        </w:rPr>
        <w:t xml:space="preserve">" </w:t>
      </w:r>
      <w:r w:rsidRPr="002241A0">
        <w:rPr>
          <w:lang w:val="en-US"/>
        </w:rPr>
        <w:t>else</w:t>
      </w:r>
      <w:r w:rsidRPr="00BB6468">
        <w:rPr>
          <w:lang w:val="en-US"/>
        </w:rPr>
        <w:t xml:space="preserve"> "</w:t>
      </w:r>
      <w:r>
        <w:t>женщина</w:t>
      </w:r>
      <w:r w:rsidRPr="00BB6468">
        <w:rPr>
          <w:lang w:val="en-US"/>
        </w:rPr>
        <w:t>"}", 40</w:t>
      </w:r>
      <w:r w:rsidRPr="002241A0">
        <w:rPr>
          <w:lang w:val="en-US"/>
        </w:rPr>
        <w:t>f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textPaint</w:t>
      </w:r>
      <w:r w:rsidRPr="00BB6468">
        <w:rPr>
          <w:lang w:val="en-US"/>
        </w:rPr>
        <w:t xml:space="preserve">);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</w:t>
      </w:r>
      <w:r w:rsidRPr="00BB6468">
        <w:rPr>
          <w:lang w:val="en-US"/>
        </w:rPr>
        <w:t>.</w:t>
      </w:r>
      <w:r w:rsidRPr="002241A0">
        <w:rPr>
          <w:lang w:val="en-US"/>
        </w:rPr>
        <w:t>drawText</w:t>
      </w:r>
      <w:r w:rsidRPr="00BB6468">
        <w:rPr>
          <w:lang w:val="en-US"/>
        </w:rPr>
        <w:t>("</w:t>
      </w:r>
      <w:r>
        <w:t>Дата</w:t>
      </w:r>
      <w:r w:rsidRPr="00BB6468">
        <w:rPr>
          <w:lang w:val="en-US"/>
        </w:rPr>
        <w:t xml:space="preserve"> </w:t>
      </w:r>
      <w:r>
        <w:t>рождения</w:t>
      </w:r>
      <w:r w:rsidRPr="00BB6468">
        <w:rPr>
          <w:lang w:val="en-US"/>
        </w:rPr>
        <w:t>: ${</w:t>
      </w:r>
      <w:r w:rsidRPr="002241A0">
        <w:rPr>
          <w:lang w:val="en-US"/>
        </w:rPr>
        <w:t>user</w:t>
      </w:r>
      <w:r w:rsidRPr="00BB6468">
        <w:rPr>
          <w:lang w:val="en-US"/>
        </w:rPr>
        <w:t>.</w:t>
      </w:r>
      <w:r w:rsidRPr="002241A0">
        <w:rPr>
          <w:lang w:val="en-US"/>
        </w:rPr>
        <w:t>birthDate</w:t>
      </w:r>
      <w:r w:rsidRPr="00BB6468">
        <w:rPr>
          <w:lang w:val="en-US"/>
        </w:rPr>
        <w:t>}", 40</w:t>
      </w:r>
      <w:r w:rsidRPr="002241A0">
        <w:rPr>
          <w:lang w:val="en-US"/>
        </w:rPr>
        <w:t>f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textPaint</w:t>
      </w:r>
      <w:r w:rsidRPr="00BB6468">
        <w:rPr>
          <w:lang w:val="en-US"/>
        </w:rPr>
        <w:t xml:space="preserve">);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</w:t>
      </w:r>
      <w:r w:rsidRPr="00BB6468">
        <w:rPr>
          <w:lang w:val="en-US"/>
        </w:rPr>
        <w:t>.</w:t>
      </w:r>
      <w:r w:rsidRPr="002241A0">
        <w:rPr>
          <w:lang w:val="en-US"/>
        </w:rPr>
        <w:t>drawText</w:t>
      </w:r>
      <w:r w:rsidRPr="00BB6468">
        <w:rPr>
          <w:lang w:val="en-US"/>
        </w:rPr>
        <w:t>("</w:t>
      </w:r>
      <w:r>
        <w:t>Рост</w:t>
      </w:r>
      <w:r w:rsidRPr="00BB6468">
        <w:rPr>
          <w:lang w:val="en-US"/>
        </w:rPr>
        <w:t>: ${</w:t>
      </w:r>
      <w:r w:rsidRPr="002241A0">
        <w:rPr>
          <w:lang w:val="en-US"/>
        </w:rPr>
        <w:t>user</w:t>
      </w:r>
      <w:r w:rsidRPr="00BB6468">
        <w:rPr>
          <w:lang w:val="en-US"/>
        </w:rPr>
        <w:t>.</w:t>
      </w:r>
      <w:r w:rsidRPr="002241A0">
        <w:rPr>
          <w:lang w:val="en-US"/>
        </w:rPr>
        <w:t>heightCm</w:t>
      </w:r>
      <w:r w:rsidRPr="00BB6468">
        <w:rPr>
          <w:lang w:val="en-US"/>
        </w:rPr>
        <w:t xml:space="preserve">} </w:t>
      </w:r>
      <w:r>
        <w:t>см</w:t>
      </w:r>
      <w:r w:rsidRPr="00BB6468">
        <w:rPr>
          <w:lang w:val="en-US"/>
        </w:rPr>
        <w:t>", 40</w:t>
      </w:r>
      <w:r w:rsidRPr="002241A0">
        <w:rPr>
          <w:lang w:val="en-US"/>
        </w:rPr>
        <w:t>f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textPaint</w:t>
      </w:r>
      <w:r w:rsidRPr="00BB6468">
        <w:rPr>
          <w:lang w:val="en-US"/>
        </w:rPr>
        <w:t xml:space="preserve">);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BB6468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</w:t>
      </w:r>
      <w:r w:rsidRPr="00BB6468">
        <w:rPr>
          <w:lang w:val="en-US"/>
        </w:rPr>
        <w:t>.</w:t>
      </w:r>
      <w:r w:rsidRPr="002241A0">
        <w:rPr>
          <w:lang w:val="en-US"/>
        </w:rPr>
        <w:t>drawText</w:t>
      </w:r>
      <w:r w:rsidRPr="00BB6468">
        <w:rPr>
          <w:lang w:val="en-US"/>
        </w:rPr>
        <w:t>("</w:t>
      </w:r>
      <w:r>
        <w:t>Вес</w:t>
      </w:r>
      <w:r w:rsidRPr="00BB6468">
        <w:rPr>
          <w:lang w:val="en-US"/>
        </w:rPr>
        <w:t>: ${</w:t>
      </w:r>
      <w:r w:rsidRPr="002241A0">
        <w:rPr>
          <w:lang w:val="en-US"/>
        </w:rPr>
        <w:t>user</w:t>
      </w:r>
      <w:r w:rsidRPr="00BB6468">
        <w:rPr>
          <w:lang w:val="en-US"/>
        </w:rPr>
        <w:t>.</w:t>
      </w:r>
      <w:r w:rsidRPr="002241A0">
        <w:rPr>
          <w:lang w:val="en-US"/>
        </w:rPr>
        <w:t>weightKg</w:t>
      </w:r>
      <w:r w:rsidRPr="00BB6468">
        <w:rPr>
          <w:lang w:val="en-US"/>
        </w:rPr>
        <w:t xml:space="preserve">} </w:t>
      </w:r>
      <w:r>
        <w:t>кг</w:t>
      </w:r>
      <w:r w:rsidRPr="00BB6468">
        <w:rPr>
          <w:lang w:val="en-US"/>
        </w:rPr>
        <w:t>", 40</w:t>
      </w:r>
      <w:r w:rsidRPr="002241A0">
        <w:rPr>
          <w:lang w:val="en-US"/>
        </w:rPr>
        <w:t>f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, </w:t>
      </w:r>
      <w:r w:rsidRPr="002241A0">
        <w:rPr>
          <w:lang w:val="en-US"/>
        </w:rPr>
        <w:t>textPaint</w:t>
      </w:r>
      <w:r w:rsidRPr="00BB6468">
        <w:rPr>
          <w:lang w:val="en-US"/>
        </w:rPr>
        <w:t xml:space="preserve">); </w:t>
      </w:r>
      <w:r w:rsidRPr="002241A0">
        <w:rPr>
          <w:lang w:val="en-US"/>
        </w:rPr>
        <w:t>y</w:t>
      </w:r>
      <w:r w:rsidRPr="00BB6468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4A1313BE" w14:textId="77777777" w:rsidR="002241A0" w:rsidRPr="002241A0" w:rsidRDefault="002241A0" w:rsidP="002241A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2241A0">
        <w:rPr>
          <w:lang w:val="en-US"/>
        </w:rPr>
        <w:t>canvas.drawLine(40f, y, 555f, y, blue)</w:t>
      </w:r>
    </w:p>
    <w:p w14:paraId="4DED2022" w14:textId="04D1BCE5" w:rsidR="00886E1F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21F6F127" w14:textId="20CA015E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>// Период отчёта</w:t>
      </w:r>
    </w:p>
    <w:p w14:paraId="198E289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Период</w:t>
      </w:r>
      <w:r w:rsidRPr="002241A0">
        <w:rPr>
          <w:lang w:val="en-US"/>
        </w:rPr>
        <w:t>: ${month.formatRussian()}", 40f, y, titlePaint)</w:t>
      </w:r>
    </w:p>
    <w:p w14:paraId="7DB88810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y</w:t>
      </w:r>
      <w:r w:rsidRPr="00FC5220"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FC5220" w:rsidRDefault="00017645" w:rsidP="002241A0">
      <w:pPr>
        <w:pStyle w:val="aff0"/>
      </w:pPr>
      <w:r>
        <w:t xml:space="preserve">    </w:t>
      </w:r>
      <w:r w:rsidRPr="00FC5220">
        <w:t>// Достаём тренировки и выполнения</w:t>
      </w:r>
    </w:p>
    <w:p w14:paraId="23B25A2A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val workouts = workoutsVm.workouts.value</w:t>
      </w:r>
    </w:p>
    <w:p w14:paraId="2F012873" w14:textId="5A79918D" w:rsidR="00886E1F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completions = workoutsVm.completions.value</w:t>
      </w:r>
    </w:p>
    <w:p w14:paraId="0CFFAD4E" w14:textId="1784F69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47A834F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Тренировки</w:t>
      </w:r>
      <w:r w:rsidRPr="002241A0">
        <w:rPr>
          <w:lang w:val="en-US"/>
        </w:rPr>
        <w:t>", 40f, y, titlePaint)</w:t>
      </w:r>
    </w:p>
    <w:p w14:paraId="311C0660" w14:textId="197A2ABA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y += 24f</w:t>
      </w:r>
    </w:p>
    <w:p w14:paraId="1B2D4EC5" w14:textId="62F58FE4" w:rsidR="002241A0" w:rsidRPr="00FC522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ff0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</w:t>
      </w:r>
      <w:r w:rsidRPr="002241A0">
        <w:rPr>
          <w:lang w:val="en-US"/>
        </w:rPr>
        <w:t>canvas.drawText("• ${w.name}", 40f, y, textPaint)</w:t>
      </w:r>
    </w:p>
    <w:p w14:paraId="3CA9A0A3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ff0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ff0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durationMin</w:t>
      </w:r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560AEE9A" w14:textId="77777777" w:rsidR="002241A0" w:rsidRPr="00FC5220" w:rsidRDefault="002241A0" w:rsidP="002241A0">
      <w:pPr>
        <w:pStyle w:val="aff0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textPaint</w:t>
      </w:r>
      <w:r w:rsidRPr="00FC5220">
        <w:t>)</w:t>
      </w:r>
    </w:p>
    <w:p w14:paraId="7C7066C7" w14:textId="77777777" w:rsidR="002241A0" w:rsidRPr="00FC5220" w:rsidRDefault="002241A0" w:rsidP="002241A0">
      <w:pPr>
        <w:pStyle w:val="aff0"/>
      </w:pPr>
      <w:r w:rsidRPr="00FC5220">
        <w:t xml:space="preserve">           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ff0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ff0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FC5220" w:rsidRDefault="002241A0" w:rsidP="002241A0">
      <w:pPr>
        <w:pStyle w:val="aff0"/>
      </w:pPr>
      <w:r w:rsidRPr="00FC5220">
        <w:t xml:space="preserve">        </w:t>
      </w:r>
      <w:r w:rsidRPr="002241A0">
        <w:rPr>
          <w:lang w:val="en-US"/>
        </w:rPr>
        <w:t>val</w:t>
      </w:r>
      <w:r w:rsidRPr="00FC5220">
        <w:t xml:space="preserve"> </w:t>
      </w:r>
      <w:r w:rsidRPr="002241A0">
        <w:rPr>
          <w:lang w:val="en-US"/>
        </w:rPr>
        <w:t>done</w:t>
      </w:r>
      <w:r w:rsidRPr="00FC5220">
        <w:t xml:space="preserve"> = </w:t>
      </w:r>
      <w:r w:rsidRPr="002241A0">
        <w:rPr>
          <w:lang w:val="en-US"/>
        </w:rPr>
        <w:t>completions</w:t>
      </w:r>
      <w:r w:rsidRPr="00FC5220">
        <w:t>.</w:t>
      </w:r>
      <w:r w:rsidRPr="002241A0">
        <w:rPr>
          <w:lang w:val="en-US"/>
        </w:rPr>
        <w:t>filter</w:t>
      </w:r>
      <w:r w:rsidRPr="00FC5220">
        <w:t xml:space="preserve"> { </w:t>
      </w:r>
      <w:r w:rsidRPr="002241A0">
        <w:rPr>
          <w:lang w:val="en-US"/>
        </w:rPr>
        <w:t>it</w:t>
      </w:r>
      <w:r w:rsidRPr="00FC5220">
        <w:t>.</w:t>
      </w:r>
      <w:r w:rsidRPr="002241A0">
        <w:rPr>
          <w:lang w:val="en-US"/>
        </w:rPr>
        <w:t>workoutId</w:t>
      </w:r>
      <w:r w:rsidRPr="00FC5220">
        <w:t xml:space="preserve"> ==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workoutId</w:t>
      </w:r>
      <w:r w:rsidRPr="00FC5220">
        <w:t xml:space="preserve"> }</w:t>
      </w:r>
    </w:p>
    <w:p w14:paraId="3B2770A4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    </w:t>
      </w:r>
      <w:r w:rsidRPr="002241A0">
        <w:rPr>
          <w:lang w:val="en-US"/>
        </w:rPr>
        <w:t>if (done.isNotEmpty()) {</w:t>
      </w:r>
    </w:p>
    <w:p w14:paraId="73191BF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val dates = done.joinToString { it.completedAt }</w:t>
      </w:r>
    </w:p>
    <w:p w14:paraId="2553C60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    canvas.drawText("   </w:t>
      </w:r>
      <w:r>
        <w:t>Выполнена</w:t>
      </w:r>
      <w:r w:rsidRPr="002241A0">
        <w:rPr>
          <w:lang w:val="en-US"/>
        </w:rPr>
        <w:t>: $dates", 40f, y, textPaint)</w:t>
      </w:r>
    </w:p>
    <w:p w14:paraId="19DFC90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0DE1CDF0" w14:textId="7D6B53C8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2AA61E0C" w14:textId="7A49FC23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r w:rsidR="00017645" w:rsidRPr="00017645">
        <w:rPr>
          <w:lang w:val="en-US"/>
        </w:rPr>
        <w:t>// Упражнения тренировки</w:t>
      </w:r>
    </w:p>
    <w:p w14:paraId="41DB6C2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val we = workoutsVm.workoutExercises.value[w.workoutId] ?: emptyList()</w:t>
      </w:r>
    </w:p>
    <w:p w14:paraId="19D0098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if (we.isNotEmpty()) {</w:t>
      </w:r>
    </w:p>
    <w:p w14:paraId="5D0B3EB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canvas.drawText("   </w:t>
      </w:r>
      <w:r>
        <w:t>Упражнения</w:t>
      </w:r>
      <w:r w:rsidRPr="002241A0">
        <w:rPr>
          <w:lang w:val="en-US"/>
        </w:rPr>
        <w:t>:", 40f, y, textPaint)</w:t>
      </w:r>
    </w:p>
    <w:p w14:paraId="0CF23768" w14:textId="3AFFABB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4344584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val ui = workoutsVm.mergeExercises(we, exerciseVm.exercises.value)</w:t>
      </w:r>
    </w:p>
    <w:p w14:paraId="2FFAE71F" w14:textId="73F1A390" w:rsidR="002241A0" w:rsidRPr="00017645" w:rsidRDefault="00017645" w:rsidP="002241A0">
      <w:pPr>
        <w:pStyle w:val="aff0"/>
      </w:pPr>
      <w:r>
        <w:rPr>
          <w:lang w:val="en-US"/>
        </w:rPr>
        <w:tab/>
      </w:r>
      <w:r>
        <w:rPr>
          <w:lang w:val="en-US"/>
        </w:rPr>
        <w:tab/>
      </w:r>
      <w:r w:rsidRPr="00886E1F">
        <w:rPr>
          <w:lang w:val="en-US"/>
        </w:rPr>
        <w:t xml:space="preserve">  </w:t>
      </w:r>
      <w:r w:rsidRPr="00017645">
        <w:t xml:space="preserve">// Список упражнений с количеством </w:t>
      </w:r>
      <w:r>
        <w:t>подходов</w:t>
      </w:r>
      <w:r w:rsidRPr="00017645">
        <w:t xml:space="preserve"> / повторов / вес</w:t>
      </w:r>
      <w:r>
        <w:t>ов</w:t>
      </w:r>
    </w:p>
    <w:p w14:paraId="47814F80" w14:textId="77777777" w:rsidR="002241A0" w:rsidRPr="00FC5220" w:rsidRDefault="002241A0" w:rsidP="002241A0">
      <w:pPr>
        <w:pStyle w:val="aff0"/>
        <w:rPr>
          <w:lang w:val="en-US"/>
        </w:rPr>
      </w:pPr>
      <w:r w:rsidRPr="00017645">
        <w:t xml:space="preserve">            </w:t>
      </w:r>
      <w:r w:rsidRPr="002241A0">
        <w:rPr>
          <w:lang w:val="en-US"/>
        </w:rPr>
        <w:t>ui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ex</w:t>
      </w:r>
      <w:r w:rsidRPr="00FC5220">
        <w:rPr>
          <w:lang w:val="en-US"/>
        </w:rPr>
        <w:t xml:space="preserve"> -&gt;</w:t>
      </w:r>
    </w:p>
    <w:p w14:paraId="46D3C707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        </w:t>
      </w:r>
      <w:r w:rsidRPr="002241A0">
        <w:rPr>
          <w:lang w:val="en-US"/>
        </w:rPr>
        <w:t>canvas.drawText(</w:t>
      </w:r>
    </w:p>
    <w:p w14:paraId="4587361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"      - ${ex.name}: ${ex.sets}×${ex.reps} (${ex.weightKg} </w:t>
      </w:r>
      <w:r>
        <w:t>кг</w:t>
      </w:r>
      <w:r w:rsidRPr="002241A0">
        <w:rPr>
          <w:lang w:val="en-US"/>
        </w:rPr>
        <w:t>)",</w:t>
      </w:r>
    </w:p>
    <w:p w14:paraId="6F336620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40f,</w:t>
      </w:r>
    </w:p>
    <w:p w14:paraId="21E1BBE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y,</w:t>
      </w:r>
    </w:p>
    <w:p w14:paraId="6BF37F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textPaint</w:t>
      </w:r>
    </w:p>
    <w:p w14:paraId="77670DF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)</w:t>
      </w:r>
    </w:p>
    <w:p w14:paraId="478F1BF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y += 18f</w:t>
      </w:r>
    </w:p>
    <w:p w14:paraId="5831845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}</w:t>
      </w:r>
    </w:p>
    <w:p w14:paraId="36891A9E" w14:textId="1CF696B0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44CEF27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y += 14f</w:t>
      </w:r>
    </w:p>
    <w:p w14:paraId="5239B678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397D2208" w14:textId="685A862F" w:rsidR="002241A0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pdf.finishPage(page)</w:t>
      </w:r>
    </w:p>
    <w:p w14:paraId="682EE183" w14:textId="5F142790" w:rsidR="002241A0" w:rsidRPr="00017645" w:rsidRDefault="00017645" w:rsidP="00017645">
      <w:pPr>
        <w:pStyle w:val="aff0"/>
      </w:pPr>
      <w:r w:rsidRPr="00FC5220">
        <w:rPr>
          <w:lang w:val="en-US"/>
        </w:rPr>
        <w:t xml:space="preserve">    </w:t>
      </w:r>
      <w:r w:rsidRPr="00017645">
        <w:t xml:space="preserve">// Файл </w:t>
      </w:r>
      <w:r w:rsidRPr="00017645">
        <w:rPr>
          <w:lang w:val="en-US"/>
        </w:rPr>
        <w:t>PDF</w:t>
      </w:r>
      <w:r w:rsidRPr="00017645">
        <w:t xml:space="preserve"> в папке "Загрузки"</w:t>
      </w:r>
    </w:p>
    <w:p w14:paraId="1602817B" w14:textId="15E1855F" w:rsidR="002241A0" w:rsidRPr="002241A0" w:rsidRDefault="002241A0" w:rsidP="00017645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val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"fitness_report_${month.year}_${month.monthValue}.pdf"</w:t>
      </w:r>
    </w:p>
    <w:p w14:paraId="76CD6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Записываем PDF в файл</w:t>
      </w:r>
    </w:p>
    <w:p w14:paraId="5AC1967B" w14:textId="01CA89AA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pdf.writeTo(FileOutputStream(file))</w:t>
      </w:r>
    </w:p>
    <w:p w14:paraId="520FE39F" w14:textId="60B11499" w:rsidR="00017645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Закрываем документ</w:t>
      </w:r>
    </w:p>
    <w:p w14:paraId="4FB6C62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pdf.close()</w:t>
      </w:r>
    </w:p>
    <w:p w14:paraId="1A332188" w14:textId="67ABE4CE" w:rsidR="00D032C0" w:rsidRPr="00987314" w:rsidRDefault="002241A0" w:rsidP="002241A0">
      <w:pPr>
        <w:pStyle w:val="aff0"/>
      </w:pPr>
      <w:r>
        <w:t>}</w:t>
      </w:r>
    </w:p>
    <w:p w14:paraId="2A4222AB" w14:textId="77777777" w:rsidR="00634F1A" w:rsidRDefault="00BC0419" w:rsidP="00634F1A">
      <w:pPr>
        <w:pStyle w:val="1"/>
      </w:pPr>
      <w:bookmarkStart w:id="16" w:name="_Toc214268627"/>
      <w:r>
        <w:lastRenderedPageBreak/>
        <w:t>Тестирование и отладка ПО</w:t>
      </w:r>
      <w:bookmarkEnd w:id="16"/>
    </w:p>
    <w:p w14:paraId="444F091A" w14:textId="26C3456C" w:rsidR="00BC0419" w:rsidRDefault="00BC0419" w:rsidP="00BC0419">
      <w:pPr>
        <w:pStyle w:val="2"/>
      </w:pPr>
      <w:bookmarkStart w:id="17" w:name="_Toc214268628"/>
      <w:r>
        <w:t>Структурное тестирование</w:t>
      </w:r>
      <w:bookmarkEnd w:id="17"/>
    </w:p>
    <w:p w14:paraId="2C4AFFA0" w14:textId="7DBF3E02" w:rsidR="00C3170A" w:rsidRDefault="00FC5220" w:rsidP="00C3170A">
      <w:pPr>
        <w:pStyle w:val="a3"/>
      </w:pPr>
      <w:commentRangeStart w:id="18"/>
      <w:r>
        <w:t>В ходе курсовго проектирование проведено структурное проектирование приложения</w:t>
      </w:r>
      <w:r w:rsidRPr="00FC5220">
        <w:t>,</w:t>
      </w:r>
      <w:r>
        <w:t xml:space="preserve"> код которого представлен в листинге </w:t>
      </w:r>
      <w:r w:rsidR="00D032C0">
        <w:t>7</w:t>
      </w:r>
      <w:r>
        <w:t>.</w:t>
      </w:r>
      <w:commentRangeEnd w:id="18"/>
      <w:r w:rsidR="00D27A17">
        <w:rPr>
          <w:rStyle w:val="aff3"/>
        </w:rPr>
        <w:commentReference w:id="18"/>
      </w:r>
    </w:p>
    <w:p w14:paraId="4B2BF88D" w14:textId="77777777" w:rsidR="00D27A17" w:rsidRDefault="00D27A17" w:rsidP="00C3170A">
      <w:pPr>
        <w:pStyle w:val="a3"/>
      </w:pPr>
    </w:p>
    <w:p w14:paraId="6AEB0DC7" w14:textId="5A5315D2" w:rsidR="00FC5220" w:rsidRPr="00D032C0" w:rsidRDefault="00FC5220" w:rsidP="00FC5220">
      <w:pPr>
        <w:pStyle w:val="aff2"/>
      </w:pPr>
      <w:r>
        <w:t>Листинг</w:t>
      </w:r>
      <w:r w:rsidRPr="00D032C0">
        <w:t xml:space="preserve"> </w:t>
      </w:r>
      <w:r w:rsidR="00D032C0">
        <w:t>7</w:t>
      </w:r>
      <w:r w:rsidRPr="00D032C0">
        <w:t xml:space="preserve"> – </w:t>
      </w:r>
      <w:r>
        <w:t>Тестирование</w:t>
      </w:r>
      <w:r w:rsidRPr="00D032C0">
        <w:t xml:space="preserve"> </w:t>
      </w:r>
      <w:r>
        <w:t>метода</w:t>
      </w:r>
      <w:r w:rsidRPr="00D032C0">
        <w:t xml:space="preserve"> </w:t>
      </w:r>
      <w:r>
        <w:t>авторизации</w:t>
      </w:r>
    </w:p>
    <w:p w14:paraId="6192D500" w14:textId="77777777" w:rsidR="00FC5220" w:rsidRPr="00D032C0" w:rsidRDefault="00FC5220" w:rsidP="00FC5220">
      <w:pPr>
        <w:pStyle w:val="aff0"/>
      </w:pPr>
      <w:r w:rsidRPr="00D032C0">
        <w:t>@</w:t>
      </w:r>
      <w:r w:rsidRPr="00FC5220">
        <w:rPr>
          <w:lang w:val="en-US"/>
        </w:rPr>
        <w:t>OptIn</w:t>
      </w:r>
      <w:r w:rsidRPr="00D032C0">
        <w:t>(</w:t>
      </w:r>
      <w:r w:rsidRPr="00FC5220">
        <w:rPr>
          <w:lang w:val="en-US"/>
        </w:rPr>
        <w:t>ExperimentalCoroutinesApi</w:t>
      </w:r>
      <w:r w:rsidRPr="00D032C0">
        <w:t>::</w:t>
      </w:r>
      <w:r w:rsidRPr="00FC5220">
        <w:rPr>
          <w:lang w:val="en-US"/>
        </w:rPr>
        <w:t>class</w:t>
      </w:r>
      <w:r w:rsidRPr="00D032C0">
        <w:t>)</w:t>
      </w:r>
    </w:p>
    <w:p w14:paraId="4A3B465E" w14:textId="7ED04AD0" w:rsidR="00FC5220" w:rsidRPr="00BB6468" w:rsidRDefault="00FC5220" w:rsidP="00FC5220">
      <w:pPr>
        <w:pStyle w:val="aff0"/>
      </w:pPr>
      <w:r w:rsidRPr="00FC5220">
        <w:rPr>
          <w:lang w:val="en-US"/>
        </w:rPr>
        <w:t>class</w:t>
      </w:r>
      <w:r w:rsidRPr="00BB6468">
        <w:t xml:space="preserve"> </w:t>
      </w:r>
      <w:r w:rsidRPr="00FC5220">
        <w:rPr>
          <w:lang w:val="en-US"/>
        </w:rPr>
        <w:t>AuthViewModelTest</w:t>
      </w:r>
      <w:r w:rsidRPr="00BB6468">
        <w:t xml:space="preserve"> {</w:t>
      </w:r>
    </w:p>
    <w:p w14:paraId="3682BD8B" w14:textId="2D8E34A6" w:rsidR="00FC5220" w:rsidRPr="00FC5220" w:rsidRDefault="00FC5220" w:rsidP="00947712">
      <w:pPr>
        <w:pStyle w:val="aff0"/>
      </w:pPr>
      <w:r w:rsidRPr="00A72A47">
        <w:t xml:space="preserve">    </w:t>
      </w:r>
      <w:r w:rsidRPr="00FC5220">
        <w:t xml:space="preserve">// Правило, подменяющее </w:t>
      </w:r>
      <w:r w:rsidRPr="00FC5220">
        <w:rPr>
          <w:lang w:val="en-US"/>
        </w:rPr>
        <w:t>Dispatchers</w:t>
      </w:r>
      <w:r w:rsidRPr="00FC5220">
        <w:t>.</w:t>
      </w:r>
      <w:r w:rsidRPr="00FC5220">
        <w:rPr>
          <w:lang w:val="en-US"/>
        </w:rPr>
        <w:t>Main</w:t>
      </w:r>
      <w:r w:rsidRPr="00FC5220">
        <w:t xml:space="preserve"> тестовым диспетчером.</w:t>
      </w:r>
    </w:p>
    <w:p w14:paraId="50AE4C9F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</w:t>
      </w:r>
      <w:r w:rsidRPr="00FC5220">
        <w:rPr>
          <w:lang w:val="en-US"/>
        </w:rPr>
        <w:t>@get:Rule</w:t>
      </w:r>
    </w:p>
    <w:p w14:paraId="23067709" w14:textId="1B6AFAD5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val mainDispatcherRule = MainDispatcherRule()</w:t>
      </w:r>
    </w:p>
    <w:p w14:paraId="15B4E825" w14:textId="2F4DBBCE" w:rsidR="00FC5220" w:rsidRPr="00FC5220" w:rsidRDefault="00FC5220" w:rsidP="00947712">
      <w:pPr>
        <w:pStyle w:val="aff0"/>
      </w:pPr>
      <w:r w:rsidRPr="00BB6468">
        <w:rPr>
          <w:lang w:val="en-US"/>
        </w:rPr>
        <w:t xml:space="preserve">    </w:t>
      </w:r>
      <w:r w:rsidRPr="00FC5220">
        <w:t xml:space="preserve">// </w:t>
      </w:r>
      <w:r w:rsidR="00D27A17">
        <w:t>П</w:t>
      </w:r>
      <w:r w:rsidRPr="00FC5220">
        <w:t xml:space="preserve">равило заставляет </w:t>
      </w:r>
      <w:r w:rsidRPr="00FC5220">
        <w:rPr>
          <w:lang w:val="en-US"/>
        </w:rPr>
        <w:t>LiveData</w:t>
      </w:r>
      <w:r w:rsidRPr="00FC5220">
        <w:t xml:space="preserve"> работать синхронно.</w:t>
      </w:r>
    </w:p>
    <w:p w14:paraId="583A9800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</w:t>
      </w:r>
      <w:r w:rsidRPr="00FC5220">
        <w:rPr>
          <w:lang w:val="en-US"/>
        </w:rPr>
        <w:t>@get:Rule</w:t>
      </w:r>
    </w:p>
    <w:p w14:paraId="17FCDA2B" w14:textId="0A9AD360" w:rsidR="00947712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val instantExecutorRule = InstantTaskExecutorRule()</w:t>
      </w:r>
    </w:p>
    <w:p w14:paraId="7061E46B" w14:textId="518551D4" w:rsidR="00FC5220" w:rsidRPr="00BB6468" w:rsidRDefault="00FC5220" w:rsidP="00FC5220">
      <w:pPr>
        <w:pStyle w:val="aff0"/>
        <w:rPr>
          <w:lang w:val="en-US"/>
        </w:rPr>
      </w:pPr>
      <w:r w:rsidRPr="00BB6468">
        <w:rPr>
          <w:lang w:val="en-US"/>
        </w:rPr>
        <w:t xml:space="preserve">    // </w:t>
      </w:r>
      <w:r w:rsidRPr="00FC5220">
        <w:t>Заглушка</w:t>
      </w:r>
      <w:r w:rsidRPr="00BB6468">
        <w:rPr>
          <w:lang w:val="en-US"/>
        </w:rPr>
        <w:t xml:space="preserve"> </w:t>
      </w:r>
      <w:r w:rsidRPr="00FC5220">
        <w:rPr>
          <w:lang w:val="en-US"/>
        </w:rPr>
        <w:t>API</w:t>
      </w:r>
    </w:p>
    <w:p w14:paraId="606D074E" w14:textId="1B6B65C6" w:rsidR="00FC5220" w:rsidRPr="00BB6468" w:rsidRDefault="00FC5220" w:rsidP="00FC522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FC5220">
        <w:rPr>
          <w:lang w:val="en-US"/>
        </w:rPr>
        <w:t>private</w:t>
      </w:r>
      <w:r w:rsidRPr="00BB6468">
        <w:rPr>
          <w:lang w:val="en-US"/>
        </w:rPr>
        <w:t xml:space="preserve"> </w:t>
      </w:r>
      <w:r w:rsidRPr="00FC5220">
        <w:rPr>
          <w:lang w:val="en-US"/>
        </w:rPr>
        <w:t>lateinit</w:t>
      </w:r>
      <w:r w:rsidRPr="00BB6468">
        <w:rPr>
          <w:lang w:val="en-US"/>
        </w:rPr>
        <w:t xml:space="preserve"> </w:t>
      </w:r>
      <w:r w:rsidRPr="00FC5220">
        <w:rPr>
          <w:lang w:val="en-US"/>
        </w:rPr>
        <w:t>var</w:t>
      </w:r>
      <w:r w:rsidRPr="00BB6468">
        <w:rPr>
          <w:lang w:val="en-US"/>
        </w:rPr>
        <w:t xml:space="preserve"> </w:t>
      </w:r>
      <w:r w:rsidRPr="00FC5220">
        <w:rPr>
          <w:lang w:val="en-US"/>
        </w:rPr>
        <w:t>fakeApi</w:t>
      </w:r>
      <w:r w:rsidRPr="00BB6468">
        <w:rPr>
          <w:lang w:val="en-US"/>
        </w:rPr>
        <w:t xml:space="preserve">: </w:t>
      </w:r>
      <w:r w:rsidRPr="00FC5220">
        <w:rPr>
          <w:lang w:val="en-US"/>
        </w:rPr>
        <w:t>FakeAuthApi</w:t>
      </w:r>
    </w:p>
    <w:p w14:paraId="51BE285B" w14:textId="542AA1AE" w:rsidR="00FC5220" w:rsidRPr="00BB6468" w:rsidRDefault="00FC5220" w:rsidP="00FC5220">
      <w:pPr>
        <w:pStyle w:val="aff0"/>
        <w:rPr>
          <w:lang w:val="en-US"/>
        </w:rPr>
      </w:pPr>
      <w:r w:rsidRPr="00BB6468">
        <w:rPr>
          <w:lang w:val="en-US"/>
        </w:rPr>
        <w:t xml:space="preserve">    // </w:t>
      </w:r>
      <w:r w:rsidRPr="00FC5220">
        <w:t>Фейковый</w:t>
      </w:r>
      <w:r w:rsidRPr="00BB6468">
        <w:rPr>
          <w:lang w:val="en-US"/>
        </w:rPr>
        <w:t xml:space="preserve"> </w:t>
      </w:r>
      <w:r w:rsidRPr="00FC5220">
        <w:t>менеджер</w:t>
      </w:r>
      <w:r w:rsidRPr="00BB6468">
        <w:rPr>
          <w:lang w:val="en-US"/>
        </w:rPr>
        <w:t xml:space="preserve"> </w:t>
      </w:r>
      <w:r w:rsidRPr="00FC5220">
        <w:t>токенов</w:t>
      </w:r>
    </w:p>
    <w:p w14:paraId="4DB24A37" w14:textId="022C2E3B" w:rsidR="00FC5220" w:rsidRPr="00FC5220" w:rsidRDefault="00FC5220" w:rsidP="00FC5220">
      <w:pPr>
        <w:pStyle w:val="aff0"/>
        <w:rPr>
          <w:lang w:val="en-US"/>
        </w:rPr>
      </w:pPr>
      <w:r w:rsidRPr="00BB6468">
        <w:rPr>
          <w:lang w:val="en-US"/>
        </w:rPr>
        <w:t xml:space="preserve">    </w:t>
      </w:r>
      <w:r w:rsidRPr="00FC5220">
        <w:rPr>
          <w:lang w:val="en-US"/>
        </w:rPr>
        <w:t>private lateinit var fakeTokens: FakeTokenManager</w:t>
      </w:r>
    </w:p>
    <w:p w14:paraId="4BD60163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// Тестируемый ViewModel</w:t>
      </w:r>
    </w:p>
    <w:p w14:paraId="09B8D156" w14:textId="6A02DB10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private lateinit var viewModel: AuthViewModelForTest</w:t>
      </w:r>
    </w:p>
    <w:p w14:paraId="12437928" w14:textId="77777777" w:rsidR="00FC5220" w:rsidRPr="00BB6468" w:rsidRDefault="00FC5220" w:rsidP="00FC5220">
      <w:pPr>
        <w:pStyle w:val="aff0"/>
      </w:pPr>
      <w:r w:rsidRPr="00FC5220">
        <w:rPr>
          <w:lang w:val="en-US"/>
        </w:rPr>
        <w:t xml:space="preserve">    </w:t>
      </w:r>
      <w:r w:rsidRPr="00BB6468">
        <w:t>@</w:t>
      </w:r>
      <w:r w:rsidRPr="00FC5220">
        <w:rPr>
          <w:lang w:val="en-US"/>
        </w:rPr>
        <w:t>Before</w:t>
      </w:r>
    </w:p>
    <w:p w14:paraId="418BADC0" w14:textId="77777777" w:rsidR="00FC5220" w:rsidRPr="00FC5220" w:rsidRDefault="00FC5220" w:rsidP="00FC5220">
      <w:pPr>
        <w:pStyle w:val="aff0"/>
      </w:pPr>
      <w:r w:rsidRPr="00BB6468">
        <w:t xml:space="preserve">    </w:t>
      </w:r>
      <w:r w:rsidRPr="00FC5220">
        <w:rPr>
          <w:lang w:val="en-US"/>
        </w:rPr>
        <w:t>fun</w:t>
      </w:r>
      <w:r w:rsidRPr="00FC5220">
        <w:t xml:space="preserve"> </w:t>
      </w:r>
      <w:r w:rsidRPr="00FC5220">
        <w:rPr>
          <w:lang w:val="en-US"/>
        </w:rPr>
        <w:t>setup</w:t>
      </w:r>
      <w:r w:rsidRPr="00FC5220">
        <w:t>() {</w:t>
      </w:r>
    </w:p>
    <w:p w14:paraId="26957DC3" w14:textId="77777777" w:rsidR="00FC5220" w:rsidRPr="00FC5220" w:rsidRDefault="00FC5220" w:rsidP="00FC5220">
      <w:pPr>
        <w:pStyle w:val="aff0"/>
      </w:pPr>
      <w:r w:rsidRPr="00FC5220">
        <w:t xml:space="preserve">        // Перед каждым тестом создаём новый фейковый менеджер токенов</w:t>
      </w:r>
    </w:p>
    <w:p w14:paraId="1FDB40E4" w14:textId="73F643FB" w:rsidR="00FC5220" w:rsidRPr="00FC5220" w:rsidRDefault="00FC5220" w:rsidP="00FC5220">
      <w:pPr>
        <w:pStyle w:val="aff0"/>
      </w:pPr>
      <w:r w:rsidRPr="00FC5220">
        <w:t xml:space="preserve">        </w:t>
      </w:r>
      <w:r w:rsidRPr="00FC5220">
        <w:rPr>
          <w:lang w:val="en-US"/>
        </w:rPr>
        <w:t>fakeTokens</w:t>
      </w:r>
      <w:r w:rsidRPr="00FC5220">
        <w:t xml:space="preserve"> = </w:t>
      </w:r>
      <w:r w:rsidRPr="00FC5220">
        <w:rPr>
          <w:lang w:val="en-US"/>
        </w:rPr>
        <w:t>FakeTokenManager</w:t>
      </w:r>
      <w:r w:rsidRPr="00FC5220">
        <w:t>()</w:t>
      </w:r>
    </w:p>
    <w:p w14:paraId="39552C8A" w14:textId="77777777" w:rsidR="00FC5220" w:rsidRPr="00FC5220" w:rsidRDefault="00FC5220" w:rsidP="00FC5220">
      <w:pPr>
        <w:pStyle w:val="aff0"/>
      </w:pPr>
      <w:r w:rsidRPr="00FC5220">
        <w:t xml:space="preserve">        // По умолчанию </w:t>
      </w:r>
      <w:r w:rsidRPr="00FC5220">
        <w:rPr>
          <w:lang w:val="en-US"/>
        </w:rPr>
        <w:t>API</w:t>
      </w:r>
      <w:r w:rsidRPr="00FC5220">
        <w:t xml:space="preserve"> настроен на успешный ответ</w:t>
      </w:r>
    </w:p>
    <w:p w14:paraId="2B7D8558" w14:textId="499AD704" w:rsidR="00FC5220" w:rsidRPr="00FC5220" w:rsidRDefault="00FC5220" w:rsidP="00FC5220">
      <w:pPr>
        <w:pStyle w:val="aff0"/>
      </w:pPr>
      <w:r w:rsidRPr="00FC5220">
        <w:t xml:space="preserve">        </w:t>
      </w:r>
      <w:r w:rsidRPr="00FC5220">
        <w:rPr>
          <w:lang w:val="en-US"/>
        </w:rPr>
        <w:t>fakeApi</w:t>
      </w:r>
      <w:r w:rsidRPr="00FC5220">
        <w:t xml:space="preserve"> = </w:t>
      </w:r>
      <w:r w:rsidRPr="00FC5220">
        <w:rPr>
          <w:lang w:val="en-US"/>
        </w:rPr>
        <w:t>FakeAuthApi</w:t>
      </w:r>
      <w:r w:rsidRPr="00FC5220">
        <w:t>(</w:t>
      </w:r>
      <w:r w:rsidRPr="00FC5220">
        <w:rPr>
          <w:lang w:val="en-US"/>
        </w:rPr>
        <w:t>true</w:t>
      </w:r>
      <w:r w:rsidRPr="00FC5220">
        <w:t>)</w:t>
      </w:r>
    </w:p>
    <w:p w14:paraId="097149A7" w14:textId="77777777" w:rsidR="00FC5220" w:rsidRPr="00FC5220" w:rsidRDefault="00FC5220" w:rsidP="00FC5220">
      <w:pPr>
        <w:pStyle w:val="aff0"/>
      </w:pPr>
      <w:r w:rsidRPr="00FC5220">
        <w:t xml:space="preserve">        // Создаём </w:t>
      </w:r>
      <w:r w:rsidRPr="00FC5220">
        <w:rPr>
          <w:lang w:val="en-US"/>
        </w:rPr>
        <w:t>ViewModel</w:t>
      </w:r>
      <w:r w:rsidRPr="00FC5220">
        <w:t xml:space="preserve"> с фейковыми зависимостями и тестовым диспетчером</w:t>
      </w:r>
    </w:p>
    <w:p w14:paraId="5A23467C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    </w:t>
      </w:r>
      <w:r w:rsidRPr="00FC5220">
        <w:rPr>
          <w:lang w:val="en-US"/>
        </w:rPr>
        <w:t>viewModel = AuthViewModelForTest(fakeApi, fakeTokens, mainDispatcherRule.dispatcher)</w:t>
      </w:r>
    </w:p>
    <w:p w14:paraId="1850867C" w14:textId="4FBC1DCE" w:rsidR="00947712" w:rsidRPr="00FC5220" w:rsidRDefault="00FC5220" w:rsidP="00FC5220">
      <w:pPr>
        <w:pStyle w:val="aff0"/>
      </w:pPr>
      <w:r w:rsidRPr="00FC5220">
        <w:rPr>
          <w:lang w:val="en-US"/>
        </w:rPr>
        <w:t xml:space="preserve">    </w:t>
      </w:r>
      <w:r w:rsidRPr="00FC5220">
        <w:t>}</w:t>
      </w:r>
    </w:p>
    <w:p w14:paraId="5E353111" w14:textId="004074AE" w:rsidR="00FC5220" w:rsidRPr="00FC5220" w:rsidRDefault="00FC5220" w:rsidP="00FC5220">
      <w:pPr>
        <w:pStyle w:val="aff0"/>
      </w:pPr>
      <w:r w:rsidRPr="00FC5220">
        <w:t xml:space="preserve">    // ТЕСТ: успешная авторизация должна сохранить токены</w:t>
      </w:r>
    </w:p>
    <w:p w14:paraId="39A83317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</w:t>
      </w:r>
      <w:r w:rsidRPr="00FC5220">
        <w:rPr>
          <w:lang w:val="en-US"/>
        </w:rPr>
        <w:t>@Test</w:t>
      </w:r>
    </w:p>
    <w:p w14:paraId="04BCD200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fun login_success_saves_tokens() = runTest {</w:t>
      </w:r>
    </w:p>
    <w:p w14:paraId="5AD0F8E7" w14:textId="0CA02D93" w:rsidR="00FC5220" w:rsidRPr="00FC5220" w:rsidRDefault="00FC5220" w:rsidP="00FC5220">
      <w:pPr>
        <w:pStyle w:val="aff0"/>
      </w:pPr>
      <w:r w:rsidRPr="00BB6468">
        <w:rPr>
          <w:lang w:val="en-US"/>
        </w:rPr>
        <w:t xml:space="preserve">        </w:t>
      </w:r>
      <w:r w:rsidRPr="00FC5220">
        <w:t xml:space="preserve">// </w:t>
      </w:r>
      <w:r w:rsidR="00947712">
        <w:t>В</w:t>
      </w:r>
      <w:r w:rsidRPr="00FC5220">
        <w:t xml:space="preserve">ызываем </w:t>
      </w:r>
      <w:r w:rsidRPr="00FC5220">
        <w:rPr>
          <w:lang w:val="en-US"/>
        </w:rPr>
        <w:t>login</w:t>
      </w:r>
      <w:r w:rsidRPr="00FC5220">
        <w:t xml:space="preserve"> внутри корутинного теста</w:t>
      </w:r>
    </w:p>
    <w:p w14:paraId="284D6856" w14:textId="64440E33" w:rsidR="00FC5220" w:rsidRPr="00BB6468" w:rsidRDefault="00FC5220" w:rsidP="00FC5220">
      <w:pPr>
        <w:pStyle w:val="aff0"/>
      </w:pPr>
      <w:r w:rsidRPr="00FC5220">
        <w:t xml:space="preserve">        </w:t>
      </w:r>
      <w:r w:rsidRPr="00FC5220">
        <w:rPr>
          <w:lang w:val="en-US"/>
        </w:rPr>
        <w:t>viewModel</w:t>
      </w:r>
      <w:r w:rsidRPr="00BB6468">
        <w:t>.</w:t>
      </w:r>
      <w:r w:rsidRPr="00FC5220">
        <w:rPr>
          <w:lang w:val="en-US"/>
        </w:rPr>
        <w:t>login</w:t>
      </w:r>
      <w:r w:rsidRPr="00BB6468">
        <w:t>("</w:t>
      </w:r>
      <w:r w:rsidRPr="00FC5220">
        <w:rPr>
          <w:lang w:val="en-US"/>
        </w:rPr>
        <w:t>test</w:t>
      </w:r>
      <w:r w:rsidRPr="00BB6468">
        <w:t>@</w:t>
      </w:r>
      <w:r w:rsidRPr="00FC5220">
        <w:rPr>
          <w:lang w:val="en-US"/>
        </w:rPr>
        <w:t>mail</w:t>
      </w:r>
      <w:r w:rsidRPr="00BB6468">
        <w:t>.</w:t>
      </w:r>
      <w:r w:rsidRPr="00FC5220">
        <w:rPr>
          <w:lang w:val="en-US"/>
        </w:rPr>
        <w:t>com</w:t>
      </w:r>
      <w:r w:rsidRPr="00BB6468">
        <w:t>", "</w:t>
      </w:r>
      <w:r w:rsidRPr="00FC5220">
        <w:rPr>
          <w:lang w:val="en-US"/>
        </w:rPr>
        <w:t>correct</w:t>
      </w:r>
      <w:r w:rsidRPr="00BB6468">
        <w:t>")</w:t>
      </w:r>
    </w:p>
    <w:p w14:paraId="3CA8629D" w14:textId="77777777" w:rsidR="00FC5220" w:rsidRPr="00FC5220" w:rsidRDefault="00FC5220" w:rsidP="00FC5220">
      <w:pPr>
        <w:pStyle w:val="aff0"/>
      </w:pPr>
      <w:r w:rsidRPr="00BB6468">
        <w:t xml:space="preserve">        </w:t>
      </w:r>
      <w:r w:rsidRPr="00FC5220">
        <w:t>// Ждём выполнения всех корутин</w:t>
      </w:r>
    </w:p>
    <w:p w14:paraId="6D8A45A8" w14:textId="78010C02" w:rsidR="00FC5220" w:rsidRPr="00FC5220" w:rsidRDefault="00FC5220" w:rsidP="00FC5220">
      <w:pPr>
        <w:pStyle w:val="aff0"/>
      </w:pPr>
      <w:r w:rsidRPr="00FC5220">
        <w:t xml:space="preserve">        </w:t>
      </w:r>
      <w:r w:rsidRPr="00FC5220">
        <w:rPr>
          <w:lang w:val="en-US"/>
        </w:rPr>
        <w:t>advanceUntilIdle</w:t>
      </w:r>
      <w:r w:rsidRPr="00FC5220">
        <w:t>()</w:t>
      </w:r>
    </w:p>
    <w:p w14:paraId="6C9F1FBC" w14:textId="5CC6709E" w:rsidR="00FC5220" w:rsidRPr="00FC5220" w:rsidRDefault="00FC5220" w:rsidP="00FC5220">
      <w:pPr>
        <w:pStyle w:val="aff0"/>
      </w:pPr>
      <w:r w:rsidRPr="00FC5220">
        <w:t xml:space="preserve">        // </w:t>
      </w:r>
      <w:r w:rsidR="00947712">
        <w:t>П</w:t>
      </w:r>
      <w:r w:rsidRPr="00FC5220">
        <w:t>роверяем, что токены сохранились</w:t>
      </w:r>
    </w:p>
    <w:p w14:paraId="2F916A1B" w14:textId="77777777" w:rsidR="00FC5220" w:rsidRPr="00FC5220" w:rsidRDefault="00FC5220" w:rsidP="00FC5220">
      <w:pPr>
        <w:pStyle w:val="aff0"/>
      </w:pPr>
      <w:r w:rsidRPr="00FC5220">
        <w:lastRenderedPageBreak/>
        <w:t xml:space="preserve">        </w:t>
      </w:r>
      <w:r w:rsidRPr="00FC5220">
        <w:rPr>
          <w:lang w:val="en-US"/>
        </w:rPr>
        <w:t>Assert</w:t>
      </w:r>
      <w:r w:rsidRPr="00FC5220">
        <w:t>.</w:t>
      </w:r>
      <w:r w:rsidRPr="00FC5220">
        <w:rPr>
          <w:lang w:val="en-US"/>
        </w:rPr>
        <w:t>assertEquals</w:t>
      </w:r>
      <w:r w:rsidRPr="00FC5220">
        <w:t>("</w:t>
      </w:r>
      <w:r w:rsidRPr="00FC5220">
        <w:rPr>
          <w:lang w:val="en-US"/>
        </w:rPr>
        <w:t>fake</w:t>
      </w:r>
      <w:r w:rsidRPr="00FC5220">
        <w:t>_</w:t>
      </w:r>
      <w:r w:rsidRPr="00FC5220">
        <w:rPr>
          <w:lang w:val="en-US"/>
        </w:rPr>
        <w:t>access</w:t>
      </w:r>
      <w:r w:rsidRPr="00FC5220">
        <w:t xml:space="preserve">", </w:t>
      </w:r>
      <w:r w:rsidRPr="00FC5220">
        <w:rPr>
          <w:lang w:val="en-US"/>
        </w:rPr>
        <w:t>fakeTokens</w:t>
      </w:r>
      <w:r w:rsidRPr="00FC5220">
        <w:t>.</w:t>
      </w:r>
      <w:r w:rsidRPr="00FC5220">
        <w:rPr>
          <w:lang w:val="en-US"/>
        </w:rPr>
        <w:t>getAccess</w:t>
      </w:r>
      <w:r w:rsidRPr="00FC5220">
        <w:t>())</w:t>
      </w:r>
    </w:p>
    <w:p w14:paraId="78A05C8E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    </w:t>
      </w:r>
      <w:r w:rsidRPr="00FC5220">
        <w:rPr>
          <w:lang w:val="en-US"/>
        </w:rPr>
        <w:t>Assert.assertEquals("fake_refresh", fakeTokens.getRefresh())</w:t>
      </w:r>
    </w:p>
    <w:p w14:paraId="2DF6015D" w14:textId="5A4A5C1E" w:rsidR="00FC5220" w:rsidRPr="00FC5220" w:rsidRDefault="00FC5220" w:rsidP="00947712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FC5220">
        <w:t>}</w:t>
      </w:r>
    </w:p>
    <w:p w14:paraId="52EFF869" w14:textId="519F1205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>}</w:t>
      </w:r>
    </w:p>
    <w:p w14:paraId="533AB77C" w14:textId="4488DDB7" w:rsidR="00BC0419" w:rsidRDefault="00BC0419" w:rsidP="00BC0419">
      <w:pPr>
        <w:pStyle w:val="2"/>
      </w:pPr>
      <w:bookmarkStart w:id="19" w:name="_Toc214268629"/>
      <w:r>
        <w:t>Функциональное тестирование</w:t>
      </w:r>
      <w:bookmarkEnd w:id="19"/>
    </w:p>
    <w:p w14:paraId="51AE8581" w14:textId="09043062" w:rsidR="001A500E" w:rsidRDefault="001A500E" w:rsidP="001A500E">
      <w:pPr>
        <w:pStyle w:val="a3"/>
      </w:pPr>
      <w:r>
        <w:t>Во время курсового проектирования проведено функциональное тестирование приложения методом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3BC5BC41" w14:textId="77777777" w:rsidR="001103D1" w:rsidRDefault="001A500E" w:rsidP="001A500E">
      <w:pPr>
        <w:pStyle w:val="aff2"/>
      </w:pPr>
      <w:r>
        <w:t xml:space="preserve">Таблица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103D1" w14:paraId="7B6B52AC" w14:textId="77777777" w:rsidTr="0017685A">
        <w:tc>
          <w:tcPr>
            <w:tcW w:w="3114" w:type="dxa"/>
            <w:tcBorders>
              <w:bottom w:val="double" w:sz="4" w:space="0" w:color="auto"/>
            </w:tcBorders>
          </w:tcPr>
          <w:p w14:paraId="2BD3DFA2" w14:textId="77777777" w:rsidR="001103D1" w:rsidRPr="008F368C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7A371168" w14:textId="77777777" w:rsidR="001103D1" w:rsidRPr="00F718DC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2DA3AE88" w14:textId="77777777" w:rsidR="001103D1" w:rsidRPr="00F718DC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1103D1" w14:paraId="1931B15D" w14:textId="77777777" w:rsidTr="0017685A">
        <w:tc>
          <w:tcPr>
            <w:tcW w:w="3114" w:type="dxa"/>
            <w:tcBorders>
              <w:top w:val="double" w:sz="4" w:space="0" w:color="auto"/>
            </w:tcBorders>
          </w:tcPr>
          <w:p w14:paraId="5F4F8452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Открыть приложение</w:t>
            </w: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0894371A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Главный экран или экран авторизации отображается корректно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391296D8" w14:textId="77777777" w:rsidR="001103D1" w:rsidRPr="001A500E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562C67FD" w14:textId="77777777" w:rsidTr="0017685A">
        <w:tc>
          <w:tcPr>
            <w:tcW w:w="3114" w:type="dxa"/>
          </w:tcPr>
          <w:p w14:paraId="226E0EE9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Ввести корректный email и пароль, нажать </w:t>
            </w:r>
            <w:r>
              <w:rPr>
                <w:sz w:val="24"/>
                <w:szCs w:val="24"/>
              </w:rPr>
              <w:t>на кнопку «Войти»</w:t>
            </w:r>
          </w:p>
        </w:tc>
        <w:tc>
          <w:tcPr>
            <w:tcW w:w="3115" w:type="dxa"/>
          </w:tcPr>
          <w:p w14:paraId="733EB71D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Пользователь успешно авторизуется и попадает на </w:t>
            </w:r>
            <w:r>
              <w:rPr>
                <w:sz w:val="24"/>
                <w:szCs w:val="24"/>
              </w:rPr>
              <w:t>г</w:t>
            </w:r>
            <w:r w:rsidRPr="00A72A47">
              <w:rPr>
                <w:sz w:val="24"/>
                <w:szCs w:val="24"/>
              </w:rPr>
              <w:t>лавный экран</w:t>
            </w:r>
          </w:p>
        </w:tc>
        <w:tc>
          <w:tcPr>
            <w:tcW w:w="3115" w:type="dxa"/>
            <w:vAlign w:val="center"/>
          </w:tcPr>
          <w:p w14:paraId="4803D5C3" w14:textId="77777777" w:rsidR="001103D1" w:rsidRPr="001A500E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6FE68FA7" w14:textId="77777777" w:rsidTr="0017685A">
        <w:tc>
          <w:tcPr>
            <w:tcW w:w="3114" w:type="dxa"/>
          </w:tcPr>
          <w:p w14:paraId="009E4010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Ввести некорректный пароль и корректный </w:t>
            </w:r>
            <w:r w:rsidRPr="00A72A47">
              <w:rPr>
                <w:sz w:val="24"/>
                <w:szCs w:val="24"/>
                <w:lang w:val="en-US"/>
              </w:rPr>
              <w:t>email</w:t>
            </w:r>
            <w:r w:rsidRPr="00A72A47">
              <w:rPr>
                <w:sz w:val="24"/>
                <w:szCs w:val="24"/>
              </w:rPr>
              <w:t xml:space="preserve">, нажать </w:t>
            </w:r>
            <w:r>
              <w:rPr>
                <w:sz w:val="24"/>
                <w:szCs w:val="24"/>
              </w:rPr>
              <w:t>на кнопку «Войти»</w:t>
            </w:r>
          </w:p>
        </w:tc>
        <w:tc>
          <w:tcPr>
            <w:tcW w:w="3115" w:type="dxa"/>
          </w:tcPr>
          <w:p w14:paraId="520C4F8C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Появляется сообщение “Неверный пароль или почта”</w:t>
            </w:r>
          </w:p>
        </w:tc>
        <w:tc>
          <w:tcPr>
            <w:tcW w:w="3115" w:type="dxa"/>
            <w:vAlign w:val="center"/>
          </w:tcPr>
          <w:p w14:paraId="3D548E5E" w14:textId="77777777" w:rsidR="001103D1" w:rsidRPr="001A500E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76E64D9B" w14:textId="77777777" w:rsidTr="0017685A">
        <w:tc>
          <w:tcPr>
            <w:tcW w:w="3114" w:type="dxa"/>
          </w:tcPr>
          <w:p w14:paraId="7B21DBE5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Ввести некорректный email и нажать </w:t>
            </w:r>
            <w:r>
              <w:rPr>
                <w:sz w:val="24"/>
                <w:szCs w:val="24"/>
              </w:rPr>
              <w:t>на кнопку «Войти»</w:t>
            </w:r>
          </w:p>
        </w:tc>
        <w:tc>
          <w:tcPr>
            <w:tcW w:w="3115" w:type="dxa"/>
          </w:tcPr>
          <w:p w14:paraId="5CFDE57D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Появляется сообщение “Неверный пароль или почта”</w:t>
            </w:r>
          </w:p>
        </w:tc>
        <w:tc>
          <w:tcPr>
            <w:tcW w:w="3115" w:type="dxa"/>
            <w:vAlign w:val="center"/>
          </w:tcPr>
          <w:p w14:paraId="1359CBA6" w14:textId="77777777" w:rsidR="001103D1" w:rsidRPr="001A500E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7F9B9947" w14:textId="77777777" w:rsidTr="0017685A">
        <w:tc>
          <w:tcPr>
            <w:tcW w:w="3114" w:type="dxa"/>
          </w:tcPr>
          <w:p w14:paraId="7C3C3D40" w14:textId="77777777" w:rsidR="001103D1" w:rsidRPr="00A72A47" w:rsidRDefault="001103D1" w:rsidP="0017685A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Нажать на кнопку «Зарегистрироваться»</w:t>
            </w:r>
          </w:p>
        </w:tc>
        <w:tc>
          <w:tcPr>
            <w:tcW w:w="3115" w:type="dxa"/>
          </w:tcPr>
          <w:p w14:paraId="2E06A987" w14:textId="77777777" w:rsidR="001103D1" w:rsidRPr="001A500E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регистрации</w:t>
            </w:r>
          </w:p>
        </w:tc>
        <w:tc>
          <w:tcPr>
            <w:tcW w:w="3115" w:type="dxa"/>
            <w:vAlign w:val="center"/>
          </w:tcPr>
          <w:p w14:paraId="50A25B76" w14:textId="77777777" w:rsidR="001103D1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2AFD111C" w14:textId="77777777" w:rsidTr="0017685A">
        <w:tc>
          <w:tcPr>
            <w:tcW w:w="3114" w:type="dxa"/>
          </w:tcPr>
          <w:p w14:paraId="0F5429B7" w14:textId="77777777" w:rsidR="001103D1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«Войти как гость»</w:t>
            </w:r>
          </w:p>
        </w:tc>
        <w:tc>
          <w:tcPr>
            <w:tcW w:w="3115" w:type="dxa"/>
          </w:tcPr>
          <w:p w14:paraId="2AD0FAC5" w14:textId="77777777" w:rsidR="001103D1" w:rsidRDefault="001103D1" w:rsidP="0017685A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гостя</w:t>
            </w:r>
          </w:p>
        </w:tc>
        <w:tc>
          <w:tcPr>
            <w:tcW w:w="3115" w:type="dxa"/>
            <w:vAlign w:val="center"/>
          </w:tcPr>
          <w:p w14:paraId="2E310E44" w14:textId="77777777" w:rsidR="001103D1" w:rsidRDefault="001103D1" w:rsidP="0017685A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8CF356E" w14:textId="77777777" w:rsidR="00D27A17" w:rsidRDefault="00D27A17" w:rsidP="00D27A17">
      <w:pPr>
        <w:pStyle w:val="a3"/>
      </w:pPr>
    </w:p>
    <w:p w14:paraId="1529B26C" w14:textId="7EC85905" w:rsidR="00D032C0" w:rsidRDefault="001103D1" w:rsidP="00D032C0">
      <w:pPr>
        <w:pStyle w:val="a3"/>
      </w:pPr>
      <w:commentRangeStart w:id="20"/>
      <w:r>
        <w:t>По итогам тестирования приложение полностью совпадает с ожидаемым</w:t>
      </w:r>
      <w:commentRangeEnd w:id="20"/>
      <w:r w:rsidR="00D27A17">
        <w:rPr>
          <w:rStyle w:val="aff3"/>
        </w:rPr>
        <w:commentReference w:id="20"/>
      </w:r>
    </w:p>
    <w:p w14:paraId="33160720" w14:textId="77777777" w:rsidR="00D27A17" w:rsidRPr="00D27A17" w:rsidRDefault="00D27A17" w:rsidP="00D27A17">
      <w:pPr>
        <w:pStyle w:val="a3"/>
        <w:ind w:firstLine="0"/>
      </w:pPr>
    </w:p>
    <w:p w14:paraId="248864AF" w14:textId="63FDA66A" w:rsidR="00BC0419" w:rsidRDefault="00BC0419" w:rsidP="00BC0419">
      <w:pPr>
        <w:pStyle w:val="1"/>
      </w:pPr>
      <w:bookmarkStart w:id="21" w:name="_Toc214268630"/>
      <w:r>
        <w:lastRenderedPageBreak/>
        <w:t>Инструкция по эксплуатации ПО</w:t>
      </w:r>
      <w:bookmarkEnd w:id="21"/>
    </w:p>
    <w:p w14:paraId="65DB96A8" w14:textId="28DB6C47" w:rsidR="00BC0419" w:rsidRDefault="00BC0419" w:rsidP="00BC0419">
      <w:pPr>
        <w:pStyle w:val="2"/>
      </w:pPr>
      <w:bookmarkStart w:id="22" w:name="_Toc214268631"/>
      <w:r>
        <w:t>Установка программного обеспечения</w:t>
      </w:r>
      <w:bookmarkEnd w:id="22"/>
    </w:p>
    <w:p w14:paraId="04D5B3B7" w14:textId="77777777" w:rsidR="00C3170A" w:rsidRPr="00C3170A" w:rsidRDefault="00C3170A" w:rsidP="00C3170A">
      <w:pPr>
        <w:pStyle w:val="a3"/>
      </w:pPr>
    </w:p>
    <w:p w14:paraId="674D285C" w14:textId="08F9557C" w:rsidR="00BC0419" w:rsidRDefault="00BC0419" w:rsidP="00BC0419">
      <w:pPr>
        <w:pStyle w:val="2"/>
      </w:pPr>
      <w:bookmarkStart w:id="23" w:name="_Toc214268632"/>
      <w:r>
        <w:t>Инструкция по работе</w:t>
      </w:r>
      <w:bookmarkEnd w:id="23"/>
    </w:p>
    <w:p w14:paraId="26C0D3B0" w14:textId="48592EC0" w:rsidR="002241A0" w:rsidRPr="002241A0" w:rsidRDefault="002241A0" w:rsidP="002241A0">
      <w:pPr>
        <w:pStyle w:val="a7"/>
      </w:pPr>
      <w:r>
        <w:lastRenderedPageBreak/>
        <w:t>зАКЛЮЧЕНИЕ</w:t>
      </w:r>
    </w:p>
    <w:p w14:paraId="6051373C" w14:textId="6CF871AF" w:rsidR="002241A0" w:rsidRPr="002241A0" w:rsidRDefault="00FC5220" w:rsidP="002241A0">
      <w:pPr>
        <w:pStyle w:val="a3"/>
      </w:pPr>
      <w:r w:rsidRPr="00FC5220">
        <w:rPr>
          <w:noProof/>
          <w:lang w:eastAsia="ru-RU"/>
        </w:rPr>
        <w:drawing>
          <wp:inline distT="0" distB="0" distL="0" distR="0" wp14:anchorId="122E3A0B" wp14:editId="177373A4">
            <wp:extent cx="5939790" cy="139319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53CA" w14:textId="38565BEE" w:rsidR="002241A0" w:rsidRPr="002241A0" w:rsidRDefault="002241A0" w:rsidP="002241A0">
      <w:pPr>
        <w:pStyle w:val="a7"/>
      </w:pPr>
      <w:r>
        <w:lastRenderedPageBreak/>
        <w:t>список использованных источников</w:t>
      </w:r>
    </w:p>
    <w:p w14:paraId="0D829156" w14:textId="2D2C2914" w:rsidR="00C3170A" w:rsidRPr="00C3170A" w:rsidRDefault="00C3170A" w:rsidP="00C3170A">
      <w:pPr>
        <w:pStyle w:val="a3"/>
      </w:pPr>
    </w:p>
    <w:sectPr w:rsidR="00C3170A" w:rsidRPr="00C3170A" w:rsidSect="007B1296">
      <w:footerReference w:type="default" r:id="rId15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8" w:author="Егор Баранов" w:date="2025-11-25T18:40:00Z" w:initials="ЕБ">
    <w:p w14:paraId="530CE932" w14:textId="0459F758" w:rsidR="00D27A17" w:rsidRDefault="00D27A17">
      <w:pPr>
        <w:pStyle w:val="aff4"/>
      </w:pPr>
      <w:r>
        <w:rPr>
          <w:rStyle w:val="aff3"/>
        </w:rPr>
        <w:annotationRef/>
      </w:r>
      <w:r>
        <w:t>Посмотреть у предков</w:t>
      </w:r>
    </w:p>
  </w:comment>
  <w:comment w:id="20" w:author="Егор Баранов" w:date="2025-11-25T18:39:00Z" w:initials="ЕБ">
    <w:p w14:paraId="06891001" w14:textId="1A94A1B9" w:rsidR="00D27A17" w:rsidRPr="00D27A17" w:rsidRDefault="00D27A17">
      <w:pPr>
        <w:pStyle w:val="aff4"/>
      </w:pPr>
      <w:r>
        <w:rPr>
          <w:rStyle w:val="aff3"/>
        </w:rPr>
        <w:annotationRef/>
      </w:r>
      <w:r>
        <w:t>Так тут надо посмотреть у предков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30CE932" w15:done="0"/>
  <w15:commentEx w15:paraId="06891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07692" w16cex:dateUtc="2025-11-25T15:40:00Z"/>
  <w16cex:commentExtensible w16cex:durableId="2CD07679" w16cex:dateUtc="2025-11-25T1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0CE932" w16cid:durableId="2CD07692"/>
  <w16cid:commentId w16cid:paraId="06891001" w16cid:durableId="2CD0767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E7558" w14:textId="77777777" w:rsidR="00443725" w:rsidRDefault="00443725" w:rsidP="007B1296">
      <w:r>
        <w:separator/>
      </w:r>
    </w:p>
  </w:endnote>
  <w:endnote w:type="continuationSeparator" w:id="0">
    <w:p w14:paraId="70C110AA" w14:textId="77777777" w:rsidR="00443725" w:rsidRDefault="00443725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51B48E0A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3A1D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6B1C3E" w14:textId="77777777" w:rsidR="00443725" w:rsidRDefault="00443725" w:rsidP="007B1296">
      <w:r>
        <w:separator/>
      </w:r>
    </w:p>
  </w:footnote>
  <w:footnote w:type="continuationSeparator" w:id="0">
    <w:p w14:paraId="0DB67A54" w14:textId="77777777" w:rsidR="00443725" w:rsidRDefault="00443725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гор Баранов">
    <w15:presenceInfo w15:providerId="None" w15:userId="Егор Баран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6A82"/>
    <w:rsid w:val="000547B5"/>
    <w:rsid w:val="000605A3"/>
    <w:rsid w:val="00062928"/>
    <w:rsid w:val="00070444"/>
    <w:rsid w:val="00071534"/>
    <w:rsid w:val="00084431"/>
    <w:rsid w:val="000A6376"/>
    <w:rsid w:val="000A695D"/>
    <w:rsid w:val="000B2040"/>
    <w:rsid w:val="000B564F"/>
    <w:rsid w:val="000C03D0"/>
    <w:rsid w:val="000F2F10"/>
    <w:rsid w:val="001103D1"/>
    <w:rsid w:val="00115DF3"/>
    <w:rsid w:val="00122DF6"/>
    <w:rsid w:val="00126FE5"/>
    <w:rsid w:val="00135AB1"/>
    <w:rsid w:val="00154AC6"/>
    <w:rsid w:val="00157D07"/>
    <w:rsid w:val="00170F51"/>
    <w:rsid w:val="0018210A"/>
    <w:rsid w:val="00183FFB"/>
    <w:rsid w:val="00197EED"/>
    <w:rsid w:val="001A500E"/>
    <w:rsid w:val="001A74D9"/>
    <w:rsid w:val="001B17C1"/>
    <w:rsid w:val="001B5082"/>
    <w:rsid w:val="001B5A61"/>
    <w:rsid w:val="001C4B89"/>
    <w:rsid w:val="001C7A1F"/>
    <w:rsid w:val="001F12C3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711B6"/>
    <w:rsid w:val="0029075A"/>
    <w:rsid w:val="0029217B"/>
    <w:rsid w:val="002D5F2F"/>
    <w:rsid w:val="002E1075"/>
    <w:rsid w:val="002F1F23"/>
    <w:rsid w:val="00313BD4"/>
    <w:rsid w:val="003140F3"/>
    <w:rsid w:val="00314FCF"/>
    <w:rsid w:val="00322DDA"/>
    <w:rsid w:val="00333DDD"/>
    <w:rsid w:val="00350DEC"/>
    <w:rsid w:val="003616AA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43725"/>
    <w:rsid w:val="00446D2F"/>
    <w:rsid w:val="00453611"/>
    <w:rsid w:val="00457599"/>
    <w:rsid w:val="00473C53"/>
    <w:rsid w:val="00485388"/>
    <w:rsid w:val="004A61F0"/>
    <w:rsid w:val="004D1C92"/>
    <w:rsid w:val="004D1D4C"/>
    <w:rsid w:val="004D2CE9"/>
    <w:rsid w:val="004E7079"/>
    <w:rsid w:val="00527363"/>
    <w:rsid w:val="00540F99"/>
    <w:rsid w:val="00547AB8"/>
    <w:rsid w:val="005728C6"/>
    <w:rsid w:val="005842D8"/>
    <w:rsid w:val="005976D6"/>
    <w:rsid w:val="005C6335"/>
    <w:rsid w:val="005D0FDF"/>
    <w:rsid w:val="005D10F9"/>
    <w:rsid w:val="005D54E2"/>
    <w:rsid w:val="005D798B"/>
    <w:rsid w:val="00614008"/>
    <w:rsid w:val="00624AF8"/>
    <w:rsid w:val="00634F1A"/>
    <w:rsid w:val="006466D1"/>
    <w:rsid w:val="00654CC3"/>
    <w:rsid w:val="00670A29"/>
    <w:rsid w:val="00681A61"/>
    <w:rsid w:val="00682EC2"/>
    <w:rsid w:val="00685504"/>
    <w:rsid w:val="006947D9"/>
    <w:rsid w:val="006B2E38"/>
    <w:rsid w:val="006D0C39"/>
    <w:rsid w:val="006D517D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A7B1B"/>
    <w:rsid w:val="007B1296"/>
    <w:rsid w:val="007B43F3"/>
    <w:rsid w:val="007D030E"/>
    <w:rsid w:val="007E26D0"/>
    <w:rsid w:val="007F3B1F"/>
    <w:rsid w:val="007F3B46"/>
    <w:rsid w:val="00800364"/>
    <w:rsid w:val="00810637"/>
    <w:rsid w:val="008156AB"/>
    <w:rsid w:val="0083534A"/>
    <w:rsid w:val="0084608B"/>
    <w:rsid w:val="008532F7"/>
    <w:rsid w:val="00857B73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C6246"/>
    <w:rsid w:val="008F368C"/>
    <w:rsid w:val="008F3A1D"/>
    <w:rsid w:val="00907A2C"/>
    <w:rsid w:val="00907F4A"/>
    <w:rsid w:val="009171D5"/>
    <w:rsid w:val="00927D29"/>
    <w:rsid w:val="009422C4"/>
    <w:rsid w:val="00947712"/>
    <w:rsid w:val="009500FD"/>
    <w:rsid w:val="009532B6"/>
    <w:rsid w:val="00987314"/>
    <w:rsid w:val="009A5998"/>
    <w:rsid w:val="009C61C2"/>
    <w:rsid w:val="00A13BBC"/>
    <w:rsid w:val="00A15409"/>
    <w:rsid w:val="00A17827"/>
    <w:rsid w:val="00A23795"/>
    <w:rsid w:val="00A35137"/>
    <w:rsid w:val="00A54762"/>
    <w:rsid w:val="00A57474"/>
    <w:rsid w:val="00A72A47"/>
    <w:rsid w:val="00A772D1"/>
    <w:rsid w:val="00A958ED"/>
    <w:rsid w:val="00A9702A"/>
    <w:rsid w:val="00AB451B"/>
    <w:rsid w:val="00AD7259"/>
    <w:rsid w:val="00B1423E"/>
    <w:rsid w:val="00B235E3"/>
    <w:rsid w:val="00B44A6D"/>
    <w:rsid w:val="00B64EC5"/>
    <w:rsid w:val="00B65ADA"/>
    <w:rsid w:val="00B73778"/>
    <w:rsid w:val="00B821C0"/>
    <w:rsid w:val="00BB1CD6"/>
    <w:rsid w:val="00BB22C1"/>
    <w:rsid w:val="00BB6468"/>
    <w:rsid w:val="00BC0419"/>
    <w:rsid w:val="00BC5216"/>
    <w:rsid w:val="00BD39FF"/>
    <w:rsid w:val="00BE23BE"/>
    <w:rsid w:val="00BE278B"/>
    <w:rsid w:val="00BE2E89"/>
    <w:rsid w:val="00C02CA6"/>
    <w:rsid w:val="00C252C2"/>
    <w:rsid w:val="00C3170A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160AE"/>
    <w:rsid w:val="00D27A17"/>
    <w:rsid w:val="00D44089"/>
    <w:rsid w:val="00D51EAF"/>
    <w:rsid w:val="00D56F33"/>
    <w:rsid w:val="00D96D59"/>
    <w:rsid w:val="00DA5B1D"/>
    <w:rsid w:val="00DA5DB8"/>
    <w:rsid w:val="00DB6488"/>
    <w:rsid w:val="00DD2D10"/>
    <w:rsid w:val="00DD2E9E"/>
    <w:rsid w:val="00DE253F"/>
    <w:rsid w:val="00E12898"/>
    <w:rsid w:val="00E454AE"/>
    <w:rsid w:val="00E46B85"/>
    <w:rsid w:val="00E52B18"/>
    <w:rsid w:val="00E86806"/>
    <w:rsid w:val="00E93448"/>
    <w:rsid w:val="00ED2643"/>
    <w:rsid w:val="00EE2444"/>
    <w:rsid w:val="00EE2660"/>
    <w:rsid w:val="00F057B9"/>
    <w:rsid w:val="00F116CE"/>
    <w:rsid w:val="00F31BF1"/>
    <w:rsid w:val="00F359E2"/>
    <w:rsid w:val="00F44D11"/>
    <w:rsid w:val="00F718DC"/>
    <w:rsid w:val="00FB32E5"/>
    <w:rsid w:val="00FC2547"/>
    <w:rsid w:val="00FC5220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4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8C579-6A0C-46AF-8FCE-0BBB74A94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25</Pages>
  <Words>3457</Words>
  <Characters>19709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2</cp:revision>
  <dcterms:created xsi:type="dcterms:W3CDTF">2025-11-26T07:19:00Z</dcterms:created>
  <dcterms:modified xsi:type="dcterms:W3CDTF">2025-11-26T07:19:00Z</dcterms:modified>
</cp:coreProperties>
</file>