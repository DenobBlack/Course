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1119FCE2" w:rsidR="00362F06" w:rsidRPr="00181672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Heading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r w:rsidRPr="008F0AF9">
        <w:rPr>
          <w:b w:val="0"/>
          <w:sz w:val="40"/>
          <w:szCs w:val="40"/>
        </w:rPr>
        <w:t>НА ТЕМУ</w:t>
      </w:r>
      <w:bookmarkEnd w:id="0"/>
      <w:bookmarkEnd w:id="1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A71F0E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A71F0E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A71F0E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A71F0E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A71F0E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A71F0E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A71F0E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A71F0E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A71F0E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A71F0E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A71F0E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19F56764" w14:textId="77777777" w:rsidR="00BC5216" w:rsidRDefault="00362F06" w:rsidP="00362F06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8549EEA" w14:textId="5B2A33D6" w:rsidR="00BC5216" w:rsidRDefault="00362F06" w:rsidP="00BC5216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A08D616" w14:textId="22AEFC29" w:rsidR="00E12898" w:rsidRPr="00824FBB" w:rsidRDefault="00E12898" w:rsidP="00E12898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2FEBB8E7" w:rsidR="00E12898" w:rsidRDefault="0036510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Hyperlink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C3AC833" w14:textId="09977D8F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Hyperlink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61F4370" w14:textId="4C754A57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Hyperlink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086B03A5" w14:textId="0B02F8B7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Hyperlink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0C779042" w14:textId="76C968D5" w:rsidR="00E12898" w:rsidRDefault="0036510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Hyperlink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61E5FA1C" w14:textId="273AA288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Hyperlink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4EB8DE9C" w14:textId="43CE01EB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Hyperlink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2540E9BB" w14:textId="68334832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Hyperlink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4653635B" w14:textId="3C49563B" w:rsidR="00E12898" w:rsidRDefault="0036510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Hyperlink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8176B49" w14:textId="38DE259B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Hyperlink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57B7F1A" w14:textId="0193807E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Hyperlink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14</w:t>
        </w:r>
        <w:r w:rsidR="00E12898">
          <w:rPr>
            <w:noProof/>
            <w:webHidden/>
          </w:rPr>
          <w:fldChar w:fldCharType="end"/>
        </w:r>
      </w:hyperlink>
    </w:p>
    <w:p w14:paraId="6DC7C908" w14:textId="105FF87D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Hyperlink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16</w:t>
        </w:r>
        <w:r w:rsidR="00E12898">
          <w:rPr>
            <w:noProof/>
            <w:webHidden/>
          </w:rPr>
          <w:fldChar w:fldCharType="end"/>
        </w:r>
      </w:hyperlink>
    </w:p>
    <w:p w14:paraId="247827C7" w14:textId="2A00CC0A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Hyperlink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18</w:t>
        </w:r>
        <w:r w:rsidR="00E12898">
          <w:rPr>
            <w:noProof/>
            <w:webHidden/>
          </w:rPr>
          <w:fldChar w:fldCharType="end"/>
        </w:r>
      </w:hyperlink>
    </w:p>
    <w:p w14:paraId="309AB81D" w14:textId="40E76894" w:rsidR="00E12898" w:rsidRDefault="0036510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Hyperlink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3A95FA91" w14:textId="60C99BFE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Hyperlink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26BA51D6" w14:textId="72A195B7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Hyperlink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22</w:t>
        </w:r>
        <w:r w:rsidR="00E12898">
          <w:rPr>
            <w:noProof/>
            <w:webHidden/>
          </w:rPr>
          <w:fldChar w:fldCharType="end"/>
        </w:r>
      </w:hyperlink>
    </w:p>
    <w:p w14:paraId="54E24B51" w14:textId="49667188" w:rsidR="00E12898" w:rsidRDefault="00365100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Hyperlink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087054B2" w14:textId="6BA9188F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Hyperlink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586DE437" w14:textId="323A9C2A" w:rsidR="00E12898" w:rsidRDefault="00365100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Hyperlink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E96837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08B0681C" w:rsidR="001F12C3" w:rsidRDefault="001F12C3" w:rsidP="001F12C3">
      <w:pPr>
        <w:pStyle w:val="Title"/>
      </w:pPr>
      <w:r w:rsidRPr="008D27C7">
        <w:lastRenderedPageBreak/>
        <w:t>Перечень сокращений и обозначений</w:t>
      </w:r>
    </w:p>
    <w:p w14:paraId="38BFC881" w14:textId="77777777" w:rsidR="00311E89" w:rsidRPr="00E855CD" w:rsidRDefault="00311E89" w:rsidP="00311E89">
      <w:pPr>
        <w:pStyle w:val="a2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307BD282" w14:textId="77777777" w:rsidR="00311E89" w:rsidRPr="00E855CD" w:rsidRDefault="00311E89" w:rsidP="00311E89">
      <w:pPr>
        <w:pStyle w:val="a2"/>
      </w:pPr>
      <w:r>
        <w:t>БД</w:t>
      </w:r>
      <w:r w:rsidRPr="00E855CD">
        <w:t xml:space="preserve"> – </w:t>
      </w:r>
      <w:r>
        <w:t>база данных</w:t>
      </w:r>
    </w:p>
    <w:p w14:paraId="1947904F" w14:textId="77777777" w:rsidR="00311E89" w:rsidRPr="00E855CD" w:rsidRDefault="00311E89" w:rsidP="00311E89">
      <w:pPr>
        <w:pStyle w:val="a2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6977DA53" w14:textId="77777777" w:rsidR="00311E89" w:rsidRPr="00E855CD" w:rsidRDefault="00311E89" w:rsidP="00311E89">
      <w:pPr>
        <w:pStyle w:val="a2"/>
      </w:pPr>
      <w:r>
        <w:t>ОС – операционная система</w:t>
      </w:r>
    </w:p>
    <w:p w14:paraId="35FF81C3" w14:textId="77777777" w:rsidR="00311E89" w:rsidRDefault="00311E89" w:rsidP="00311E89">
      <w:pPr>
        <w:pStyle w:val="a2"/>
      </w:pPr>
      <w:r>
        <w:t>ПО – программное обеспечение</w:t>
      </w:r>
    </w:p>
    <w:p w14:paraId="2621E6FD" w14:textId="77777777" w:rsidR="00311E89" w:rsidRDefault="00311E89" w:rsidP="00311E89">
      <w:pPr>
        <w:pStyle w:val="a2"/>
      </w:pPr>
      <w:r>
        <w:t>СУБД – система управления базами данных</w:t>
      </w:r>
    </w:p>
    <w:p w14:paraId="7DA746E2" w14:textId="77777777" w:rsidR="00311E89" w:rsidRDefault="00311E89" w:rsidP="00311E89">
      <w:pPr>
        <w:pStyle w:val="a2"/>
      </w:pPr>
    </w:p>
    <w:p w14:paraId="1557372D" w14:textId="77777777" w:rsidR="00311E89" w:rsidRPr="00E855CD" w:rsidRDefault="00311E89" w:rsidP="00311E89">
      <w:pPr>
        <w:pStyle w:val="a2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4DEC828D" w14:textId="77777777" w:rsidR="00311E89" w:rsidRPr="00E855CD" w:rsidRDefault="00311E89" w:rsidP="00311E89">
      <w:pPr>
        <w:pStyle w:val="a2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055946D3" w14:textId="77777777" w:rsidR="00311E89" w:rsidRPr="00E855CD" w:rsidRDefault="00311E89" w:rsidP="00311E89">
      <w:pPr>
        <w:pStyle w:val="a2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4CFEB9D5" w14:textId="77777777" w:rsidR="00311E89" w:rsidRDefault="00311E89" w:rsidP="00311E89">
      <w:pPr>
        <w:pStyle w:val="a2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632C0E86" w14:textId="77777777" w:rsidR="00311E89" w:rsidRPr="00FA3CD6" w:rsidRDefault="00311E89" w:rsidP="00311E89">
      <w:pPr>
        <w:pStyle w:val="a2"/>
        <w:rPr>
          <w:lang w:eastAsia="ru-RU"/>
        </w:rPr>
      </w:pPr>
      <w:r w:rsidRPr="00BA3375">
        <w:rPr>
          <w:lang w:val="en-US" w:eastAsia="ru-RU"/>
        </w:rPr>
        <w:t>J</w:t>
      </w:r>
      <w:r>
        <w:rPr>
          <w:lang w:val="en-US" w:eastAsia="ru-RU"/>
        </w:rPr>
        <w:t>WT</w:t>
      </w:r>
      <w:r>
        <w:rPr>
          <w:lang w:eastAsia="ru-RU"/>
        </w:rPr>
        <w:t xml:space="preserve"> –</w:t>
      </w:r>
      <w:r w:rsidRPr="00FA3CD6">
        <w:rPr>
          <w:lang w:eastAsia="ru-RU"/>
        </w:rPr>
        <w:t xml:space="preserve"> интернет-стандарт для безопасной передачи информации в виде ключей</w:t>
      </w:r>
      <w:r w:rsidRPr="00512E52">
        <w:rPr>
          <w:lang w:eastAsia="ru-RU"/>
        </w:rPr>
        <w:t>-</w:t>
      </w:r>
      <w:r w:rsidRPr="00FA3CD6">
        <w:rPr>
          <w:lang w:eastAsia="ru-RU"/>
        </w:rPr>
        <w:t>токенов в формате JSON</w:t>
      </w:r>
    </w:p>
    <w:p w14:paraId="2C3604F8" w14:textId="77777777" w:rsidR="00311E89" w:rsidRPr="00E855CD" w:rsidRDefault="00311E89" w:rsidP="00311E89">
      <w:pPr>
        <w:pStyle w:val="a2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2F697337" w14:textId="77777777" w:rsidR="00311E89" w:rsidRPr="00E855CD" w:rsidRDefault="00311E89" w:rsidP="00311E89">
      <w:pPr>
        <w:pStyle w:val="a2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7B75C5A4" w14:textId="77777777" w:rsidR="00311E89" w:rsidRPr="00E855CD" w:rsidRDefault="00311E89" w:rsidP="00311E89">
      <w:pPr>
        <w:pStyle w:val="a2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702C1B69" w14:textId="77777777" w:rsidR="00311E89" w:rsidRPr="00EC73C3" w:rsidRDefault="00311E89" w:rsidP="00311E89">
      <w:pPr>
        <w:pStyle w:val="a2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13FF4552" w14:textId="3CC0163D" w:rsidR="00987314" w:rsidRDefault="00987314" w:rsidP="00987314">
      <w:pPr>
        <w:pStyle w:val="Title"/>
      </w:pPr>
      <w:r>
        <w:lastRenderedPageBreak/>
        <w:t>Введение</w:t>
      </w:r>
    </w:p>
    <w:p w14:paraId="42ADD274" w14:textId="77777777" w:rsidR="008C32A5" w:rsidRPr="008C32A5" w:rsidRDefault="008C32A5" w:rsidP="008C32A5">
      <w:pPr>
        <w:pStyle w:val="a2"/>
        <w:rPr>
          <w:lang w:eastAsia="ru-RU"/>
        </w:rPr>
      </w:pPr>
      <w:bookmarkStart w:id="2" w:name="_Toc214268614"/>
      <w:r w:rsidRPr="008C32A5">
        <w:rPr>
          <w:lang w:eastAsia="ru-RU"/>
        </w:rPr>
        <w:t>Развитие мобильных технологий привело к тому, что смартфон стал универсальным инструментом, сопровождающим человека в повседневной деятельности, включая занятия спортом и контроль физической активности. На фоне роста интереса к здоровому образу жизни особое значение приобретают приложения, которые помогают пользователю планировать тренировки, выполнять упражнения корректно и отслеживать собственный прогресс. В условиях увеличивающегося числа пользователей, ориентированных на самостоятельные занятия, возрастает потребность в удобных цифровых инструментах, обеспечивающих доступность тренинга независимо от места и времени.</w:t>
      </w:r>
    </w:p>
    <w:p w14:paraId="216F75CC" w14:textId="77777777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>Создание современного фитнес-приложения требует не только технической реализации, но и продуманного пользовательского интерфейса, чтобы процесс взаимодействия был удобным, понятным и максимально приближённым к реальному тренировочному процессу. Многие существующие приложения страдают перегруженностью интерфейса, платными подписками, отсутствием гибкости или неудачной визуальной структурой, что снижает их практическую ценность. Поэтому разработка собственного мобильного приложения с оптимальной логикой работы и современным интерфейсом является актуальной задачей. Дополнительно важным аспектом является обеспечение стабильной работы приложения на различных устройствах, что увеличивает его доступность для широкого круга пользователей.</w:t>
      </w:r>
    </w:p>
    <w:p w14:paraId="4C06DBCA" w14:textId="77777777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>Целью данного курсового проекта является разработка мобильного приложения «Фитнес-тренер», предназначенного для сопровождения персональных тренировок. Приложение предоставляет пользователю возможность просматривать упражнения, выполнять тренировку по шагам, фиксировать подходы, контролировать время и переработать структуру тренировки в удобном интерактивном формате.</w:t>
      </w:r>
    </w:p>
    <w:p w14:paraId="743B630D" w14:textId="77777777" w:rsid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lastRenderedPageBreak/>
        <w:t>Для достижения поставленной цели требуется решить следующие задачи:</w:t>
      </w:r>
    </w:p>
    <w:p w14:paraId="2091C01E" w14:textId="7C0410AE" w:rsidR="00E05946" w:rsidRDefault="006F7E3D" w:rsidP="00E05946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проанализировать предметную область</w:t>
      </w:r>
      <w:r w:rsidR="00E05946">
        <w:rPr>
          <w:lang w:val="en-US" w:eastAsia="ru-RU"/>
        </w:rPr>
        <w:t>;</w:t>
      </w:r>
    </w:p>
    <w:p w14:paraId="4C6CA7DB" w14:textId="1283F1B4" w:rsid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="006F7E3D">
        <w:rPr>
          <w:lang w:eastAsia="ru-RU"/>
        </w:rPr>
        <w:t>определить требования к разрабатываемому программному средству</w:t>
      </w:r>
      <w:r w:rsidR="006F7E3D" w:rsidRPr="006F7E3D">
        <w:rPr>
          <w:lang w:eastAsia="ru-RU"/>
        </w:rPr>
        <w:t>;</w:t>
      </w:r>
    </w:p>
    <w:p w14:paraId="0FE4F797" w14:textId="78227656" w:rsidR="006F7E3D" w:rsidRPr="008C32A5" w:rsidRDefault="008C32A5" w:rsidP="006F7E3D">
      <w:pPr>
        <w:pStyle w:val="a1"/>
        <w:rPr>
          <w:lang w:eastAsia="ru-RU"/>
        </w:rPr>
      </w:pPr>
      <w:r w:rsidRPr="008C32A5">
        <w:rPr>
          <w:lang w:eastAsia="ru-RU"/>
        </w:rPr>
        <w:t xml:space="preserve"> </w:t>
      </w:r>
      <w:r w:rsidR="006F7E3D">
        <w:rPr>
          <w:lang w:eastAsia="ru-RU"/>
        </w:rPr>
        <w:t>спроектировать структуру базы данных для хранения информации необходимой для функционирования мобильного приложения</w:t>
      </w:r>
      <w:r w:rsidR="006F7E3D" w:rsidRPr="006F7E3D">
        <w:rPr>
          <w:lang w:eastAsia="ru-RU"/>
        </w:rPr>
        <w:t>;</w:t>
      </w:r>
    </w:p>
    <w:p w14:paraId="3E2AB591" w14:textId="3E7261FB" w:rsidR="008C32A5" w:rsidRDefault="006F7E3D" w:rsidP="008C32A5">
      <w:pPr>
        <w:pStyle w:val="a1"/>
        <w:rPr>
          <w:lang w:eastAsia="ru-RU"/>
        </w:rPr>
      </w:pPr>
      <w:r>
        <w:rPr>
          <w:lang w:eastAsia="ru-RU"/>
        </w:rPr>
        <w:t xml:space="preserve"> разработать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4525B3A6" w14:textId="445D35C5" w:rsidR="0004083B" w:rsidRDefault="0004083B" w:rsidP="0004083B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с приложением за счёт оптимизации навигации и логики интерфейса;</w:t>
      </w:r>
    </w:p>
    <w:p w14:paraId="15B52E95" w14:textId="6A6972B2" w:rsidR="006F7E3D" w:rsidRDefault="006F7E3D" w:rsidP="008C32A5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7C79747F" w14:textId="109C8185" w:rsidR="0004083B" w:rsidRDefault="006F7E3D" w:rsidP="0004083B">
      <w:pPr>
        <w:pStyle w:val="a1"/>
        <w:rPr>
          <w:lang w:eastAsia="ru-RU"/>
        </w:rPr>
      </w:pPr>
      <w:r>
        <w:rPr>
          <w:lang w:eastAsia="ru-RU"/>
        </w:rPr>
        <w:t xml:space="preserve"> провести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1E211C44" w14:textId="363F0856" w:rsidR="0004083B" w:rsidRPr="008C32A5" w:rsidRDefault="0004083B" w:rsidP="0004083B">
      <w:pPr>
        <w:pStyle w:val="a1"/>
        <w:rPr>
          <w:lang w:eastAsia="ru-RU"/>
        </w:rPr>
      </w:pPr>
      <w:r>
        <w:t>выполн</w:t>
      </w:r>
      <w:r>
        <w:t>ить</w:t>
      </w:r>
      <w:r>
        <w:t xml:space="preserve"> адаптаци</w:t>
      </w:r>
      <w:r w:rsidR="002D50FC">
        <w:t xml:space="preserve">ю </w:t>
      </w:r>
      <w:r>
        <w:t>интерфейса под различные разрешения и версии Android;</w:t>
      </w:r>
    </w:p>
    <w:p w14:paraId="0919124F" w14:textId="282F17CB" w:rsidR="006F7E3D" w:rsidRDefault="008C32A5" w:rsidP="006F7E3D">
      <w:pPr>
        <w:pStyle w:val="a2"/>
        <w:rPr>
          <w:lang w:eastAsia="ru-RU"/>
        </w:rPr>
      </w:pPr>
      <w:r w:rsidRPr="008C32A5">
        <w:rPr>
          <w:lang w:eastAsia="ru-RU"/>
        </w:rPr>
        <w:t>Реализация указанных задач позволит создать удобный инструмент, который помогает организовать тренировочный процесс и делает выполнение упражнений более структурированным и наглядным.</w:t>
      </w:r>
    </w:p>
    <w:p w14:paraId="31B0A070" w14:textId="6007AC6C" w:rsidR="00E05946" w:rsidRDefault="00E05946" w:rsidP="006F7E3D">
      <w:pPr>
        <w:pStyle w:val="a2"/>
        <w:rPr>
          <w:lang w:eastAsia="ru-RU"/>
        </w:rPr>
      </w:pPr>
    </w:p>
    <w:p w14:paraId="216E8CDE" w14:textId="291EEE20" w:rsidR="00E05946" w:rsidRDefault="00E05946" w:rsidP="006F7E3D">
      <w:pPr>
        <w:pStyle w:val="a2"/>
        <w:rPr>
          <w:lang w:eastAsia="ru-RU"/>
        </w:rPr>
      </w:pPr>
    </w:p>
    <w:p w14:paraId="22A2146C" w14:textId="3EF6420F" w:rsidR="00E05946" w:rsidRDefault="00E05946" w:rsidP="006F7E3D">
      <w:pPr>
        <w:pStyle w:val="a2"/>
        <w:rPr>
          <w:lang w:eastAsia="ru-RU"/>
        </w:rPr>
      </w:pPr>
    </w:p>
    <w:p w14:paraId="08511697" w14:textId="29DC49DE" w:rsidR="00E05946" w:rsidRDefault="00E05946" w:rsidP="006F7E3D">
      <w:pPr>
        <w:pStyle w:val="a2"/>
        <w:rPr>
          <w:lang w:eastAsia="ru-RU"/>
        </w:rPr>
      </w:pPr>
    </w:p>
    <w:p w14:paraId="030A872B" w14:textId="45F034F8" w:rsidR="00E05946" w:rsidRDefault="00E05946" w:rsidP="006F7E3D">
      <w:pPr>
        <w:pStyle w:val="a2"/>
        <w:rPr>
          <w:lang w:eastAsia="ru-RU"/>
        </w:rPr>
      </w:pPr>
    </w:p>
    <w:p w14:paraId="2B2CD85A" w14:textId="7274BF65" w:rsidR="00E05946" w:rsidRDefault="00E05946" w:rsidP="006F7E3D">
      <w:pPr>
        <w:pStyle w:val="a2"/>
        <w:rPr>
          <w:lang w:eastAsia="ru-RU"/>
        </w:rPr>
      </w:pPr>
    </w:p>
    <w:p w14:paraId="03DF8992" w14:textId="31AD4D87" w:rsidR="00E05946" w:rsidRDefault="00E05946" w:rsidP="006F7E3D">
      <w:pPr>
        <w:pStyle w:val="a2"/>
        <w:rPr>
          <w:lang w:eastAsia="ru-RU"/>
        </w:rPr>
      </w:pPr>
    </w:p>
    <w:p w14:paraId="60840351" w14:textId="43801B02" w:rsidR="00E05946" w:rsidRDefault="00E05946" w:rsidP="006F7E3D">
      <w:pPr>
        <w:pStyle w:val="a2"/>
        <w:rPr>
          <w:lang w:eastAsia="ru-RU"/>
        </w:rPr>
      </w:pPr>
    </w:p>
    <w:p w14:paraId="2498FABD" w14:textId="1BD7E46D" w:rsidR="00E05946" w:rsidRDefault="00E05946" w:rsidP="006F7E3D">
      <w:pPr>
        <w:pStyle w:val="a2"/>
        <w:rPr>
          <w:lang w:eastAsia="ru-RU"/>
        </w:rPr>
      </w:pPr>
    </w:p>
    <w:p w14:paraId="4462F32D" w14:textId="2317ED6D" w:rsidR="00E05946" w:rsidRDefault="00E05946" w:rsidP="006F7E3D">
      <w:pPr>
        <w:pStyle w:val="a2"/>
        <w:rPr>
          <w:lang w:eastAsia="ru-RU"/>
        </w:rPr>
      </w:pPr>
    </w:p>
    <w:p w14:paraId="67FC2D89" w14:textId="506BD0C9" w:rsidR="00E05946" w:rsidRDefault="00E05946" w:rsidP="006F7E3D">
      <w:pPr>
        <w:pStyle w:val="a2"/>
        <w:rPr>
          <w:lang w:eastAsia="ru-RU"/>
        </w:rPr>
      </w:pPr>
    </w:p>
    <w:p w14:paraId="53359E10" w14:textId="4AFDACFF" w:rsidR="00E05946" w:rsidRDefault="00E05946" w:rsidP="006F7E3D">
      <w:pPr>
        <w:pStyle w:val="a2"/>
        <w:rPr>
          <w:lang w:eastAsia="ru-RU"/>
        </w:rPr>
      </w:pPr>
    </w:p>
    <w:p w14:paraId="00E27CAC" w14:textId="0BD57149" w:rsidR="00E05946" w:rsidRDefault="00E05946" w:rsidP="006F7E3D">
      <w:pPr>
        <w:pStyle w:val="a2"/>
        <w:rPr>
          <w:lang w:eastAsia="ru-RU"/>
        </w:rPr>
      </w:pPr>
    </w:p>
    <w:p w14:paraId="1667A3BD" w14:textId="21013AB4" w:rsidR="00E05946" w:rsidRDefault="00E05946" w:rsidP="006F7E3D">
      <w:pPr>
        <w:pStyle w:val="a2"/>
        <w:rPr>
          <w:lang w:eastAsia="ru-RU"/>
        </w:rPr>
      </w:pPr>
    </w:p>
    <w:p w14:paraId="4735CD97" w14:textId="761CF2E8" w:rsidR="00E05946" w:rsidRDefault="00E05946" w:rsidP="006F7E3D">
      <w:pPr>
        <w:pStyle w:val="a2"/>
        <w:rPr>
          <w:lang w:eastAsia="ru-RU"/>
        </w:rPr>
      </w:pPr>
    </w:p>
    <w:p w14:paraId="4F9F96BB" w14:textId="386665DE" w:rsidR="00E05946" w:rsidRDefault="00E05946" w:rsidP="006F7E3D">
      <w:pPr>
        <w:pStyle w:val="a2"/>
        <w:rPr>
          <w:lang w:eastAsia="ru-RU"/>
        </w:rPr>
      </w:pPr>
    </w:p>
    <w:p w14:paraId="4B5EB8A2" w14:textId="77777777" w:rsidR="00E05946" w:rsidRPr="008C32A5" w:rsidRDefault="00E05946" w:rsidP="006F7E3D">
      <w:pPr>
        <w:pStyle w:val="a2"/>
        <w:rPr>
          <w:lang w:eastAsia="ru-RU"/>
        </w:rPr>
      </w:pPr>
    </w:p>
    <w:p w14:paraId="6F17F913" w14:textId="5C59FA77" w:rsidR="00BB22C1" w:rsidRDefault="00654CC3" w:rsidP="00654CC3">
      <w:pPr>
        <w:pStyle w:val="Heading1"/>
      </w:pPr>
      <w:r>
        <w:lastRenderedPageBreak/>
        <w:t>Сбор и анализ требований</w:t>
      </w:r>
      <w:bookmarkEnd w:id="2"/>
    </w:p>
    <w:p w14:paraId="05BB37B4" w14:textId="77777777" w:rsidR="00A958ED" w:rsidRDefault="00BD39FF" w:rsidP="00A958ED">
      <w:pPr>
        <w:pStyle w:val="Heading2"/>
      </w:pPr>
      <w:bookmarkStart w:id="3" w:name="_Toc214268615"/>
      <w:r>
        <w:t>Назначение и область применения</w:t>
      </w:r>
      <w:bookmarkEnd w:id="3"/>
    </w:p>
    <w:p w14:paraId="7A54BA25" w14:textId="77777777" w:rsidR="00857B73" w:rsidRDefault="00A958ED" w:rsidP="005D54E2">
      <w:pPr>
        <w:pStyle w:val="a2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2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Heading2"/>
      </w:pPr>
      <w:bookmarkStart w:id="4" w:name="_Toc214268616"/>
      <w:r>
        <w:t>Постановка задачи</w:t>
      </w:r>
      <w:bookmarkEnd w:id="4"/>
    </w:p>
    <w:p w14:paraId="45B62427" w14:textId="77777777" w:rsidR="005D54E2" w:rsidRDefault="00DA5B1D" w:rsidP="005D54E2">
      <w:pPr>
        <w:pStyle w:val="a2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2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2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2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2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2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2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9"/>
      </w:pPr>
      <w:r w:rsidRPr="003C2456">
        <w:rPr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a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Heading2"/>
      </w:pPr>
      <w:bookmarkStart w:id="5" w:name="_Toc214268617"/>
      <w:r>
        <w:lastRenderedPageBreak/>
        <w:t>Выбор состава программных и технических средств</w:t>
      </w:r>
      <w:bookmarkEnd w:id="5"/>
    </w:p>
    <w:p w14:paraId="664DD5BC" w14:textId="77777777" w:rsidR="00B235E3" w:rsidRDefault="00B235E3" w:rsidP="00B235E3">
      <w:pPr>
        <w:pStyle w:val="a2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2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2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2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2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2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2"/>
      </w:pPr>
      <w:r>
        <w:t>- MySQL Server не ниже 8.0;</w:t>
      </w:r>
    </w:p>
    <w:p w14:paraId="72227727" w14:textId="535760AB" w:rsidR="00F057B9" w:rsidRDefault="00F057B9" w:rsidP="00F057B9">
      <w:pPr>
        <w:pStyle w:val="a2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2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2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2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07C0BE44" w:rsidR="001C4B89" w:rsidRDefault="001C4B89" w:rsidP="001C4B89">
      <w:pPr>
        <w:pStyle w:val="a1"/>
      </w:pPr>
      <w:r>
        <w:t xml:space="preserve">операционная система Android </w:t>
      </w:r>
      <w:r w:rsidR="0095640A">
        <w:t>11</w:t>
      </w:r>
      <w:r>
        <w:t xml:space="preserve">.0 (API </w:t>
      </w:r>
      <w:r w:rsidR="0095640A">
        <w:t>30</w:t>
      </w:r>
      <w:r>
        <w:t>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Heading1"/>
      </w:pPr>
      <w:bookmarkStart w:id="6" w:name="_Toc214268618"/>
      <w:r>
        <w:lastRenderedPageBreak/>
        <w:t>Проектирование ПО</w:t>
      </w:r>
      <w:bookmarkEnd w:id="6"/>
    </w:p>
    <w:p w14:paraId="5F0B96E3" w14:textId="468428EA" w:rsidR="00634F1A" w:rsidRDefault="00634F1A" w:rsidP="00634F1A">
      <w:pPr>
        <w:pStyle w:val="Heading2"/>
      </w:pPr>
      <w:bookmarkStart w:id="7" w:name="_Toc214268619"/>
      <w:r>
        <w:t>Проектирование интерфейса пользователя</w:t>
      </w:r>
      <w:bookmarkEnd w:id="7"/>
    </w:p>
    <w:p w14:paraId="063C1F50" w14:textId="67AE09B3" w:rsidR="007449D8" w:rsidRPr="00AB3172" w:rsidRDefault="007449D8" w:rsidP="007449D8">
      <w:pPr>
        <w:pStyle w:val="a2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</w:t>
      </w:r>
      <w:r w:rsidR="00680F9F">
        <w:t>остей</w:t>
      </w:r>
      <w:r>
        <w:t xml:space="preserve">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9"/>
      </w:pPr>
      <w:r w:rsidRPr="00385EFA">
        <w:rPr>
          <w:lang w:eastAsia="ru-RU"/>
        </w:rPr>
        <w:drawing>
          <wp:inline distT="0" distB="0" distL="0" distR="0" wp14:anchorId="424A8B18" wp14:editId="14E84D9E">
            <wp:extent cx="6068457" cy="4031312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457" cy="40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4C6BD03D" w:rsidR="00624AF8" w:rsidRPr="00746B6B" w:rsidRDefault="00624AF8" w:rsidP="00624AF8">
      <w:pPr>
        <w:pStyle w:val="aa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</w:t>
      </w:r>
      <w:r w:rsidR="00680F9F">
        <w:t>основных страниц</w:t>
      </w:r>
    </w:p>
    <w:p w14:paraId="148B92BD" w14:textId="6B8C445E" w:rsidR="00DA5DB8" w:rsidRPr="00746B6B" w:rsidRDefault="00746B6B" w:rsidP="00DA5DB8">
      <w:pPr>
        <w:pStyle w:val="a2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lastRenderedPageBreak/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Heading2"/>
      </w:pPr>
      <w:bookmarkStart w:id="8" w:name="_Toc214268620"/>
      <w:r>
        <w:t>Разработка архитектуры программного обеспечения</w:t>
      </w:r>
      <w:bookmarkEnd w:id="8"/>
    </w:p>
    <w:p w14:paraId="26A7ED21" w14:textId="77777777" w:rsidR="007449D8" w:rsidRPr="00AB3172" w:rsidRDefault="007449D8" w:rsidP="007449D8">
      <w:pPr>
        <w:pStyle w:val="a2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9"/>
      </w:pPr>
      <w:r w:rsidRPr="00B65ADA">
        <w:rPr>
          <w:lang w:eastAsia="ru-RU"/>
        </w:rPr>
        <w:drawing>
          <wp:inline distT="0" distB="0" distL="0" distR="0" wp14:anchorId="29C2649B" wp14:editId="60937F78">
            <wp:extent cx="5192202" cy="188948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423" cy="19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a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Heading2"/>
      </w:pPr>
      <w:bookmarkStart w:id="9" w:name="_Toc214268621"/>
      <w:r>
        <w:t>Проектирование БД</w:t>
      </w:r>
      <w:bookmarkEnd w:id="9"/>
    </w:p>
    <w:p w14:paraId="07B373F5" w14:textId="7723A473" w:rsidR="007449D8" w:rsidRDefault="00FF06BF" w:rsidP="007449D8">
      <w:pPr>
        <w:pStyle w:val="a2"/>
      </w:pPr>
      <w:r>
        <w:t>В рамках курсового проектирован</w:t>
      </w:r>
      <w:r w:rsidR="00A17827">
        <w:t xml:space="preserve">ия требуется разработать БД для </w:t>
      </w:r>
      <w:r w:rsidR="00080337">
        <w:t>хранения данных о тренировках и питании пользователей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_Ref215911900 \r \h </w:instrText>
      </w:r>
      <w:r w:rsidR="00643475">
        <w:fldChar w:fldCharType="separate"/>
      </w:r>
      <w:r w:rsidR="00643475">
        <w:t>3</w:t>
      </w:r>
      <w:r w:rsidR="00643475">
        <w:fldChar w:fldCharType="end"/>
      </w:r>
      <w:r w:rsidR="00643475" w:rsidRPr="003B3DD0">
        <w:t>]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9"/>
      </w:pPr>
      <w:r w:rsidRPr="00385EFA">
        <w:rPr>
          <w:lang w:eastAsia="ru-RU"/>
        </w:rPr>
        <w:lastRenderedPageBreak/>
        <w:drawing>
          <wp:inline distT="0" distB="0" distL="0" distR="0" wp14:anchorId="68DC36A0" wp14:editId="0532468E">
            <wp:extent cx="5867307" cy="5160396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177" cy="5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3CC5477B" w:rsidR="00A17827" w:rsidRPr="00A17827" w:rsidRDefault="00A17827" w:rsidP="00A17827">
      <w:pPr>
        <w:pStyle w:val="aa"/>
      </w:pPr>
      <w:r>
        <w:t>Рисунок</w:t>
      </w:r>
      <w:r w:rsidR="004E7079" w:rsidRPr="008F368C">
        <w:t xml:space="preserve"> 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Heading1"/>
      </w:pPr>
      <w:bookmarkStart w:id="10" w:name="_Toc214268622"/>
      <w:r>
        <w:lastRenderedPageBreak/>
        <w:t>Разработка и интеграция модулей ПО</w:t>
      </w:r>
      <w:bookmarkEnd w:id="10"/>
    </w:p>
    <w:p w14:paraId="264B6B10" w14:textId="2DB5820A" w:rsidR="00634F1A" w:rsidRDefault="00634F1A" w:rsidP="00634F1A">
      <w:pPr>
        <w:pStyle w:val="Heading2"/>
      </w:pPr>
      <w:bookmarkStart w:id="11" w:name="_Toc214268623"/>
      <w:r>
        <w:t>Разработка программных модулей</w:t>
      </w:r>
      <w:bookmarkEnd w:id="11"/>
    </w:p>
    <w:p w14:paraId="6CFE8EB1" w14:textId="5CE353A5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Серверная часть реализована в виде Web API на языке C# с использованием ASP.NET Core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_Ref215911947 \r \h </w:instrText>
      </w:r>
      <w:r w:rsidR="00643475">
        <w:fldChar w:fldCharType="separate"/>
      </w:r>
      <w:r w:rsidR="00643475">
        <w:t>2</w:t>
      </w:r>
      <w:r w:rsidR="00643475">
        <w:fldChar w:fldCharType="end"/>
      </w:r>
      <w:r w:rsidR="00643475" w:rsidRPr="003B3DD0">
        <w:t>] [</w:t>
      </w:r>
      <w:r w:rsidR="00643475">
        <w:fldChar w:fldCharType="begin"/>
      </w:r>
      <w:r w:rsidR="00643475">
        <w:instrText xml:space="preserve"> REF _Ref215912130 \r \h </w:instrText>
      </w:r>
      <w:r w:rsidR="00643475">
        <w:fldChar w:fldCharType="separate"/>
      </w:r>
      <w:r w:rsidR="00643475">
        <w:t>4</w:t>
      </w:r>
      <w:r w:rsidR="00643475">
        <w:fldChar w:fldCharType="end"/>
      </w:r>
      <w:r w:rsidR="00643475" w:rsidRPr="003B3DD0">
        <w:t>]</w:t>
      </w:r>
      <w:r w:rsidRPr="00BE23BE">
        <w:rPr>
          <w:lang w:eastAsia="ru-RU"/>
        </w:rPr>
        <w:t>. В качестве ORM применяется Entity Framework Core, обеспечивающий взаимодействие с базой данных и автоматическое сопоставление сущностей с таблицами базы данных</w:t>
      </w:r>
      <w:r w:rsidR="00826D70" w:rsidRPr="00826D70">
        <w:rPr>
          <w:lang w:eastAsia="ru-RU"/>
        </w:rPr>
        <w:t xml:space="preserve"> [</w:t>
      </w:r>
      <w:r w:rsidR="00826D70">
        <w:rPr>
          <w:lang w:eastAsia="ru-RU"/>
        </w:rPr>
        <w:fldChar w:fldCharType="begin"/>
      </w:r>
      <w:r w:rsidR="00826D70">
        <w:rPr>
          <w:lang w:eastAsia="ru-RU"/>
        </w:rPr>
        <w:instrText xml:space="preserve"> REF _Ref215912076 \r \h </w:instrText>
      </w:r>
      <w:r w:rsidR="00826D70">
        <w:rPr>
          <w:lang w:eastAsia="ru-RU"/>
        </w:rPr>
      </w:r>
      <w:r w:rsidR="00826D70">
        <w:rPr>
          <w:lang w:eastAsia="ru-RU"/>
        </w:rPr>
        <w:fldChar w:fldCharType="separate"/>
      </w:r>
      <w:r w:rsidR="00826D70">
        <w:rPr>
          <w:lang w:eastAsia="ru-RU"/>
        </w:rPr>
        <w:t>5</w:t>
      </w:r>
      <w:r w:rsidR="00826D70">
        <w:rPr>
          <w:lang w:eastAsia="ru-RU"/>
        </w:rPr>
        <w:fldChar w:fldCharType="end"/>
      </w:r>
      <w:r w:rsidR="00826D70" w:rsidRPr="00826D70">
        <w:rPr>
          <w:lang w:eastAsia="ru-RU"/>
        </w:rPr>
        <w:t>]</w:t>
      </w:r>
      <w:r w:rsidRPr="00BE23BE">
        <w:rPr>
          <w:lang w:eastAsia="ru-RU"/>
        </w:rPr>
        <w:t xml:space="preserve">. </w:t>
      </w:r>
    </w:p>
    <w:p w14:paraId="04547F7B" w14:textId="1B4323F1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>ка Retrofit в связке с OkHttp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r w:rsidR="00385EFA">
        <w:rPr>
          <w:lang w:val="en-US" w:eastAsia="ru-RU"/>
        </w:rPr>
        <w:t>Gson</w:t>
      </w:r>
      <w:r w:rsidR="00746B6B">
        <w:rPr>
          <w:lang w:eastAsia="ru-RU"/>
        </w:rPr>
        <w:t xml:space="preserve"> для сериализации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>и десериализации</w:t>
      </w:r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19162FFF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На стороне Android-приложения реализован репозиторий </w:t>
      </w:r>
      <w:r w:rsidR="003B04DE">
        <w:rPr>
          <w:lang w:val="en-US" w:eastAsia="ru-RU"/>
        </w:rPr>
        <w:t>WorkoutRepository</w:t>
      </w:r>
      <w:r w:rsidRPr="00BE23BE">
        <w:rPr>
          <w:lang w:eastAsia="ru-RU"/>
        </w:rPr>
        <w:t xml:space="preserve">, содержащий методы для получения и отправки данных на сервер. </w:t>
      </w:r>
      <w:r w:rsidR="00E96837">
        <w:rPr>
          <w:lang w:eastAsia="ru-RU"/>
        </w:rPr>
        <w:t xml:space="preserve">Код </w:t>
      </w:r>
      <w:r w:rsidRPr="00BE23BE">
        <w:rPr>
          <w:lang w:eastAsia="ru-RU"/>
        </w:rPr>
        <w:t>метода для отправки POST-запроса с данными о новой тренировке</w:t>
      </w:r>
      <w:r w:rsidR="00E96837">
        <w:rPr>
          <w:lang w:eastAsia="ru-RU"/>
        </w:rPr>
        <w:t xml:space="preserve"> представлен в листинге 1</w:t>
      </w:r>
      <w:r w:rsidRPr="00BE23BE">
        <w:rPr>
          <w:lang w:eastAsia="ru-RU"/>
        </w:rPr>
        <w:t xml:space="preserve">. </w:t>
      </w:r>
    </w:p>
    <w:p w14:paraId="666293B9" w14:textId="2EB7DC81" w:rsidR="00BE23BE" w:rsidRPr="003B04D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c"/>
      </w:pPr>
      <w:r w:rsidRPr="003B04DE">
        <w:rPr>
          <w:lang w:val="en-US"/>
        </w:rPr>
        <w:t>fun</w:t>
      </w:r>
      <w:r w:rsidRPr="003B04DE">
        <w:t xml:space="preserve"> </w:t>
      </w:r>
      <w:r w:rsidRPr="003B04DE">
        <w:rPr>
          <w:lang w:val="en-US"/>
        </w:rPr>
        <w:t>createNewWorkout</w:t>
      </w:r>
      <w:r w:rsidRPr="003B04DE">
        <w:t>(</w:t>
      </w:r>
      <w:r w:rsidRPr="003B04DE">
        <w:br/>
        <w:t xml:space="preserve">    </w:t>
      </w:r>
      <w:r w:rsidRPr="003B04DE">
        <w:rPr>
          <w:lang w:val="en-US"/>
        </w:rPr>
        <w:t>userId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r w:rsidRPr="003B04DE">
        <w:rPr>
          <w:lang w:val="en-US"/>
        </w:rPr>
        <w:t>SelectedExercise</w:t>
      </w:r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r w:rsidRPr="003B04DE">
        <w:rPr>
          <w:lang w:val="en-US"/>
        </w:rPr>
        <w:t>onSuccess</w:t>
      </w:r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c"/>
      </w:pPr>
      <w:r>
        <w:t xml:space="preserve">    </w:t>
      </w:r>
      <w:r w:rsidRPr="00322DDA">
        <w:t>// Запускаем корутину внутри ViewModel</w:t>
      </w:r>
      <w:r>
        <w:t xml:space="preserve"> </w:t>
      </w:r>
      <w:r w:rsidR="003B04DE" w:rsidRPr="003B04DE">
        <w:br/>
        <w:t xml:space="preserve">    </w:t>
      </w:r>
      <w:r w:rsidR="003B04DE" w:rsidRPr="003B04DE">
        <w:rPr>
          <w:lang w:val="en-US"/>
        </w:rPr>
        <w:t>viewModelScope</w:t>
      </w:r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c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c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c"/>
        <w:ind w:left="1416" w:firstLine="708"/>
        <w:rPr>
          <w:lang w:val="en-US"/>
        </w:rPr>
      </w:pPr>
      <w:r w:rsidRPr="003B04DE">
        <w:rPr>
          <w:lang w:val="en-US"/>
        </w:rPr>
        <w:t>val</w:t>
      </w:r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r w:rsidRPr="003B04DE">
        <w:rPr>
          <w:lang w:val="en-US"/>
        </w:rPr>
        <w:t>userId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userId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durationMin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c"/>
        <w:ind w:left="1416" w:firstLine="708"/>
      </w:pPr>
      <w:r w:rsidRPr="00FC5220">
        <w:t>// Отправляем запрос на создание тренировки</w:t>
      </w:r>
    </w:p>
    <w:p w14:paraId="355BA4F7" w14:textId="77777777" w:rsidR="00FB32E5" w:rsidRPr="000916A9" w:rsidRDefault="003B04DE" w:rsidP="00322DDA">
      <w:pPr>
        <w:pStyle w:val="ac"/>
        <w:ind w:left="1416" w:firstLine="708"/>
      </w:pPr>
      <w:r w:rsidRPr="003B04DE">
        <w:rPr>
          <w:lang w:val="en-US"/>
        </w:rPr>
        <w:t>val</w:t>
      </w:r>
      <w:r w:rsidRPr="000916A9">
        <w:t xml:space="preserve"> </w:t>
      </w:r>
      <w:r w:rsidRPr="003B04DE">
        <w:rPr>
          <w:lang w:val="en-US"/>
        </w:rPr>
        <w:t>res</w:t>
      </w:r>
      <w:r w:rsidRPr="000916A9">
        <w:t xml:space="preserve"> = </w:t>
      </w:r>
      <w:r w:rsidRPr="003B04DE">
        <w:rPr>
          <w:lang w:val="en-US"/>
        </w:rPr>
        <w:t>api</w:t>
      </w:r>
      <w:r w:rsidRPr="000916A9">
        <w:t>.</w:t>
      </w:r>
      <w:r w:rsidRPr="003B04DE">
        <w:rPr>
          <w:lang w:val="en-US"/>
        </w:rPr>
        <w:t>createWorkout</w:t>
      </w:r>
      <w:r w:rsidRPr="000916A9">
        <w:t>(</w:t>
      </w:r>
      <w:r w:rsidRPr="003B04DE">
        <w:rPr>
          <w:lang w:val="en-US"/>
        </w:rPr>
        <w:t>workout</w:t>
      </w:r>
      <w:r w:rsidRPr="000916A9">
        <w:t>)</w:t>
      </w:r>
    </w:p>
    <w:p w14:paraId="477784C9" w14:textId="5C83CE3A" w:rsidR="00FB32E5" w:rsidRPr="000916A9" w:rsidRDefault="00FB32E5" w:rsidP="00322DDA">
      <w:pPr>
        <w:pStyle w:val="ac"/>
        <w:ind w:left="1416" w:firstLine="708"/>
      </w:pPr>
      <w:r w:rsidRPr="000916A9">
        <w:lastRenderedPageBreak/>
        <w:t xml:space="preserve">// </w:t>
      </w:r>
      <w:r w:rsidRPr="00FC5220">
        <w:t>Получаем</w:t>
      </w:r>
      <w:r w:rsidRPr="000916A9">
        <w:t xml:space="preserve">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</w:t>
      </w:r>
      <w:r w:rsidR="003B04DE" w:rsidRPr="003B04DE">
        <w:rPr>
          <w:lang w:val="en-US"/>
        </w:rPr>
        <w:t>val</w:t>
      </w:r>
      <w:r w:rsidR="003B04DE" w:rsidRPr="000916A9">
        <w:t xml:space="preserve"> </w:t>
      </w:r>
      <w:r w:rsidR="003B04DE" w:rsidRPr="003B04DE">
        <w:rPr>
          <w:lang w:val="en-US"/>
        </w:rPr>
        <w:t>createdId</w:t>
      </w:r>
      <w:r w:rsidR="003B04DE" w:rsidRPr="000916A9">
        <w:t xml:space="preserve"> = </w:t>
      </w:r>
      <w:r w:rsidR="003B04DE" w:rsidRPr="003B04DE">
        <w:rPr>
          <w:lang w:val="en-US"/>
        </w:rPr>
        <w:t>res</w:t>
      </w:r>
      <w:r w:rsidR="003B04DE" w:rsidRPr="000916A9">
        <w:t>.</w:t>
      </w:r>
      <w:r w:rsidR="003B04DE" w:rsidRPr="003B04DE">
        <w:rPr>
          <w:lang w:val="en-US"/>
        </w:rPr>
        <w:t>body</w:t>
      </w:r>
      <w:r w:rsidR="003B04DE" w:rsidRPr="000916A9">
        <w:t>()!!.</w:t>
      </w:r>
      <w:r w:rsidR="003B04DE" w:rsidRPr="003B04DE">
        <w:rPr>
          <w:lang w:val="en-US"/>
        </w:rPr>
        <w:t>workoutId</w:t>
      </w:r>
    </w:p>
    <w:p w14:paraId="43025C38" w14:textId="6A82991D" w:rsidR="00FB32E5" w:rsidRPr="000916A9" w:rsidRDefault="00FB32E5" w:rsidP="00322DDA">
      <w:pPr>
        <w:pStyle w:val="ac"/>
        <w:ind w:left="1416" w:firstLine="708"/>
      </w:pPr>
      <w:r w:rsidRPr="000916A9">
        <w:t xml:space="preserve">// </w:t>
      </w:r>
      <w:r w:rsidRPr="00FC5220">
        <w:t>Сохраняем</w:t>
      </w:r>
      <w:r w:rsidRPr="000916A9">
        <w:t xml:space="preserve"> </w:t>
      </w:r>
      <w:r w:rsidRPr="00FC5220">
        <w:t>каждое</w:t>
      </w:r>
      <w:r w:rsidRPr="000916A9">
        <w:t xml:space="preserve"> </w:t>
      </w:r>
      <w:r w:rsidRPr="00FC5220">
        <w:t>упражнение</w:t>
      </w:r>
      <w:r w:rsidRPr="000916A9">
        <w:t xml:space="preserve">, </w:t>
      </w:r>
      <w:r w:rsidRPr="00FC5220">
        <w:t>прикрепляя</w:t>
      </w:r>
      <w:r w:rsidRPr="000916A9">
        <w:t xml:space="preserve"> </w:t>
      </w:r>
      <w:r w:rsidRPr="00FC5220">
        <w:t>его</w:t>
      </w:r>
      <w:r w:rsidRPr="000916A9">
        <w:t xml:space="preserve"> </w:t>
      </w:r>
      <w:r w:rsidRPr="00FC5220">
        <w:t>к</w:t>
      </w:r>
      <w:r w:rsidRPr="000916A9">
        <w:t xml:space="preserve"> </w:t>
      </w:r>
      <w:r w:rsidRPr="00FC5220">
        <w:t>тренировке</w:t>
      </w:r>
      <w:r w:rsidR="003B04DE" w:rsidRPr="000916A9">
        <w:br/>
        <w:t xml:space="preserve">     </w:t>
      </w:r>
      <w:r w:rsidR="003B04DE" w:rsidRPr="003B04DE">
        <w:rPr>
          <w:lang w:val="en-US"/>
        </w:rPr>
        <w:t>exercises</w:t>
      </w:r>
      <w:r w:rsidR="003B04DE" w:rsidRPr="000916A9">
        <w:t>.</w:t>
      </w:r>
      <w:r w:rsidR="003B04DE" w:rsidRPr="003B04DE">
        <w:rPr>
          <w:lang w:val="en-US"/>
        </w:rPr>
        <w:t>forEach</w:t>
      </w:r>
      <w:r w:rsidR="003B04DE" w:rsidRPr="000916A9">
        <w:t xml:space="preserve"> { </w:t>
      </w:r>
      <w:r w:rsidR="003B04DE" w:rsidRPr="003B04DE">
        <w:rPr>
          <w:lang w:val="en-US"/>
        </w:rPr>
        <w:t>sel</w:t>
      </w:r>
      <w:r w:rsidR="003B04DE" w:rsidRPr="000916A9">
        <w:t xml:space="preserve"> -&gt;</w:t>
      </w:r>
      <w:r w:rsidR="003B04DE" w:rsidRPr="000916A9">
        <w:br/>
        <w:t xml:space="preserve">          </w:t>
      </w:r>
      <w:r w:rsidR="003B04DE" w:rsidRPr="003B04DE">
        <w:rPr>
          <w:lang w:val="en-US"/>
        </w:rPr>
        <w:t>api</w:t>
      </w:r>
      <w:r w:rsidR="003B04DE" w:rsidRPr="000916A9">
        <w:t>.</w:t>
      </w:r>
      <w:r w:rsidR="003B04DE" w:rsidRPr="003B04DE">
        <w:rPr>
          <w:lang w:val="en-US"/>
        </w:rPr>
        <w:t>addExerciseToWorkout</w:t>
      </w:r>
      <w:r w:rsidR="003B04DE" w:rsidRPr="000916A9">
        <w:t>(</w:t>
      </w:r>
      <w:r w:rsidR="003B04DE" w:rsidRPr="000916A9">
        <w:br/>
        <w:t xml:space="preserve">              </w:t>
      </w:r>
      <w:r w:rsidR="003B04DE" w:rsidRPr="003B04DE">
        <w:rPr>
          <w:lang w:val="en-US"/>
        </w:rPr>
        <w:t>WorkoutExercise</w:t>
      </w:r>
      <w:r w:rsidR="003B04DE" w:rsidRPr="000916A9">
        <w:t>(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workoutId</w:t>
      </w:r>
      <w:r w:rsidR="003B04DE" w:rsidRPr="000916A9">
        <w:t xml:space="preserve"> = </w:t>
      </w:r>
      <w:r w:rsidR="003B04DE" w:rsidRPr="003B04DE">
        <w:rPr>
          <w:lang w:val="en-US"/>
        </w:rPr>
        <w:t>createdId</w:t>
      </w:r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exerciseId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exercise</w:t>
      </w:r>
      <w:r w:rsidR="003B04DE" w:rsidRPr="000916A9">
        <w:t>.</w:t>
      </w:r>
      <w:r w:rsidR="003B04DE" w:rsidRPr="003B04DE">
        <w:rPr>
          <w:lang w:val="en-US"/>
        </w:rPr>
        <w:t>exerciseId</w:t>
      </w:r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упражнения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sets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подходов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reps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повторов</w:t>
      </w:r>
      <w:r w:rsidRPr="000916A9">
        <w:t xml:space="preserve"> 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weightKg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weight</w:t>
      </w:r>
      <w:r w:rsidRPr="000916A9">
        <w:t xml:space="preserve"> // </w:t>
      </w:r>
      <w:r w:rsidRPr="00FC5220">
        <w:t>Вес</w:t>
      </w:r>
      <w:r w:rsidR="003B04DE" w:rsidRPr="000916A9">
        <w:br/>
        <w:t xml:space="preserve">               </w:t>
      </w:r>
      <w:r w:rsidRPr="000916A9">
        <w:t xml:space="preserve"> </w:t>
      </w:r>
      <w:r w:rsidR="003B04DE" w:rsidRPr="000916A9">
        <w:t>)</w:t>
      </w:r>
      <w:r w:rsidR="003B04DE" w:rsidRPr="000916A9">
        <w:br/>
        <w:t xml:space="preserve">              )</w:t>
      </w:r>
      <w:r w:rsidR="003B04DE" w:rsidRPr="000916A9">
        <w:br/>
        <w:t xml:space="preserve">            }</w:t>
      </w:r>
    </w:p>
    <w:p w14:paraId="4AC06EBD" w14:textId="24F71D89" w:rsidR="00FB32E5" w:rsidRPr="00FB32E5" w:rsidRDefault="00FB32E5" w:rsidP="00322DDA">
      <w:pPr>
        <w:pStyle w:val="ac"/>
        <w:ind w:left="1416" w:firstLine="708"/>
      </w:pPr>
      <w:r w:rsidRPr="000916A9"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r w:rsidR="003B04DE" w:rsidRPr="003B04DE">
        <w:rPr>
          <w:lang w:val="en-US"/>
        </w:rPr>
        <w:t>loadWorkouts</w:t>
      </w:r>
      <w:r w:rsidR="003B04DE" w:rsidRPr="00FB32E5">
        <w:t>(</w:t>
      </w:r>
      <w:r w:rsidR="003B04DE" w:rsidRPr="003B04DE">
        <w:rPr>
          <w:lang w:val="en-US"/>
        </w:rPr>
        <w:t>userId</w:t>
      </w:r>
      <w:r w:rsidR="003B04DE" w:rsidRPr="00FB32E5">
        <w:t>)</w:t>
      </w:r>
    </w:p>
    <w:p w14:paraId="5FD9C327" w14:textId="3657D385" w:rsidR="00FB32E5" w:rsidRDefault="00FB32E5" w:rsidP="00322DDA">
      <w:pPr>
        <w:pStyle w:val="ac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>// Уведомляем UI об успехе и отдаём ID</w:t>
      </w:r>
      <w:r w:rsidR="003B04DE" w:rsidRPr="00FB32E5">
        <w:rPr>
          <w:lang w:val="en-US"/>
        </w:rPr>
        <w:br/>
        <w:t xml:space="preserve">            </w:t>
      </w:r>
      <w:r w:rsidR="003B04DE" w:rsidRPr="003B04DE">
        <w:rPr>
          <w:lang w:val="en-US"/>
        </w:rPr>
        <w:t>onSuccess</w:t>
      </w:r>
      <w:r w:rsidR="003B04DE" w:rsidRPr="00FB32E5">
        <w:rPr>
          <w:lang w:val="en-US"/>
        </w:rPr>
        <w:t>(</w:t>
      </w:r>
      <w:r w:rsidR="003B04DE" w:rsidRPr="003B04DE">
        <w:rPr>
          <w:lang w:val="en-US"/>
        </w:rPr>
        <w:t>createdId</w:t>
      </w:r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  }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c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  }</w:t>
      </w:r>
      <w:r w:rsidR="003B04DE" w:rsidRPr="00FB32E5">
        <w:br/>
        <w:t xml:space="preserve">    }</w:t>
      </w:r>
      <w:r w:rsidR="003B04DE" w:rsidRPr="00FB32E5">
        <w:br/>
        <w:t>}</w:t>
      </w:r>
    </w:p>
    <w:p w14:paraId="7B11A485" w14:textId="35EAA1F4" w:rsidR="00857278" w:rsidRDefault="00857278" w:rsidP="00857278">
      <w:pPr>
        <w:pStyle w:val="a2"/>
      </w:pPr>
      <w:r>
        <w:t xml:space="preserve">На сервере контроллер WorkoutsController принимает HTTP-запросы и сохраняет тренировку в базу данных, </w:t>
      </w:r>
      <w:r w:rsidR="00FE2517">
        <w:t>который представлен</w:t>
      </w:r>
      <w:r>
        <w:t xml:space="preserve"> листинг</w:t>
      </w:r>
      <w:r w:rsidR="00FE2517">
        <w:t>ом</w:t>
      </w:r>
      <w:r>
        <w:t xml:space="preserve"> 2.</w:t>
      </w:r>
    </w:p>
    <w:p w14:paraId="41200D7E" w14:textId="0730ED70" w:rsidR="00BE23B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>[HttpPost]</w:t>
      </w:r>
    </w:p>
    <w:p w14:paraId="26BA2447" w14:textId="148F203B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>public async Task&lt;IActionResult&gt; CreateWorkoutAsync([FromBody] Workout workout){</w:t>
      </w:r>
    </w:p>
    <w:p w14:paraId="4E0E7D8D" w14:textId="77777777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 xml:space="preserve">        return BadRequest("Workout is null");</w:t>
      </w:r>
    </w:p>
    <w:p w14:paraId="6ADEAD6C" w14:textId="77777777" w:rsidR="00FB32E5" w:rsidRPr="00FB32E5" w:rsidRDefault="00FB32E5" w:rsidP="00FB32E5">
      <w:pPr>
        <w:pStyle w:val="ac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WorkoutId</w:t>
      </w:r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0916A9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0916A9">
        <w:rPr>
          <w:lang w:eastAsia="ru-RU"/>
        </w:rPr>
        <w:t>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Workouts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Add</w:t>
      </w:r>
      <w:r w:rsidRPr="000916A9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0916A9">
        <w:rPr>
          <w:lang w:eastAsia="ru-RU"/>
        </w:rPr>
        <w:t>);</w:t>
      </w:r>
    </w:p>
    <w:p w14:paraId="7EFCB8F0" w14:textId="51D43254" w:rsidR="00FB32E5" w:rsidRPr="000916A9" w:rsidRDefault="00FB32E5" w:rsidP="00FB32E5">
      <w:pPr>
        <w:pStyle w:val="ac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await</w:t>
      </w:r>
      <w:r w:rsidRPr="000916A9">
        <w:rPr>
          <w:lang w:eastAsia="ru-RU"/>
        </w:rPr>
        <w:t xml:space="preserve"> 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SaveChangesAsync</w:t>
      </w:r>
      <w:r w:rsidRPr="000916A9">
        <w:rPr>
          <w:lang w:eastAsia="ru-RU"/>
        </w:rPr>
        <w:t>();</w:t>
      </w:r>
    </w:p>
    <w:p w14:paraId="404FB8E9" w14:textId="1C42D63F" w:rsidR="00FB32E5" w:rsidRPr="00FB32E5" w:rsidRDefault="00FB32E5" w:rsidP="00FB32E5">
      <w:pPr>
        <w:pStyle w:val="ac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c"/>
        <w:rPr>
          <w:lang w:eastAsia="ru-RU"/>
        </w:rPr>
      </w:pPr>
      <w:r w:rsidRPr="00FC5220">
        <w:rPr>
          <w:lang w:eastAsia="ru-RU"/>
        </w:rPr>
        <w:t>}</w:t>
      </w:r>
    </w:p>
    <w:p w14:paraId="60BE7162" w14:textId="608F07C3" w:rsidR="00634F1A" w:rsidRDefault="00634F1A" w:rsidP="00634F1A">
      <w:pPr>
        <w:pStyle w:val="Heading2"/>
      </w:pPr>
      <w:bookmarkStart w:id="12" w:name="_Toc214268624"/>
      <w:r>
        <w:lastRenderedPageBreak/>
        <w:t>Реализация интерфейса пользователя</w:t>
      </w:r>
      <w:bookmarkEnd w:id="12"/>
    </w:p>
    <w:p w14:paraId="5698FBCB" w14:textId="42C79E0B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05DC70E8" w:rsidR="0077507F" w:rsidRPr="0077507F" w:rsidRDefault="006E24C4" w:rsidP="0077507F">
      <w:pPr>
        <w:pStyle w:val="a2"/>
        <w:rPr>
          <w:lang w:eastAsia="ru-RU"/>
        </w:rPr>
      </w:pPr>
      <w:r>
        <w:t>В приложении используется постраничная навигация между разделами «Главная», «Упражнения», «Блюда» и «Ещё». Переходы выполняются через Navigation Compose, а маршруты объединены в NavHost, что упрощает структуру приложения и передачу данных между экранами.</w:t>
      </w:r>
    </w:p>
    <w:p w14:paraId="30F292EB" w14:textId="027251EE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11DB4BFD" w14:textId="6391A82E" w:rsidR="00FE2517" w:rsidRDefault="00FE2517" w:rsidP="00FE2517">
      <w:pPr>
        <w:pStyle w:val="a2"/>
        <w:rPr>
          <w:lang w:eastAsia="ru-RU"/>
        </w:rPr>
      </w:pPr>
      <w:r>
        <w:t>Для отображения списка упражнений используется компонент ExerciseCard, показывающий название, сложность и группу мышц.</w:t>
      </w:r>
      <w:r>
        <w:rPr>
          <w:lang w:eastAsia="ru-RU"/>
        </w:rPr>
        <w:t xml:space="preserve"> Компонент используется на экране списка упражнений и отображается с помощью функции Lazy</w:t>
      </w:r>
      <w:r>
        <w:rPr>
          <w:lang w:val="en-US" w:eastAsia="ru-RU"/>
        </w:rPr>
        <w:t>VerticalGrid</w:t>
      </w:r>
      <w:r>
        <w:rPr>
          <w:lang w:eastAsia="ru-RU"/>
        </w:rPr>
        <w:t xml:space="preserve">, обеспечивающей эффективную отрисовку большого количества элементов. Код реализации компонента </w:t>
      </w:r>
      <w:r>
        <w:rPr>
          <w:lang w:val="en-US"/>
        </w:rPr>
        <w:t>ExerciseCard</w:t>
      </w:r>
      <w:r>
        <w:rPr>
          <w:lang w:eastAsia="ru-RU"/>
        </w:rPr>
        <w:t xml:space="preserve"> </w:t>
      </w:r>
      <w:r w:rsidR="00966314">
        <w:rPr>
          <w:lang w:eastAsia="ru-RU"/>
        </w:rPr>
        <w:t>представлен листингом</w:t>
      </w:r>
      <w:r>
        <w:rPr>
          <w:lang w:eastAsia="ru-RU"/>
        </w:rPr>
        <w:t xml:space="preserve"> 3.</w:t>
      </w:r>
    </w:p>
    <w:p w14:paraId="0D4A162C" w14:textId="10E2349B" w:rsidR="0077507F" w:rsidRDefault="0077507F" w:rsidP="007F3B46">
      <w:pPr>
        <w:pStyle w:val="ae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fun ExerciseCard(exercise: Exercise, onClick: () -&gt; Unit) {</w:t>
      </w:r>
    </w:p>
    <w:p w14:paraId="6E2A5CD9" w14:textId="59A59564" w:rsidR="00170F51" w:rsidRDefault="00170F51" w:rsidP="007F3B46">
      <w:pPr>
        <w:pStyle w:val="ac"/>
        <w:rPr>
          <w:lang w:val="en-US" w:eastAsia="ru-RU"/>
        </w:rPr>
      </w:pPr>
      <w:r w:rsidRPr="00170F51">
        <w:rPr>
          <w:lang w:val="en-US" w:eastAsia="ru-RU"/>
        </w:rPr>
        <w:t>// Контейнер карточки</w:t>
      </w:r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c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Скругляем углы</w:t>
      </w:r>
    </w:p>
    <w:p w14:paraId="485E8BDE" w14:textId="7A4171E6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.clip(RoundedCornerShape(20.dp))</w:t>
      </w:r>
    </w:p>
    <w:p w14:paraId="6E28AF18" w14:textId="46168D8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interactionSource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MutableInteractionSource() }</w:t>
      </w:r>
    </w:p>
    <w:p w14:paraId="6919768F" w14:textId="05A33356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>) { onClick() }</w:t>
      </w:r>
    </w:p>
    <w:p w14:paraId="60F52775" w14:textId="7E71D02C" w:rsidR="00170F51" w:rsidRPr="007F3B46" w:rsidRDefault="00170F51" w:rsidP="007F3B46">
      <w:pPr>
        <w:pStyle w:val="ac"/>
        <w:rPr>
          <w:lang w:val="en-US" w:eastAsia="ru-RU"/>
        </w:rPr>
      </w:pPr>
      <w:r>
        <w:rPr>
          <w:lang w:val="en-US" w:eastAsia="ru-RU"/>
        </w:rPr>
        <w:lastRenderedPageBreak/>
        <w:tab/>
        <w:t xml:space="preserve">  </w:t>
      </w:r>
      <w:r w:rsidRPr="00170F51">
        <w:rPr>
          <w:lang w:val="en-US" w:eastAsia="ru-RU"/>
        </w:rPr>
        <w:t>// Задаём фон</w:t>
      </w:r>
    </w:p>
    <w:p w14:paraId="10E64A5B" w14:textId="4C36FD8D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r w:rsidR="00170F51">
        <w:rPr>
          <w:lang w:val="en-US" w:eastAsia="ru-RU"/>
        </w:rPr>
        <w:t>MatherialTheme.ColorScheme.Background</w:t>
      </w:r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Пропорции карточки (ширина/высота)</w:t>
      </w:r>
    </w:p>
    <w:p w14:paraId="6DBF48F1" w14:textId="3883797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.aspectRatio(0.9f)</w:t>
      </w:r>
    </w:p>
    <w:p w14:paraId="26D81E34" w14:textId="40DBD2E9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Тень под карточкой</w:t>
      </w:r>
    </w:p>
    <w:p w14:paraId="5E5E351E" w14:textId="28EA2E3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.shadow(8.dp, RoundedCornerShape(20.dp))</w:t>
      </w:r>
    </w:p>
    <w:p w14:paraId="5F28AB9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r w:rsidR="00170F51" w:rsidRPr="00170F51">
        <w:rPr>
          <w:lang w:val="en-US" w:eastAsia="ru-RU"/>
        </w:rPr>
        <w:t>Картинка упражнения (фон)</w:t>
      </w:r>
    </w:p>
    <w:p w14:paraId="70AF3D3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AsyncImage(</w:t>
      </w:r>
    </w:p>
    <w:p w14:paraId="0DCD748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model = exercise.previewImage,</w:t>
      </w:r>
    </w:p>
    <w:p w14:paraId="1DFD16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contentDescription = exercise.name,</w:t>
      </w:r>
    </w:p>
    <w:p w14:paraId="11670874" w14:textId="23DB8B80" w:rsidR="007F3B46" w:rsidRPr="000916A9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contentScale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ContentScale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r w:rsidRPr="000916A9">
        <w:rPr>
          <w:lang w:val="en-US" w:eastAsia="ru-RU"/>
        </w:rPr>
        <w:t>,</w:t>
      </w:r>
      <w:r w:rsidR="00170F51" w:rsidRPr="000916A9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fillMaxSize</w:t>
      </w:r>
      <w:r w:rsidRPr="000916A9">
        <w:rPr>
          <w:lang w:val="en-US" w:eastAsia="ru-RU"/>
        </w:rPr>
        <w:t>()</w:t>
      </w:r>
    </w:p>
    <w:p w14:paraId="119F3EE9" w14:textId="19F03D90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)</w:t>
      </w:r>
    </w:p>
    <w:p w14:paraId="253D3CEC" w14:textId="7EAA3E77" w:rsidR="007F3B46" w:rsidRPr="000916A9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.fillMaxSize()</w:t>
      </w:r>
    </w:p>
    <w:p w14:paraId="2E1DBC2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Brush.verticalGradient(</w:t>
      </w:r>
    </w:p>
    <w:p w14:paraId="595AD7D7" w14:textId="77777777" w:rsidR="00170F51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listOf(</w:t>
      </w:r>
    </w:p>
    <w:p w14:paraId="4D0D129F" w14:textId="587D57A0" w:rsidR="00170F51" w:rsidRDefault="007F3B46" w:rsidP="00170F51">
      <w:pPr>
        <w:pStyle w:val="ac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 xml:space="preserve">Color.Transparent,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>// сверху прозрачный</w:t>
      </w:r>
    </w:p>
    <w:p w14:paraId="18143267" w14:textId="7749EAF3" w:rsidR="007F3B46" w:rsidRPr="007F3B46" w:rsidRDefault="007F3B46" w:rsidP="00170F51">
      <w:pPr>
        <w:pStyle w:val="ac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>Color.Black.copy(alpha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снизу затемнение</w:t>
      </w:r>
    </w:p>
    <w:p w14:paraId="59DE4A7F" w14:textId="77777777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0916A9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</w:p>
    <w:p w14:paraId="7EB7F38A" w14:textId="2326C3EF" w:rsidR="007F3B46" w:rsidRPr="007F3B46" w:rsidRDefault="007F3B46" w:rsidP="007F3B46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7F3B46">
        <w:rPr>
          <w:lang w:val="en-US" w:eastAsia="ru-RU"/>
        </w:rPr>
        <w:t>.align(Alignment.BottomStart)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размещаем внизу слева</w:t>
      </w:r>
    </w:p>
    <w:p w14:paraId="7206EF1D" w14:textId="3384E4E1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r w:rsidRPr="007F3B46">
        <w:rPr>
          <w:lang w:val="en-US" w:eastAsia="ru-RU"/>
        </w:rPr>
        <w:t>dp</w:t>
      </w:r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c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Color.White,</w:t>
      </w:r>
    </w:p>
    <w:p w14:paraId="2A969C5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fontWeight = FontWeight.Bold,</w:t>
      </w:r>
    </w:p>
    <w:p w14:paraId="6EF83B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fontSize = 18.sp,</w:t>
      </w:r>
    </w:p>
    <w:p w14:paraId="4421AA28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lineHeight = 20.sp</w:t>
      </w:r>
    </w:p>
    <w:p w14:paraId="69FA16F1" w14:textId="025F37E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Spacer(Modifier.height(6.dp))</w:t>
      </w:r>
    </w:p>
    <w:p w14:paraId="074D53C6" w14:textId="1598833A" w:rsidR="007F3B46" w:rsidRPr="007F3B46" w:rsidRDefault="00017645" w:rsidP="007F3B46">
      <w:pPr>
        <w:pStyle w:val="ac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>// Тег сложности + группа мышц</w:t>
      </w:r>
    </w:p>
    <w:p w14:paraId="5651EDDF" w14:textId="201F62CC" w:rsidR="00017645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Row(verticalAlignment = Alignment.CenterVertically){</w:t>
      </w:r>
    </w:p>
    <w:p w14:paraId="23C4CBE5" w14:textId="59217E22" w:rsidR="00017645" w:rsidRPr="007F3B46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>// Компонент уровня сложности</w:t>
      </w:r>
    </w:p>
    <w:p w14:paraId="0161A36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LevelTag(level = exercise.difficulty)</w:t>
      </w:r>
    </w:p>
    <w:p w14:paraId="19C73057" w14:textId="3AA1528B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Spacer(Modifier.width(8.dp))</w:t>
      </w:r>
    </w:p>
    <w:p w14:paraId="59E8751D" w14:textId="07331CB4" w:rsidR="00017645" w:rsidRPr="007F3B46" w:rsidRDefault="00017645" w:rsidP="00017645">
      <w:pPr>
        <w:pStyle w:val="ac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>// Группа мышц</w:t>
      </w:r>
    </w:p>
    <w:p w14:paraId="099645B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26FE94A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exercise.muscleGroup,</w:t>
      </w:r>
    </w:p>
    <w:p w14:paraId="01E8C5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Color.White.copy(alpha = 0.8f),</w:t>
      </w:r>
    </w:p>
    <w:p w14:paraId="59EF15E6" w14:textId="77777777" w:rsidR="007F3B46" w:rsidRPr="002241A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lastRenderedPageBreak/>
        <w:t xml:space="preserve">                    fontSize</w:t>
      </w:r>
      <w:r w:rsidRPr="002241A0">
        <w:rPr>
          <w:lang w:eastAsia="ru-RU"/>
        </w:rPr>
        <w:t xml:space="preserve"> = 13.</w:t>
      </w:r>
      <w:r w:rsidRPr="007F3B46">
        <w:rPr>
          <w:lang w:val="en-US" w:eastAsia="ru-RU"/>
        </w:rPr>
        <w:t>sp</w:t>
      </w:r>
    </w:p>
    <w:p w14:paraId="4427FF6F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2870AFEC" w:rsidR="00634F1A" w:rsidRDefault="00634F1A" w:rsidP="00634F1A">
      <w:pPr>
        <w:pStyle w:val="Heading2"/>
      </w:pPr>
      <w:bookmarkStart w:id="13" w:name="_Toc214268625"/>
      <w:r>
        <w:t>Разграничение прав доступа пользователей</w:t>
      </w:r>
      <w:bookmarkEnd w:id="13"/>
    </w:p>
    <w:p w14:paraId="0EBB2E93" w14:textId="5178D433" w:rsidR="00FE2517" w:rsidRDefault="00FE2517" w:rsidP="00FE2517">
      <w:pPr>
        <w:pStyle w:val="a2"/>
        <w:rPr>
          <w:lang w:eastAsia="ru-RU"/>
        </w:rPr>
      </w:pPr>
      <w:r>
        <w:rPr>
          <w:lang w:eastAsia="ru-RU"/>
        </w:rPr>
        <w:t xml:space="preserve">В приложении реализовано разграничение прав доступа с использованием </w:t>
      </w:r>
      <w:r w:rsidRPr="00080337">
        <w:rPr>
          <w:lang w:val="en-US" w:eastAsia="ru-RU"/>
        </w:rPr>
        <w:t>JWT</w:t>
      </w:r>
      <w:r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eastAsia="ru-RU"/>
        </w:rPr>
        <w:t>сохраняется в Token</w:t>
      </w:r>
      <w:r>
        <w:rPr>
          <w:lang w:val="en-US" w:eastAsia="ru-RU"/>
        </w:rPr>
        <w:t>Manager</w:t>
      </w:r>
      <w:r>
        <w:rPr>
          <w:lang w:eastAsia="ru-RU"/>
        </w:rPr>
        <w:t xml:space="preserve"> и автоматически добавляется к каждому защищённому запросу в заголовке Authorization: Bearer &lt;token&gt;. Код метода авторизации, выполняющего получение и сохранение токена, </w:t>
      </w:r>
      <w:r w:rsidR="00A71F0E">
        <w:rPr>
          <w:lang w:eastAsia="ru-RU"/>
        </w:rPr>
        <w:t>представлен</w:t>
      </w:r>
      <w:r>
        <w:rPr>
          <w:lang w:eastAsia="ru-RU"/>
        </w:rPr>
        <w:t xml:space="preserve"> листинг</w:t>
      </w:r>
      <w:r w:rsidR="00080337">
        <w:rPr>
          <w:lang w:eastAsia="ru-RU"/>
        </w:rPr>
        <w:t>ом</w:t>
      </w:r>
      <w:r>
        <w:rPr>
          <w:lang w:eastAsia="ru-RU"/>
        </w:rPr>
        <w:t xml:space="preserve"> 4. На сервере используется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Authentication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middleware</w:t>
      </w:r>
      <w:r>
        <w:rPr>
          <w:lang w:eastAsia="ru-RU"/>
        </w:rPr>
        <w:t>, которое проверяет подлинность токена и роль пользователя при каждом запросе.</w:t>
      </w:r>
    </w:p>
    <w:p w14:paraId="4FB7129C" w14:textId="1CDEDCAC" w:rsidR="00AD7259" w:rsidRPr="00DE253F" w:rsidRDefault="00AD7259" w:rsidP="00AD7259">
      <w:pPr>
        <w:pStyle w:val="ae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C477E3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>fun login(email: String, password: String) {</w:t>
      </w:r>
    </w:p>
    <w:p w14:paraId="7D15B6B3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</w:t>
      </w:r>
      <w:r>
        <w:rPr>
          <w:lang w:eastAsia="ru-RU"/>
        </w:rPr>
        <w:t>viewModelScope.launch {</w:t>
      </w:r>
    </w:p>
    <w:p w14:paraId="450EE085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try {</w:t>
      </w:r>
    </w:p>
    <w:p w14:paraId="66C832F1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Отправляем запрос на сервер с email и паролем</w:t>
      </w:r>
    </w:p>
    <w:p w14:paraId="14152C8A" w14:textId="6EC429DA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val response = api.login(LoginRequest(email, password))</w:t>
      </w:r>
    </w:p>
    <w:p w14:paraId="0B5A6195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if (response.isSuccessful) {</w:t>
      </w:r>
    </w:p>
    <w:p w14:paraId="255E547E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val body = response.body()</w:t>
      </w:r>
    </w:p>
    <w:p w14:paraId="4E738A65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if (body != null) {</w:t>
      </w:r>
    </w:p>
    <w:p w14:paraId="4191159D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        </w:t>
      </w:r>
      <w:r w:rsidRPr="00CC35C1">
        <w:rPr>
          <w:lang w:val="en-US" w:eastAsia="ru-RU"/>
        </w:rPr>
        <w:t>tokenManager.saveTokens(body.accessToken, body.refreshToken)</w:t>
      </w:r>
    </w:p>
    <w:p w14:paraId="210CB4AB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_loginSuccess.postValue(true)</w:t>
      </w:r>
    </w:p>
    <w:p w14:paraId="4B58968F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} else {</w:t>
      </w:r>
    </w:p>
    <w:p w14:paraId="2094D2FA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_error.postValue("Пустой ответ от сервера")</w:t>
      </w:r>
    </w:p>
    <w:p w14:paraId="14C8C73C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} else {</w:t>
      </w:r>
    </w:p>
    <w:p w14:paraId="32321F8E" w14:textId="1593BDA8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0916A9" w:rsidRDefault="00CC35C1" w:rsidP="00CC35C1">
      <w:pPr>
        <w:pStyle w:val="ac"/>
        <w:rPr>
          <w:lang w:eastAsia="ru-RU"/>
        </w:rPr>
      </w:pPr>
      <w:r w:rsidRPr="00C477E3">
        <w:rPr>
          <w:lang w:eastAsia="ru-RU"/>
        </w:rPr>
        <w:lastRenderedPageBreak/>
        <w:t xml:space="preserve">                </w:t>
      </w:r>
      <w:r w:rsidRPr="000916A9">
        <w:rPr>
          <w:lang w:eastAsia="ru-RU"/>
        </w:rPr>
        <w:t>_</w:t>
      </w:r>
      <w:r w:rsidRPr="00CC35C1">
        <w:rPr>
          <w:lang w:val="en-US" w:eastAsia="ru-RU"/>
        </w:rPr>
        <w:t>error</w:t>
      </w:r>
      <w:r w:rsidRPr="000916A9">
        <w:rPr>
          <w:lang w:eastAsia="ru-RU"/>
        </w:rPr>
        <w:t>.</w:t>
      </w:r>
      <w:r w:rsidRPr="00CC35C1">
        <w:rPr>
          <w:lang w:val="en-US" w:eastAsia="ru-RU"/>
        </w:rPr>
        <w:t>postValue</w:t>
      </w:r>
      <w:r w:rsidRPr="000916A9">
        <w:rPr>
          <w:lang w:eastAsia="ru-RU"/>
        </w:rPr>
        <w:t>(</w:t>
      </w:r>
      <w:r w:rsidRPr="00CC35C1">
        <w:rPr>
          <w:lang w:val="en-US" w:eastAsia="ru-RU"/>
        </w:rPr>
        <w:t>parseErrorMessage</w:t>
      </w:r>
      <w:r w:rsidRPr="000916A9">
        <w:rPr>
          <w:lang w:eastAsia="ru-RU"/>
        </w:rPr>
        <w:t>(</w:t>
      </w:r>
      <w:r w:rsidRPr="00CC35C1">
        <w:rPr>
          <w:lang w:val="en-US" w:eastAsia="ru-RU"/>
        </w:rPr>
        <w:t>response</w:t>
      </w:r>
      <w:r w:rsidRPr="000916A9">
        <w:rPr>
          <w:lang w:eastAsia="ru-RU"/>
        </w:rPr>
        <w:t>, "</w:t>
      </w:r>
      <w:r>
        <w:rPr>
          <w:lang w:eastAsia="ru-RU"/>
        </w:rPr>
        <w:t>Ошибка</w:t>
      </w:r>
      <w:r w:rsidRPr="000916A9">
        <w:rPr>
          <w:lang w:eastAsia="ru-RU"/>
        </w:rPr>
        <w:t xml:space="preserve"> </w:t>
      </w:r>
      <w:r>
        <w:rPr>
          <w:lang w:eastAsia="ru-RU"/>
        </w:rPr>
        <w:t>авторизации</w:t>
      </w:r>
      <w:r w:rsidRPr="000916A9">
        <w:rPr>
          <w:lang w:eastAsia="ru-RU"/>
        </w:rPr>
        <w:t>"))</w:t>
      </w:r>
    </w:p>
    <w:p w14:paraId="373B0955" w14:textId="1FD01933" w:rsidR="00CC35C1" w:rsidRDefault="00CC35C1" w:rsidP="00CC35C1">
      <w:pPr>
        <w:pStyle w:val="ac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} catch (e: NoInternetException) {</w:t>
      </w:r>
    </w:p>
    <w:p w14:paraId="6B1E4359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uiState.value = UiState.Error("Нет соединения с интернетом")</w:t>
      </w:r>
    </w:p>
    <w:p w14:paraId="43F22ACE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} catch (e: Exception) {</w:t>
      </w:r>
    </w:p>
    <w:p w14:paraId="3C60FAC0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uiState.value = UiState.Error("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Pr="00783E16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 w:rsidRPr="00783E16">
        <w:rPr>
          <w:lang w:eastAsia="ru-RU"/>
        </w:rPr>
        <w:t>}</w:t>
      </w:r>
    </w:p>
    <w:p w14:paraId="03CC9956" w14:textId="77777777" w:rsidR="00CC35C1" w:rsidRPr="00783E16" w:rsidRDefault="00CC35C1" w:rsidP="00CC35C1">
      <w:pPr>
        <w:pStyle w:val="ac"/>
        <w:rPr>
          <w:lang w:eastAsia="ru-RU"/>
        </w:rPr>
      </w:pPr>
      <w:r w:rsidRPr="00783E16">
        <w:rPr>
          <w:lang w:eastAsia="ru-RU"/>
        </w:rPr>
        <w:t xml:space="preserve">    }</w:t>
      </w:r>
    </w:p>
    <w:p w14:paraId="28D98B4D" w14:textId="79932D6E" w:rsidR="00D032C0" w:rsidRDefault="00CC35C1" w:rsidP="007006F6">
      <w:pPr>
        <w:pStyle w:val="ac"/>
        <w:rPr>
          <w:lang w:eastAsia="ru-RU"/>
        </w:rPr>
      </w:pPr>
      <w:r w:rsidRPr="00783E16">
        <w:rPr>
          <w:lang w:eastAsia="ru-RU"/>
        </w:rPr>
        <w:t>}</w:t>
      </w:r>
    </w:p>
    <w:p w14:paraId="1E42C80E" w14:textId="2B5F0934" w:rsidR="00FE2517" w:rsidRPr="00783E16" w:rsidRDefault="00FE2517" w:rsidP="00FE2517">
      <w:pPr>
        <w:pStyle w:val="a2"/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6DCA1C07" w14:textId="3D37828A" w:rsidR="00D032C0" w:rsidRPr="009E52AD" w:rsidRDefault="00D032C0" w:rsidP="00D032C0">
      <w:pPr>
        <w:pStyle w:val="ae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5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9D3080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>if (isTrainer) {</w:t>
      </w:r>
    </w:p>
    <w:p w14:paraId="7E5A7C4F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Text(</w:t>
      </w:r>
    </w:p>
    <w:p w14:paraId="705FCC6C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"+",</w:t>
      </w:r>
    </w:p>
    <w:p w14:paraId="26323077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fontSize = 32.sp,</w:t>
      </w:r>
    </w:p>
    <w:p w14:paraId="6E7A07FD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fontWeight = FontWeight.Bold,</w:t>
      </w:r>
    </w:p>
    <w:p w14:paraId="5A916F0B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color = MaterialTheme.colorScheme.onBackground,</w:t>
      </w:r>
    </w:p>
    <w:p w14:paraId="185DD5D6" w14:textId="77777777" w:rsidR="006E24C4" w:rsidRPr="000916A9" w:rsidRDefault="006E24C4" w:rsidP="006E24C4">
      <w:pPr>
        <w:pStyle w:val="ac"/>
        <w:rPr>
          <w:lang w:eastAsia="ru-RU"/>
        </w:rPr>
      </w:pPr>
      <w:r w:rsidRPr="006E24C4">
        <w:rPr>
          <w:lang w:val="en-US" w:eastAsia="ru-RU"/>
        </w:rPr>
        <w:t xml:space="preserve">        </w:t>
      </w:r>
      <w:r w:rsidRPr="00311E89">
        <w:rPr>
          <w:lang w:val="en-US" w:eastAsia="ru-RU"/>
        </w:rPr>
        <w:t>modifier</w:t>
      </w:r>
      <w:r w:rsidRPr="000916A9">
        <w:rPr>
          <w:lang w:eastAsia="ru-RU"/>
        </w:rPr>
        <w:t xml:space="preserve"> = </w:t>
      </w:r>
      <w:r w:rsidRPr="00311E89">
        <w:rPr>
          <w:lang w:val="en-US" w:eastAsia="ru-RU"/>
        </w:rPr>
        <w:t>Modifier</w:t>
      </w:r>
    </w:p>
    <w:p w14:paraId="62E1283D" w14:textId="77777777" w:rsidR="006E24C4" w:rsidRDefault="006E24C4" w:rsidP="006E24C4">
      <w:pPr>
        <w:pStyle w:val="ac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// Обработка клика без стандартной анимации</w:t>
      </w:r>
    </w:p>
    <w:p w14:paraId="72D1A085" w14:textId="77777777" w:rsidR="006E24C4" w:rsidRPr="000916A9" w:rsidRDefault="006E24C4" w:rsidP="006E24C4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clickable</w:t>
      </w:r>
      <w:r w:rsidRPr="000916A9">
        <w:rPr>
          <w:lang w:val="en-US" w:eastAsia="ru-RU"/>
        </w:rPr>
        <w:t>(</w:t>
      </w:r>
    </w:p>
    <w:p w14:paraId="6F0811E3" w14:textId="77777777" w:rsidR="006E24C4" w:rsidRPr="000916A9" w:rsidRDefault="006E24C4" w:rsidP="006E24C4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6E24C4">
        <w:rPr>
          <w:lang w:val="en-US" w:eastAsia="ru-RU"/>
        </w:rPr>
        <w:t>indication</w:t>
      </w:r>
      <w:r w:rsidRPr="000916A9">
        <w:rPr>
          <w:lang w:val="en-US" w:eastAsia="ru-RU"/>
        </w:rPr>
        <w:t xml:space="preserve"> = </w:t>
      </w:r>
      <w:r w:rsidRPr="006E24C4">
        <w:rPr>
          <w:lang w:val="en-US" w:eastAsia="ru-RU"/>
        </w:rPr>
        <w:t>null</w:t>
      </w:r>
      <w:r w:rsidRPr="000916A9">
        <w:rPr>
          <w:lang w:val="en-US" w:eastAsia="ru-RU"/>
        </w:rPr>
        <w:t>,</w:t>
      </w:r>
    </w:p>
    <w:p w14:paraId="23A3302C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6E24C4">
        <w:rPr>
          <w:lang w:val="en-US" w:eastAsia="ru-RU"/>
        </w:rPr>
        <w:t>interactionSource = remember { MutableInteractionSource() }</w:t>
      </w:r>
    </w:p>
    <w:p w14:paraId="467BC174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) {</w:t>
      </w:r>
    </w:p>
    <w:p w14:paraId="14B96532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// </w:t>
      </w:r>
      <w:r>
        <w:rPr>
          <w:lang w:eastAsia="ru-RU"/>
        </w:rPr>
        <w:t>Переход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упражнения</w:t>
      </w:r>
    </w:p>
    <w:p w14:paraId="276BF1C7" w14:textId="77777777" w:rsidR="006E24C4" w:rsidRPr="000916A9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navController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navigate</w:t>
      </w:r>
      <w:r w:rsidRPr="000916A9">
        <w:rPr>
          <w:lang w:val="en-US" w:eastAsia="ru-RU"/>
        </w:rPr>
        <w:t>("</w:t>
      </w:r>
      <w:r w:rsidRPr="006E24C4">
        <w:rPr>
          <w:lang w:val="en-US" w:eastAsia="ru-RU"/>
        </w:rPr>
        <w:t>exerciseCreate</w:t>
      </w:r>
      <w:r w:rsidRPr="000916A9">
        <w:rPr>
          <w:lang w:val="en-US" w:eastAsia="ru-RU"/>
        </w:rPr>
        <w:t>")</w:t>
      </w:r>
    </w:p>
    <w:p w14:paraId="73272520" w14:textId="77777777" w:rsidR="006E24C4" w:rsidRDefault="006E24C4" w:rsidP="006E24C4">
      <w:pPr>
        <w:pStyle w:val="ac"/>
        <w:rPr>
          <w:lang w:eastAsia="ru-RU"/>
        </w:rPr>
      </w:pPr>
      <w:r w:rsidRPr="000916A9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3FC8218E" w14:textId="77777777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 xml:space="preserve">    )</w:t>
      </w:r>
    </w:p>
    <w:p w14:paraId="03321ADE" w14:textId="7BBC11D5" w:rsidR="006E24C4" w:rsidRPr="009E52AD" w:rsidRDefault="006E24C4" w:rsidP="006E24C4">
      <w:pPr>
        <w:pStyle w:val="ac"/>
        <w:rPr>
          <w:lang w:eastAsia="ru-RU"/>
        </w:rPr>
      </w:pPr>
      <w:r>
        <w:rPr>
          <w:lang w:eastAsia="ru-RU"/>
        </w:rPr>
        <w:t>}</w:t>
      </w:r>
    </w:p>
    <w:p w14:paraId="793D6BBF" w14:textId="78F56A56" w:rsidR="00857278" w:rsidRDefault="00080337" w:rsidP="00857278">
      <w:pPr>
        <w:pStyle w:val="a2"/>
      </w:pPr>
      <w:r>
        <w:t>При создании тренировки</w:t>
      </w:r>
      <w:r w:rsidR="00857278">
        <w:t xml:space="preserve"> после заполнения всех полей и нажатия «Создать», в контроллере ExerciseController вызывается метод PostExercise для добавления нового упражнения (</w:t>
      </w:r>
      <w:r w:rsidR="00A71F0E">
        <w:t xml:space="preserve">представлен </w:t>
      </w:r>
      <w:r w:rsidR="00857278" w:rsidRPr="00A71F0E">
        <w:t>листинг</w:t>
      </w:r>
      <w:r w:rsidR="00A71F0E" w:rsidRPr="00A71F0E">
        <w:t>ом</w:t>
      </w:r>
      <w:r w:rsidR="00857278">
        <w:t xml:space="preserve"> 6).</w:t>
      </w:r>
    </w:p>
    <w:p w14:paraId="58C016A0" w14:textId="125F3C52" w:rsidR="00D032C0" w:rsidRPr="006E24C4" w:rsidRDefault="00D032C0" w:rsidP="00D032C0">
      <w:pPr>
        <w:pStyle w:val="ae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9E52AD">
        <w:rPr>
          <w:lang w:eastAsia="ru-RU"/>
        </w:rPr>
        <w:t>6</w:t>
      </w:r>
      <w:r>
        <w:rPr>
          <w:lang w:eastAsia="ru-RU"/>
        </w:rPr>
        <w:t xml:space="preserve"> – </w:t>
      </w:r>
      <w:r w:rsidR="006E24C4">
        <w:rPr>
          <w:lang w:eastAsia="ru-RU"/>
        </w:rPr>
        <w:t xml:space="preserve">Код метода </w:t>
      </w:r>
      <w:r w:rsidR="00A71F0E">
        <w:rPr>
          <w:lang w:eastAsia="ru-RU"/>
        </w:rPr>
        <w:t>добавления</w:t>
      </w:r>
      <w:r w:rsidR="006E24C4">
        <w:rPr>
          <w:lang w:eastAsia="ru-RU"/>
        </w:rPr>
        <w:t xml:space="preserve"> упражнения</w:t>
      </w:r>
    </w:p>
    <w:p w14:paraId="344E3D97" w14:textId="77777777" w:rsidR="006E24C4" w:rsidRDefault="006E24C4" w:rsidP="006E24C4">
      <w:pPr>
        <w:pStyle w:val="ac"/>
      </w:pPr>
      <w:r>
        <w:t>[HttpPost]</w:t>
      </w:r>
    </w:p>
    <w:p w14:paraId="389D959C" w14:textId="77777777" w:rsidR="006E24C4" w:rsidRDefault="006E24C4" w:rsidP="006E24C4">
      <w:pPr>
        <w:pStyle w:val="ac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c"/>
      </w:pPr>
      <w:r w:rsidRPr="006E24C4">
        <w:rPr>
          <w:lang w:val="en-US"/>
        </w:rPr>
        <w:t>public</w:t>
      </w:r>
      <w:r w:rsidRPr="00783E16">
        <w:t xml:space="preserve"> </w:t>
      </w:r>
      <w:r w:rsidRPr="006E24C4">
        <w:rPr>
          <w:lang w:val="en-US"/>
        </w:rPr>
        <w:t>async</w:t>
      </w:r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r w:rsidRPr="006E24C4">
        <w:rPr>
          <w:lang w:val="en-US"/>
        </w:rPr>
        <w:t>ActionResult</w:t>
      </w:r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r w:rsidRPr="006E24C4">
        <w:rPr>
          <w:lang w:val="en-US"/>
        </w:rPr>
        <w:t>PostExercise</w:t>
      </w:r>
      <w:r w:rsidRPr="00783E16">
        <w:t>([</w:t>
      </w:r>
      <w:r w:rsidRPr="006E24C4">
        <w:rPr>
          <w:lang w:val="en-US"/>
        </w:rPr>
        <w:t>FromBody</w:t>
      </w:r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r w:rsidRPr="006E24C4">
        <w:rPr>
          <w:lang w:val="en-US"/>
        </w:rPr>
        <w:t>exercise</w:t>
      </w:r>
      <w:r w:rsidRPr="00783E16">
        <w:t>)</w:t>
      </w:r>
    </w:p>
    <w:p w14:paraId="4B8CBA30" w14:textId="77777777" w:rsidR="006E24C4" w:rsidRPr="00783E16" w:rsidRDefault="006E24C4" w:rsidP="006E24C4">
      <w:pPr>
        <w:pStyle w:val="ac"/>
      </w:pPr>
      <w:r w:rsidRPr="00783E16">
        <w:t>{</w:t>
      </w:r>
    </w:p>
    <w:p w14:paraId="70CF97F4" w14:textId="77777777" w:rsidR="006E24C4" w:rsidRPr="00783E16" w:rsidRDefault="006E24C4" w:rsidP="006E24C4">
      <w:pPr>
        <w:pStyle w:val="ac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0916A9" w:rsidRDefault="006E24C4" w:rsidP="006E24C4">
      <w:pPr>
        <w:pStyle w:val="ac"/>
      </w:pPr>
      <w:r w:rsidRPr="00783E16">
        <w:t xml:space="preserve">    </w:t>
      </w:r>
      <w:r w:rsidRPr="000916A9">
        <w:t>_</w:t>
      </w:r>
      <w:r w:rsidRPr="006E24C4">
        <w:rPr>
          <w:lang w:val="en-US"/>
        </w:rPr>
        <w:t>context</w:t>
      </w:r>
      <w:r w:rsidRPr="000916A9">
        <w:t>.</w:t>
      </w:r>
      <w:r w:rsidRPr="006E24C4">
        <w:rPr>
          <w:lang w:val="en-US"/>
        </w:rPr>
        <w:t>Exercises</w:t>
      </w:r>
      <w:r w:rsidRPr="000916A9">
        <w:t>.</w:t>
      </w:r>
      <w:r w:rsidRPr="006E24C4">
        <w:rPr>
          <w:lang w:val="en-US"/>
        </w:rPr>
        <w:t>Add</w:t>
      </w:r>
      <w:r w:rsidRPr="000916A9">
        <w:t>(</w:t>
      </w:r>
      <w:r w:rsidRPr="006E24C4">
        <w:rPr>
          <w:lang w:val="en-US"/>
        </w:rPr>
        <w:t>exercise</w:t>
      </w:r>
      <w:r w:rsidRPr="000916A9">
        <w:t>);</w:t>
      </w:r>
    </w:p>
    <w:p w14:paraId="48786776" w14:textId="105C6853" w:rsidR="006E24C4" w:rsidRPr="000916A9" w:rsidRDefault="006E24C4" w:rsidP="006E24C4">
      <w:pPr>
        <w:pStyle w:val="ac"/>
      </w:pPr>
      <w:r w:rsidRPr="000916A9">
        <w:t xml:space="preserve">    </w:t>
      </w:r>
      <w:r w:rsidRPr="00311E89">
        <w:rPr>
          <w:lang w:val="en-US"/>
        </w:rPr>
        <w:t>await</w:t>
      </w:r>
      <w:r w:rsidRPr="000916A9">
        <w:t xml:space="preserve"> _</w:t>
      </w:r>
      <w:r w:rsidRPr="00311E89">
        <w:rPr>
          <w:lang w:val="en-US"/>
        </w:rPr>
        <w:t>context</w:t>
      </w:r>
      <w:r w:rsidRPr="000916A9">
        <w:t>.</w:t>
      </w:r>
      <w:r w:rsidRPr="00311E89">
        <w:rPr>
          <w:lang w:val="en-US"/>
        </w:rPr>
        <w:t>SaveChangesAsync</w:t>
      </w:r>
      <w:r w:rsidRPr="000916A9">
        <w:t>();</w:t>
      </w:r>
    </w:p>
    <w:p w14:paraId="4E25F55B" w14:textId="507D26A3" w:rsidR="006E24C4" w:rsidRDefault="006E24C4" w:rsidP="006E24C4">
      <w:pPr>
        <w:pStyle w:val="ac"/>
      </w:pPr>
      <w:r w:rsidRPr="000916A9">
        <w:t xml:space="preserve">    </w:t>
      </w:r>
      <w:r>
        <w:t xml:space="preserve">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c"/>
        <w:rPr>
          <w:lang w:val="en-US"/>
        </w:rPr>
      </w:pPr>
      <w:r>
        <w:t xml:space="preserve">    </w:t>
      </w:r>
      <w:r w:rsidRPr="006E24C4">
        <w:rPr>
          <w:lang w:val="en-US"/>
        </w:rPr>
        <w:t>return CreatedAtAction(nameof(GetExercise), new { id = exercise.ExerciseId }, exercise);</w:t>
      </w:r>
    </w:p>
    <w:p w14:paraId="644E7AA9" w14:textId="0DA5A096" w:rsidR="006E24C4" w:rsidRPr="009E52AD" w:rsidRDefault="006E24C4" w:rsidP="006E24C4">
      <w:pPr>
        <w:pStyle w:val="ac"/>
      </w:pPr>
      <w:r>
        <w:t>}</w:t>
      </w:r>
    </w:p>
    <w:p w14:paraId="7F65B7C0" w14:textId="5ABE70C8" w:rsidR="00634F1A" w:rsidRDefault="00634F1A" w:rsidP="00634F1A">
      <w:pPr>
        <w:pStyle w:val="Heading2"/>
      </w:pPr>
      <w:bookmarkStart w:id="14" w:name="_Toc214268626"/>
      <w:r>
        <w:t>Экспорт и импорт данных</w:t>
      </w:r>
      <w:bookmarkEnd w:id="14"/>
    </w:p>
    <w:p w14:paraId="427DB117" w14:textId="231D2542" w:rsidR="00C3170A" w:rsidRPr="00B821C0" w:rsidRDefault="00DB6488" w:rsidP="00C3170A">
      <w:pPr>
        <w:pStyle w:val="a2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D032C0">
        <w:t>6</w:t>
      </w:r>
      <w:r w:rsidR="00B821C0">
        <w:t>.</w:t>
      </w:r>
    </w:p>
    <w:p w14:paraId="3119EA9C" w14:textId="1C3B9A14" w:rsidR="00DB6488" w:rsidRDefault="00DB6488" w:rsidP="00DB6488">
      <w:pPr>
        <w:pStyle w:val="ae"/>
      </w:pPr>
      <w:r>
        <w:t xml:space="preserve">Листинг </w:t>
      </w:r>
      <w:r w:rsidR="00D032C0">
        <w:t>6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fun generatePdfReport(</w:t>
      </w:r>
    </w:p>
    <w:p w14:paraId="2DF94A6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user: UserProfileDto,</w:t>
      </w:r>
    </w:p>
    <w:p w14:paraId="4FA8870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workoutsVm: WorkoutViewModel,</w:t>
      </w:r>
    </w:p>
    <w:p w14:paraId="0F51963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exerciseVm: ExerciseViewModel,</w:t>
      </w:r>
    </w:p>
    <w:p w14:paraId="47FCF1C2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month: YearMonth</w:t>
      </w:r>
    </w:p>
    <w:p w14:paraId="115CEAA7" w14:textId="354C46ED" w:rsidR="00017645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pdf = PdfDocument()</w:t>
      </w:r>
    </w:p>
    <w:p w14:paraId="5D1E3709" w14:textId="741A7158" w:rsidR="00017645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pageInfo = PdfDocument.PageInfo.Builder(595, 842, 1).create()</w:t>
      </w:r>
    </w:p>
    <w:p w14:paraId="50ECD514" w14:textId="23DAD6A1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page = pdf.startPage(pageInfo)</w:t>
      </w:r>
    </w:p>
    <w:p w14:paraId="07C7474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canvas: Canvas = page.canvas</w:t>
      </w:r>
    </w:p>
    <w:p w14:paraId="03061649" w14:textId="09930CCF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Заголовочный текст</w:t>
      </w:r>
    </w:p>
    <w:p w14:paraId="1B91976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titlePaint = Paint().apply {</w:t>
      </w:r>
    </w:p>
    <w:p w14:paraId="3B6B378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1B3EC58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textSize = 22f</w:t>
      </w:r>
    </w:p>
    <w:p w14:paraId="522BE94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isFakeBoldText = true</w:t>
      </w:r>
    </w:p>
    <w:p w14:paraId="79A18649" w14:textId="695F11E7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textPaint = Paint().apply {</w:t>
      </w:r>
    </w:p>
    <w:p w14:paraId="369A7AA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5F60267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    textSize = 14f</w:t>
      </w:r>
    </w:p>
    <w:p w14:paraId="06AFABB9" w14:textId="39BAD69E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blue = Paint().apply {</w:t>
      </w:r>
    </w:p>
    <w:p w14:paraId="00AB577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Color.parseColor("#4DA3FF")</w:t>
      </w:r>
    </w:p>
    <w:p w14:paraId="4848666C" w14:textId="77777777" w:rsidR="002241A0" w:rsidRPr="000916A9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strokeWidth</w:t>
      </w:r>
      <w:r w:rsidRPr="000916A9">
        <w:rPr>
          <w:lang w:val="en-US"/>
        </w:rPr>
        <w:t xml:space="preserve"> = 3</w:t>
      </w:r>
      <w:r w:rsidRPr="002241A0">
        <w:rPr>
          <w:lang w:val="en-US"/>
        </w:rPr>
        <w:t>f</w:t>
      </w:r>
    </w:p>
    <w:p w14:paraId="1C8E1B6C" w14:textId="77777777" w:rsidR="002241A0" w:rsidRPr="00FC5220" w:rsidRDefault="002241A0" w:rsidP="002241A0">
      <w:pPr>
        <w:pStyle w:val="ac"/>
      </w:pPr>
      <w:r w:rsidRPr="000916A9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c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c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titlePaint</w:t>
      </w:r>
      <w:r w:rsidRPr="00FC5220">
        <w:t>)</w:t>
      </w:r>
    </w:p>
    <w:p w14:paraId="0CB7C7EC" w14:textId="30EA00DC" w:rsidR="002241A0" w:rsidRPr="002241A0" w:rsidRDefault="002241A0" w:rsidP="002241A0">
      <w:pPr>
        <w:pStyle w:val="ac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c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0916A9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0916A9">
        <w:t>.</w:t>
      </w:r>
      <w:r w:rsidRPr="002241A0">
        <w:rPr>
          <w:lang w:val="en-US"/>
        </w:rPr>
        <w:t>drawText</w:t>
      </w:r>
      <w:r w:rsidRPr="000916A9">
        <w:t>("</w:t>
      </w:r>
      <w:r>
        <w:t>Пользователь</w:t>
      </w:r>
      <w:r w:rsidRPr="000916A9">
        <w:t>", 40</w:t>
      </w:r>
      <w:r w:rsidRPr="002241A0">
        <w:rPr>
          <w:lang w:val="en-US"/>
        </w:rPr>
        <w:t>f</w:t>
      </w:r>
      <w:r w:rsidRPr="000916A9">
        <w:t xml:space="preserve">, </w:t>
      </w:r>
      <w:r w:rsidRPr="002241A0">
        <w:rPr>
          <w:lang w:val="en-US"/>
        </w:rPr>
        <w:t>y</w:t>
      </w:r>
      <w:r w:rsidRPr="000916A9">
        <w:t xml:space="preserve">, </w:t>
      </w:r>
      <w:r w:rsidRPr="002241A0">
        <w:rPr>
          <w:lang w:val="en-US"/>
        </w:rPr>
        <w:t>titlePaint</w:t>
      </w:r>
      <w:r w:rsidRPr="000916A9">
        <w:t>)</w:t>
      </w:r>
    </w:p>
    <w:p w14:paraId="547D9284" w14:textId="2BC9FD0E" w:rsidR="002241A0" w:rsidRPr="00783E16" w:rsidRDefault="006E24C4" w:rsidP="002241A0">
      <w:pPr>
        <w:pStyle w:val="ac"/>
      </w:pPr>
      <w:r w:rsidRPr="000916A9"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birthDate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heightCm</w:t>
      </w:r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weightKg</w:t>
      </w:r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c"/>
        <w:rPr>
          <w:lang w:val="en-US"/>
        </w:rPr>
      </w:pPr>
      <w:r w:rsidRPr="00783E16">
        <w:t xml:space="preserve">    </w:t>
      </w:r>
      <w:r w:rsidRPr="002241A0">
        <w:rPr>
          <w:lang w:val="en-US"/>
        </w:rPr>
        <w:t>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>// Период отчёта</w:t>
      </w:r>
    </w:p>
    <w:p w14:paraId="7DB88810" w14:textId="53A9D596" w:rsidR="002241A0" w:rsidRPr="006E24C4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Период</w:t>
      </w:r>
      <w:r w:rsidRPr="002241A0">
        <w:rPr>
          <w:lang w:val="en-US"/>
        </w:rPr>
        <w:t>: ${month.formatRussian()}",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c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c"/>
        <w:rPr>
          <w:lang w:val="en-US"/>
        </w:rPr>
      </w:pPr>
      <w:r w:rsidRPr="00783E16">
        <w:rPr>
          <w:lang w:val="en-US"/>
        </w:rPr>
        <w:t xml:space="preserve">    </w:t>
      </w:r>
      <w:r w:rsidRPr="002241A0">
        <w:rPr>
          <w:lang w:val="en-US"/>
        </w:rPr>
        <w:t>val workouts = workoutsVm.workouts.value</w:t>
      </w:r>
    </w:p>
    <w:p w14:paraId="2F012873" w14:textId="5A79918D" w:rsidR="00886E1F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completions = workoutsVm.completions.value</w:t>
      </w:r>
    </w:p>
    <w:p w14:paraId="0CFFAD4E" w14:textId="1784F69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Тренировки</w:t>
      </w:r>
      <w:r w:rsidRPr="002241A0">
        <w:rPr>
          <w:lang w:val="en-US"/>
        </w:rPr>
        <w:t>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c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    </w:t>
      </w:r>
      <w:r w:rsidRPr="002241A0">
        <w:rPr>
          <w:lang w:val="en-US"/>
        </w:rPr>
        <w:t>canvas.drawText("• ${w.name}", 40f, y, textPaint)</w:t>
      </w:r>
    </w:p>
    <w:p w14:paraId="3CA9A0A3" w14:textId="77777777" w:rsidR="002241A0" w:rsidRPr="00FC5220" w:rsidRDefault="002241A0" w:rsidP="002241A0">
      <w:pPr>
        <w:pStyle w:val="ac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c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r w:rsidRPr="002241A0">
        <w:rPr>
          <w:lang w:val="en-US"/>
        </w:rPr>
        <w:t>durationMin</w:t>
      </w:r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c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textPaint</w:t>
      </w:r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c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c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0916A9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val</w:t>
      </w:r>
      <w:r w:rsidRPr="000916A9">
        <w:t xml:space="preserve"> </w:t>
      </w:r>
      <w:r w:rsidRPr="002241A0">
        <w:rPr>
          <w:lang w:val="en-US"/>
        </w:rPr>
        <w:t>done</w:t>
      </w:r>
      <w:r w:rsidRPr="000916A9">
        <w:t xml:space="preserve"> = </w:t>
      </w:r>
      <w:r w:rsidRPr="002241A0">
        <w:rPr>
          <w:lang w:val="en-US"/>
        </w:rPr>
        <w:t>completions</w:t>
      </w:r>
      <w:r w:rsidRPr="000916A9">
        <w:t>.</w:t>
      </w:r>
      <w:r w:rsidRPr="002241A0">
        <w:rPr>
          <w:lang w:val="en-US"/>
        </w:rPr>
        <w:t>filter</w:t>
      </w:r>
      <w:r w:rsidRPr="000916A9">
        <w:t xml:space="preserve"> { </w:t>
      </w:r>
      <w:r w:rsidRPr="002241A0">
        <w:rPr>
          <w:lang w:val="en-US"/>
        </w:rPr>
        <w:t>it</w:t>
      </w:r>
      <w:r w:rsidRPr="000916A9">
        <w:t>.</w:t>
      </w:r>
      <w:r w:rsidRPr="002241A0">
        <w:rPr>
          <w:lang w:val="en-US"/>
        </w:rPr>
        <w:t>workoutId</w:t>
      </w:r>
      <w:r w:rsidRPr="000916A9">
        <w:t xml:space="preserve"> == </w:t>
      </w:r>
      <w:r w:rsidRPr="002241A0">
        <w:rPr>
          <w:lang w:val="en-US"/>
        </w:rPr>
        <w:t>w</w:t>
      </w:r>
      <w:r w:rsidRPr="000916A9">
        <w:t>.</w:t>
      </w:r>
      <w:r w:rsidRPr="002241A0">
        <w:rPr>
          <w:lang w:val="en-US"/>
        </w:rPr>
        <w:t>workoutId</w:t>
      </w:r>
      <w:r w:rsidRPr="000916A9">
        <w:t xml:space="preserve"> }</w:t>
      </w:r>
    </w:p>
    <w:p w14:paraId="3B2770A4" w14:textId="77777777" w:rsidR="002241A0" w:rsidRPr="002241A0" w:rsidRDefault="002241A0" w:rsidP="002241A0">
      <w:pPr>
        <w:pStyle w:val="ac"/>
        <w:rPr>
          <w:lang w:val="en-US"/>
        </w:rPr>
      </w:pPr>
      <w:r w:rsidRPr="000916A9">
        <w:t xml:space="preserve">        </w:t>
      </w:r>
      <w:r w:rsidRPr="002241A0">
        <w:rPr>
          <w:lang w:val="en-US"/>
        </w:rPr>
        <w:t>if (done.isNotEmpty()) {</w:t>
      </w:r>
    </w:p>
    <w:p w14:paraId="73191BF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val dates = done.joinToString { it.completedAt }</w:t>
      </w:r>
    </w:p>
    <w:p w14:paraId="19DFC90A" w14:textId="1CC406BC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canvas.drawText("   </w:t>
      </w:r>
      <w:r>
        <w:t>Выполнена</w:t>
      </w:r>
      <w:r w:rsidRPr="002241A0">
        <w:rPr>
          <w:lang w:val="en-US"/>
        </w:rPr>
        <w:t>: $dates", 40f, y, textPaint)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27431498" w14:textId="2B87230A" w:rsidR="00966314" w:rsidRPr="002241A0" w:rsidRDefault="00966314" w:rsidP="00966314">
      <w:pPr>
        <w:pStyle w:val="ac"/>
        <w:ind w:left="3540" w:firstLine="708"/>
        <w:rPr>
          <w:lang w:val="en-US"/>
        </w:rPr>
      </w:pPr>
      <w:r>
        <w:rPr>
          <w:lang w:val="en-US"/>
        </w:rPr>
        <w:t>...</w:t>
      </w:r>
    </w:p>
    <w:p w14:paraId="44CEF27E" w14:textId="2BE4A615" w:rsidR="002241A0" w:rsidRPr="002241A0" w:rsidRDefault="002241A0" w:rsidP="00966314">
      <w:pPr>
        <w:pStyle w:val="ac"/>
        <w:rPr>
          <w:lang w:val="en-US"/>
        </w:rPr>
      </w:pPr>
      <w:r w:rsidRPr="002241A0">
        <w:rPr>
          <w:lang w:val="en-US"/>
        </w:rPr>
        <w:t xml:space="preserve">        }</w:t>
      </w:r>
      <w:r w:rsidR="00966314">
        <w:rPr>
          <w:lang w:val="en-US"/>
        </w:rPr>
        <w:t xml:space="preserve"> y</w:t>
      </w:r>
      <w:r w:rsidRPr="002241A0">
        <w:rPr>
          <w:lang w:val="en-US"/>
        </w:rPr>
        <w:t xml:space="preserve"> += 14f</w:t>
      </w:r>
    </w:p>
    <w:p w14:paraId="5239B678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}</w:t>
      </w:r>
    </w:p>
    <w:p w14:paraId="397D2208" w14:textId="685A862F" w:rsidR="002241A0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pdf.finishPage(page)</w:t>
      </w:r>
    </w:p>
    <w:p w14:paraId="682EE183" w14:textId="5F142790" w:rsidR="002241A0" w:rsidRPr="000916A9" w:rsidRDefault="00017645" w:rsidP="00017645">
      <w:pPr>
        <w:pStyle w:val="ac"/>
      </w:pPr>
      <w:r w:rsidRPr="00FC5220">
        <w:rPr>
          <w:lang w:val="en-US"/>
        </w:rPr>
        <w:t xml:space="preserve">    </w:t>
      </w:r>
      <w:r w:rsidRPr="000916A9">
        <w:t xml:space="preserve">// </w:t>
      </w:r>
      <w:r w:rsidRPr="00017645">
        <w:t>Файл</w:t>
      </w:r>
      <w:r w:rsidRPr="000916A9">
        <w:t xml:space="preserve"> </w:t>
      </w:r>
      <w:r w:rsidRPr="00017645">
        <w:rPr>
          <w:lang w:val="en-US"/>
        </w:rPr>
        <w:t>PDF</w:t>
      </w:r>
      <w:r w:rsidRPr="000916A9">
        <w:t xml:space="preserve"> </w:t>
      </w:r>
      <w:r w:rsidRPr="00017645">
        <w:t>в</w:t>
      </w:r>
      <w:r w:rsidRPr="000916A9">
        <w:t xml:space="preserve"> </w:t>
      </w:r>
      <w:r w:rsidRPr="00017645">
        <w:t>папке</w:t>
      </w:r>
      <w:r w:rsidRPr="000916A9">
        <w:t xml:space="preserve"> "</w:t>
      </w:r>
      <w:r w:rsidRPr="00017645">
        <w:t>Загрузки</w:t>
      </w:r>
      <w:r w:rsidRPr="000916A9">
        <w:t>"</w:t>
      </w:r>
    </w:p>
    <w:p w14:paraId="1602817B" w14:textId="15E1855F" w:rsidR="002241A0" w:rsidRPr="002241A0" w:rsidRDefault="002241A0" w:rsidP="00017645">
      <w:pPr>
        <w:pStyle w:val="ac"/>
        <w:rPr>
          <w:lang w:val="en-US"/>
        </w:rPr>
      </w:pPr>
      <w:r w:rsidRPr="000916A9">
        <w:t xml:space="preserve">    </w:t>
      </w:r>
      <w:r w:rsidRPr="002241A0">
        <w:rPr>
          <w:lang w:val="en-US"/>
        </w:rPr>
        <w:t>val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"fitness_report_${month.year}_${month.monthValue}.pdf"</w:t>
      </w:r>
    </w:p>
    <w:p w14:paraId="76CD60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Записываем PDF в файл</w:t>
      </w:r>
    </w:p>
    <w:p w14:paraId="5AC1967B" w14:textId="01CA89AA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pdf.writeTo(FileOutputStream(file))</w:t>
      </w:r>
    </w:p>
    <w:p w14:paraId="520FE39F" w14:textId="60B11499" w:rsidR="00017645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Закрываем документ</w:t>
      </w:r>
    </w:p>
    <w:p w14:paraId="4FB6C62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pdf.close()</w:t>
      </w:r>
    </w:p>
    <w:p w14:paraId="6224ED8D" w14:textId="2690A336" w:rsidR="006E24C4" w:rsidRPr="00987314" w:rsidRDefault="002241A0" w:rsidP="002241A0">
      <w:pPr>
        <w:pStyle w:val="ac"/>
      </w:pPr>
      <w:r>
        <w:t>}</w:t>
      </w:r>
    </w:p>
    <w:p w14:paraId="2A4222AB" w14:textId="77777777" w:rsidR="00634F1A" w:rsidRDefault="00BC0419" w:rsidP="00634F1A">
      <w:pPr>
        <w:pStyle w:val="Heading1"/>
      </w:pPr>
      <w:bookmarkStart w:id="15" w:name="_Toc214268627"/>
      <w:r>
        <w:lastRenderedPageBreak/>
        <w:t>Тестирование и отладка ПО</w:t>
      </w:r>
      <w:bookmarkEnd w:id="15"/>
    </w:p>
    <w:p w14:paraId="444F091A" w14:textId="26C3456C" w:rsidR="00BC0419" w:rsidRDefault="00BC0419" w:rsidP="00BC0419">
      <w:pPr>
        <w:pStyle w:val="Heading2"/>
      </w:pPr>
      <w:bookmarkStart w:id="16" w:name="_Toc214268628"/>
      <w:r>
        <w:t>Структурное тестирование</w:t>
      </w:r>
      <w:bookmarkEnd w:id="16"/>
    </w:p>
    <w:p w14:paraId="22C6FFBF" w14:textId="45759DF3" w:rsidR="00311E89" w:rsidRDefault="00311E89" w:rsidP="00311E89">
      <w:pPr>
        <w:pStyle w:val="a2"/>
      </w:pPr>
      <w:r>
        <w:t>В ходе курсового проектирования проведено структурное тестирование</w:t>
      </w:r>
      <w:r w:rsidR="00826D70" w:rsidRPr="00826D70">
        <w:t xml:space="preserve"> [</w:t>
      </w:r>
      <w:r w:rsidR="00826D70">
        <w:fldChar w:fldCharType="begin"/>
      </w:r>
      <w:r w:rsidR="00826D70">
        <w:instrText xml:space="preserve"> REF _Ref215912541 \r \h </w:instrText>
      </w:r>
      <w:r w:rsidR="00826D70">
        <w:fldChar w:fldCharType="separate"/>
      </w:r>
      <w:r w:rsidR="00826D70">
        <w:t>1</w:t>
      </w:r>
      <w:r w:rsidR="00826D70">
        <w:fldChar w:fldCharType="end"/>
      </w:r>
      <w:r w:rsidR="00826D70" w:rsidRPr="00826D70">
        <w:t>]</w:t>
      </w:r>
      <w:r>
        <w:t xml:space="preserve"> метода </w:t>
      </w:r>
      <w:r>
        <w:rPr>
          <w:lang w:val="en-US"/>
        </w:rPr>
        <w:t>addWater</w:t>
      </w:r>
      <w:r w:rsidRPr="007006F6">
        <w:t xml:space="preserve"> </w:t>
      </w:r>
      <w:r>
        <w:t xml:space="preserve">с помощью стандартной библиотеки </w:t>
      </w:r>
      <w:r>
        <w:rPr>
          <w:lang w:val="en-US"/>
        </w:rPr>
        <w:t>JUnit</w:t>
      </w:r>
      <w:r>
        <w:t xml:space="preserve">. Код для тестирования метода </w:t>
      </w:r>
      <w:r w:rsidR="009B3DF2">
        <w:t xml:space="preserve">представлен листингом </w:t>
      </w:r>
      <w:r>
        <w:t>7.</w:t>
      </w:r>
    </w:p>
    <w:p w14:paraId="474E1A17" w14:textId="77777777" w:rsidR="00311E89" w:rsidRDefault="00311E89" w:rsidP="00311E89">
      <w:pPr>
        <w:pStyle w:val="a2"/>
      </w:pPr>
      <w:r>
        <w:t>Результат тестирования представлен рисунком 5.</w:t>
      </w:r>
    </w:p>
    <w:p w14:paraId="1A4BC26E" w14:textId="5D3B1524" w:rsidR="00311E89" w:rsidRPr="00B51EC2" w:rsidRDefault="00311E89" w:rsidP="00311E89">
      <w:pPr>
        <w:pStyle w:val="ae"/>
      </w:pPr>
      <w:r>
        <w:t>Листинг</w:t>
      </w:r>
      <w:r w:rsidRPr="00D032C0">
        <w:t xml:space="preserve"> </w:t>
      </w:r>
      <w:r>
        <w:t>7</w:t>
      </w:r>
      <w:r w:rsidRPr="00D032C0">
        <w:t xml:space="preserve"> – </w:t>
      </w:r>
      <w:r w:rsidR="009B3DF2">
        <w:t>Код тестирования</w:t>
      </w:r>
      <w:r w:rsidRPr="00D032C0">
        <w:t xml:space="preserve"> </w:t>
      </w:r>
      <w:r w:rsidR="009B3DF2">
        <w:t>класса</w:t>
      </w:r>
      <w:r w:rsidRPr="00D032C0">
        <w:t xml:space="preserve"> </w:t>
      </w:r>
      <w:r>
        <w:t>добавления воды</w:t>
      </w:r>
    </w:p>
    <w:p w14:paraId="676EBE7D" w14:textId="77777777" w:rsidR="00311E89" w:rsidRPr="000916A9" w:rsidRDefault="00311E89" w:rsidP="00311E89">
      <w:pPr>
        <w:pStyle w:val="ac"/>
        <w:rPr>
          <w:lang w:val="en-US"/>
        </w:rPr>
      </w:pPr>
      <w:r w:rsidRPr="000916A9">
        <w:rPr>
          <w:lang w:val="en-US"/>
        </w:rPr>
        <w:t>@</w:t>
      </w:r>
      <w:r w:rsidRPr="00B51EC2">
        <w:rPr>
          <w:lang w:val="en-US"/>
        </w:rPr>
        <w:t>OptIn</w:t>
      </w:r>
      <w:r w:rsidRPr="000916A9">
        <w:rPr>
          <w:lang w:val="en-US"/>
        </w:rPr>
        <w:t>(</w:t>
      </w:r>
      <w:r w:rsidRPr="00B51EC2">
        <w:rPr>
          <w:lang w:val="en-US"/>
        </w:rPr>
        <w:t>ExperimentalCoroutinesApi</w:t>
      </w:r>
      <w:r w:rsidRPr="000916A9">
        <w:rPr>
          <w:lang w:val="en-US"/>
        </w:rPr>
        <w:t>::</w:t>
      </w:r>
      <w:r w:rsidRPr="00B51EC2">
        <w:rPr>
          <w:lang w:val="en-US"/>
        </w:rPr>
        <w:t>class</w:t>
      </w:r>
      <w:r w:rsidRPr="000916A9">
        <w:rPr>
          <w:lang w:val="en-US"/>
        </w:rPr>
        <w:t>)</w:t>
      </w:r>
    </w:p>
    <w:p w14:paraId="1E8EBB05" w14:textId="77777777" w:rsidR="00311E89" w:rsidRPr="000916A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>class</w:t>
      </w:r>
      <w:r w:rsidRPr="000916A9">
        <w:rPr>
          <w:lang w:val="en-US"/>
        </w:rPr>
        <w:t xml:space="preserve"> </w:t>
      </w:r>
      <w:r w:rsidRPr="00B51EC2">
        <w:rPr>
          <w:lang w:val="en-US"/>
        </w:rPr>
        <w:t>WaterViewModelTest</w:t>
      </w:r>
      <w:r w:rsidRPr="000916A9">
        <w:rPr>
          <w:lang w:val="en-US"/>
        </w:rPr>
        <w:t xml:space="preserve"> {</w:t>
      </w:r>
    </w:p>
    <w:p w14:paraId="64A98116" w14:textId="77777777" w:rsidR="00311E89" w:rsidRPr="00B51EC2" w:rsidRDefault="00311E89" w:rsidP="00311E89">
      <w:pPr>
        <w:pStyle w:val="ac"/>
      </w:pPr>
      <w:r w:rsidRPr="000916A9">
        <w:rPr>
          <w:lang w:val="en-US"/>
        </w:rPr>
        <w:t xml:space="preserve">    </w:t>
      </w:r>
      <w:r>
        <w:t>// Правило, подменяющее Dispatchers.Main тестовым диспетчером.</w:t>
      </w:r>
    </w:p>
    <w:p w14:paraId="55CA13C4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@get:Rule</w:t>
      </w:r>
    </w:p>
    <w:p w14:paraId="446519D3" w14:textId="77777777" w:rsidR="00311E89" w:rsidRPr="00321B2C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val mainDispatcherRule = MainDispatcherRule()</w:t>
      </w:r>
    </w:p>
    <w:p w14:paraId="759C8266" w14:textId="77777777" w:rsidR="00311E89" w:rsidRPr="00321B2C" w:rsidRDefault="00311E89" w:rsidP="00311E89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Заглушка</w:t>
      </w:r>
      <w:r w:rsidRPr="00321B2C">
        <w:rPr>
          <w:lang w:val="en-US"/>
        </w:rPr>
        <w:t xml:space="preserve"> API</w:t>
      </w:r>
    </w:p>
    <w:p w14:paraId="10437F97" w14:textId="77777777" w:rsidR="00311E8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private lateinit var fakeApi: FakeWaterApi</w:t>
      </w:r>
    </w:p>
    <w:p w14:paraId="08827324" w14:textId="77777777" w:rsidR="00311E89" w:rsidRPr="00B51EC2" w:rsidRDefault="00311E89" w:rsidP="00311E89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Тестируемый</w:t>
      </w:r>
      <w:r w:rsidRPr="00321B2C">
        <w:rPr>
          <w:lang w:val="en-US"/>
        </w:rPr>
        <w:t xml:space="preserve"> ViewModel</w:t>
      </w:r>
    </w:p>
    <w:p w14:paraId="0F87D0CC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private lateinit var viewModel: WaterViewModelForTest</w:t>
      </w:r>
    </w:p>
    <w:p w14:paraId="6861D5BC" w14:textId="77777777" w:rsidR="00311E89" w:rsidRPr="00321B2C" w:rsidRDefault="00311E89" w:rsidP="00311E89">
      <w:pPr>
        <w:pStyle w:val="ac"/>
      </w:pPr>
      <w:r w:rsidRPr="00B51EC2">
        <w:rPr>
          <w:lang w:val="en-US"/>
        </w:rPr>
        <w:t xml:space="preserve">    </w:t>
      </w:r>
      <w:r w:rsidRPr="00321B2C">
        <w:t>@</w:t>
      </w:r>
      <w:r w:rsidRPr="00B51EC2">
        <w:rPr>
          <w:lang w:val="en-US"/>
        </w:rPr>
        <w:t>Before</w:t>
      </w:r>
    </w:p>
    <w:p w14:paraId="0C516CE9" w14:textId="77777777" w:rsidR="00311E89" w:rsidRPr="00321B2C" w:rsidRDefault="00311E89" w:rsidP="00311E89">
      <w:pPr>
        <w:pStyle w:val="ac"/>
      </w:pPr>
      <w:r w:rsidRPr="00321B2C">
        <w:t xml:space="preserve">    </w:t>
      </w:r>
      <w:r w:rsidRPr="00B51EC2">
        <w:rPr>
          <w:lang w:val="en-US"/>
        </w:rPr>
        <w:t>fun</w:t>
      </w:r>
      <w:r w:rsidRPr="00321B2C">
        <w:t xml:space="preserve"> </w:t>
      </w:r>
      <w:r w:rsidRPr="00B51EC2">
        <w:rPr>
          <w:lang w:val="en-US"/>
        </w:rPr>
        <w:t>setup</w:t>
      </w:r>
      <w:r w:rsidRPr="00321B2C">
        <w:t>() {</w:t>
      </w:r>
    </w:p>
    <w:p w14:paraId="2ACBD16E" w14:textId="77777777" w:rsidR="00311E89" w:rsidRPr="00B51EC2" w:rsidRDefault="00311E89" w:rsidP="00311E89">
      <w:pPr>
        <w:pStyle w:val="ac"/>
      </w:pPr>
      <w:r w:rsidRPr="00B51EC2">
        <w:t xml:space="preserve">        </w:t>
      </w:r>
      <w:r>
        <w:t>// По умолчанию API настроен на успешный ответ</w:t>
      </w:r>
      <w:r w:rsidRPr="00B51EC2">
        <w:t xml:space="preserve"> </w:t>
      </w:r>
      <w:r>
        <w:t>и сегоднящнего значения выпитой воды на 500</w:t>
      </w:r>
    </w:p>
    <w:p w14:paraId="682E37EF" w14:textId="77777777" w:rsidR="00311E89" w:rsidRDefault="00311E89" w:rsidP="00311E89">
      <w:pPr>
        <w:pStyle w:val="ac"/>
        <w:rPr>
          <w:lang w:val="en-US"/>
        </w:rPr>
      </w:pPr>
      <w:r w:rsidRPr="00B51EC2">
        <w:t xml:space="preserve">        </w:t>
      </w:r>
      <w:r w:rsidRPr="00B51EC2">
        <w:rPr>
          <w:lang w:val="en-US"/>
        </w:rPr>
        <w:t>fakeApi = FakeWaterApi(shouldSucceed = true, todayValue = 500)</w:t>
      </w:r>
    </w:p>
    <w:p w14:paraId="5024B6E5" w14:textId="77777777" w:rsidR="00311E89" w:rsidRPr="00B51EC2" w:rsidRDefault="00311E89" w:rsidP="00311E89">
      <w:pPr>
        <w:pStyle w:val="ac"/>
      </w:pPr>
      <w:r w:rsidRPr="00321B2C">
        <w:rPr>
          <w:lang w:val="en-US"/>
        </w:rPr>
        <w:t xml:space="preserve">        </w:t>
      </w:r>
      <w:r>
        <w:t>// Создаём ViewModel с фейковыми зависимостями и тестовым диспетчером</w:t>
      </w:r>
    </w:p>
    <w:p w14:paraId="2B895EB0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    </w:t>
      </w:r>
      <w:r w:rsidRPr="00B51EC2">
        <w:rPr>
          <w:lang w:val="en-US"/>
        </w:rPr>
        <w:t>viewModel = WaterViewModelForTest(fakeApi, mainDispatcherRule.dispatcher)</w:t>
      </w:r>
    </w:p>
    <w:p w14:paraId="50024434" w14:textId="77777777" w:rsidR="00311E89" w:rsidRPr="00321B2C" w:rsidRDefault="00311E89" w:rsidP="00311E89">
      <w:pPr>
        <w:pStyle w:val="ac"/>
      </w:pPr>
      <w:r w:rsidRPr="00B51EC2">
        <w:rPr>
          <w:lang w:val="en-US"/>
        </w:rPr>
        <w:t xml:space="preserve">    </w:t>
      </w:r>
      <w:r w:rsidRPr="00321B2C">
        <w:t>}</w:t>
      </w:r>
    </w:p>
    <w:p w14:paraId="01FF5690" w14:textId="77777777" w:rsidR="00311E89" w:rsidRPr="00B51EC2" w:rsidRDefault="00311E89" w:rsidP="00311E89">
      <w:pPr>
        <w:pStyle w:val="ac"/>
      </w:pPr>
      <w:r>
        <w:t xml:space="preserve">    // ТЕСТ: успешная добавление воды должна сохранить токены</w:t>
      </w:r>
    </w:p>
    <w:p w14:paraId="3BA8735B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@Test</w:t>
      </w:r>
    </w:p>
    <w:p w14:paraId="485E47DF" w14:textId="77777777" w:rsidR="00311E8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fun add_water_success_updates_dailyWater() = runTest {</w:t>
      </w:r>
    </w:p>
    <w:p w14:paraId="63F81060" w14:textId="77777777" w:rsidR="00311E89" w:rsidRPr="00B51EC2" w:rsidRDefault="00311E89" w:rsidP="00311E89">
      <w:pPr>
        <w:pStyle w:val="ac"/>
      </w:pPr>
      <w:r w:rsidRPr="00321B2C">
        <w:rPr>
          <w:lang w:val="en-US"/>
        </w:rPr>
        <w:t xml:space="preserve">        </w:t>
      </w:r>
      <w:r>
        <w:t xml:space="preserve">// Вызываем </w:t>
      </w:r>
      <w:r>
        <w:rPr>
          <w:lang w:val="en-US"/>
        </w:rPr>
        <w:t>addWater</w:t>
      </w:r>
      <w:r>
        <w:t xml:space="preserve"> внутри корутинного теста</w:t>
      </w:r>
    </w:p>
    <w:p w14:paraId="3E990EF6" w14:textId="77777777" w:rsidR="00311E89" w:rsidRPr="00321B2C" w:rsidRDefault="00311E89" w:rsidP="00311E89">
      <w:pPr>
        <w:pStyle w:val="ac"/>
      </w:pPr>
      <w:r w:rsidRPr="00B51EC2">
        <w:t xml:space="preserve">        </w:t>
      </w:r>
      <w:r w:rsidRPr="00B51EC2">
        <w:rPr>
          <w:lang w:val="en-US"/>
        </w:rPr>
        <w:t>viewModel</w:t>
      </w:r>
      <w:r w:rsidRPr="00321B2C">
        <w:t>.</w:t>
      </w:r>
      <w:r w:rsidRPr="00B51EC2">
        <w:rPr>
          <w:lang w:val="en-US"/>
        </w:rPr>
        <w:t>addWater</w:t>
      </w:r>
      <w:r w:rsidRPr="00321B2C">
        <w:t>(1, 250)</w:t>
      </w:r>
    </w:p>
    <w:p w14:paraId="10DFD647" w14:textId="77777777" w:rsidR="00311E89" w:rsidRPr="00321B2C" w:rsidRDefault="00311E89" w:rsidP="00311E89">
      <w:pPr>
        <w:pStyle w:val="ac"/>
      </w:pPr>
      <w:r w:rsidRPr="00321B2C">
        <w:t xml:space="preserve">        </w:t>
      </w:r>
      <w:r>
        <w:t>// Ждём выполнения всех корутин</w:t>
      </w:r>
    </w:p>
    <w:p w14:paraId="762C0C46" w14:textId="77777777" w:rsidR="00311E89" w:rsidRPr="00321B2C" w:rsidRDefault="00311E89" w:rsidP="00311E89">
      <w:pPr>
        <w:pStyle w:val="ac"/>
      </w:pPr>
      <w:r w:rsidRPr="00321B2C">
        <w:t xml:space="preserve">        </w:t>
      </w:r>
      <w:r w:rsidRPr="00B51EC2">
        <w:rPr>
          <w:lang w:val="en-US"/>
        </w:rPr>
        <w:t>advanceUntilIdle</w:t>
      </w:r>
      <w:r w:rsidRPr="00321B2C">
        <w:t>()</w:t>
      </w:r>
    </w:p>
    <w:p w14:paraId="12DFD943" w14:textId="77777777" w:rsidR="00311E89" w:rsidRPr="00B51EC2" w:rsidRDefault="00311E89" w:rsidP="00311E89">
      <w:pPr>
        <w:pStyle w:val="ac"/>
      </w:pPr>
      <w:r w:rsidRPr="00B51EC2">
        <w:t xml:space="preserve">        // </w:t>
      </w:r>
      <w:r>
        <w:t>Проверяем</w:t>
      </w:r>
      <w:r w:rsidRPr="00B51EC2">
        <w:t xml:space="preserve">, </w:t>
      </w:r>
      <w:r>
        <w:t>что</w:t>
      </w:r>
      <w:r w:rsidRPr="00B51EC2">
        <w:t xml:space="preserve"> </w:t>
      </w:r>
      <w:r>
        <w:t>значение</w:t>
      </w:r>
      <w:r w:rsidRPr="00B51EC2">
        <w:t xml:space="preserve"> </w:t>
      </w:r>
      <w:r>
        <w:t>воды</w:t>
      </w:r>
      <w:r w:rsidRPr="00B51EC2">
        <w:t xml:space="preserve"> </w:t>
      </w:r>
      <w:r>
        <w:t>совпадает</w:t>
      </w:r>
    </w:p>
    <w:p w14:paraId="309E8E52" w14:textId="77777777" w:rsidR="00311E89" w:rsidRPr="00321B2C" w:rsidRDefault="00311E89" w:rsidP="00311E89">
      <w:pPr>
        <w:pStyle w:val="ac"/>
      </w:pPr>
      <w:r w:rsidRPr="00B51EC2">
        <w:t xml:space="preserve">        </w:t>
      </w:r>
      <w:r w:rsidRPr="00B51EC2">
        <w:rPr>
          <w:lang w:val="en-US"/>
        </w:rPr>
        <w:t>Assert</w:t>
      </w:r>
      <w:r w:rsidRPr="00321B2C">
        <w:t>.</w:t>
      </w:r>
      <w:r w:rsidRPr="00B51EC2">
        <w:rPr>
          <w:lang w:val="en-US"/>
        </w:rPr>
        <w:t>assertEquals</w:t>
      </w:r>
      <w:r w:rsidRPr="00321B2C">
        <w:t xml:space="preserve">(750, </w:t>
      </w:r>
      <w:r w:rsidRPr="00B51EC2">
        <w:rPr>
          <w:lang w:val="en-US"/>
        </w:rPr>
        <w:t>viewModel</w:t>
      </w:r>
      <w:r w:rsidRPr="00321B2C">
        <w:t>.</w:t>
      </w:r>
      <w:r w:rsidRPr="00B51EC2">
        <w:rPr>
          <w:lang w:val="en-US"/>
        </w:rPr>
        <w:t>dailyWater</w:t>
      </w:r>
      <w:r w:rsidRPr="00321B2C">
        <w:t>.</w:t>
      </w:r>
      <w:r w:rsidRPr="00B51EC2">
        <w:rPr>
          <w:lang w:val="en-US"/>
        </w:rPr>
        <w:t>value</w:t>
      </w:r>
      <w:r w:rsidRPr="00321B2C">
        <w:t>)</w:t>
      </w:r>
    </w:p>
    <w:p w14:paraId="4DC6B55B" w14:textId="77777777" w:rsidR="00311E89" w:rsidRPr="00B51EC2" w:rsidRDefault="00311E89" w:rsidP="00311E89">
      <w:pPr>
        <w:pStyle w:val="ac"/>
        <w:rPr>
          <w:lang w:val="en-US"/>
        </w:rPr>
      </w:pPr>
      <w:r w:rsidRPr="00321B2C">
        <w:t xml:space="preserve">    </w:t>
      </w:r>
      <w:r w:rsidRPr="00B51EC2">
        <w:rPr>
          <w:lang w:val="en-US"/>
        </w:rPr>
        <w:t>}</w:t>
      </w:r>
    </w:p>
    <w:p w14:paraId="5B284E88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>}</w:t>
      </w:r>
    </w:p>
    <w:p w14:paraId="34599584" w14:textId="77777777" w:rsidR="00311E89" w:rsidRDefault="00311E89" w:rsidP="00311E89">
      <w:pPr>
        <w:pStyle w:val="a9"/>
        <w:rPr>
          <w:lang w:val="en-US"/>
        </w:rPr>
      </w:pPr>
      <w:r w:rsidRPr="00A40E84">
        <w:rPr>
          <w:lang w:eastAsia="ru-RU"/>
        </w:rPr>
        <w:lastRenderedPageBreak/>
        <w:drawing>
          <wp:inline distT="0" distB="0" distL="0" distR="0" wp14:anchorId="665AF097" wp14:editId="49CCCBD0">
            <wp:extent cx="5910530" cy="1405890"/>
            <wp:effectExtent l="0" t="0" r="0" b="381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062" cy="14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C82F" w14:textId="5DDAACB3" w:rsidR="00311E89" w:rsidRPr="007006F6" w:rsidRDefault="00311E89" w:rsidP="00311E89">
      <w:pPr>
        <w:pStyle w:val="aa"/>
      </w:pPr>
      <w:r>
        <w:t xml:space="preserve">Рисунок 5 – </w:t>
      </w:r>
      <w:r>
        <w:rPr>
          <w:lang w:val="en-US"/>
        </w:rPr>
        <w:t>Android</w:t>
      </w:r>
      <w:r w:rsidRPr="00BB003E">
        <w:t xml:space="preserve"> </w:t>
      </w:r>
      <w:r>
        <w:rPr>
          <w:lang w:val="en-US"/>
        </w:rPr>
        <w:t>Studio</w:t>
      </w:r>
      <w:r w:rsidRPr="00BB003E">
        <w:t>.</w:t>
      </w:r>
      <w:r w:rsidRPr="00311E89">
        <w:t xml:space="preserve"> </w:t>
      </w:r>
      <w:r>
        <w:t>Вид вкладки с результатами тестирования</w:t>
      </w:r>
    </w:p>
    <w:p w14:paraId="3711AE1B" w14:textId="77777777" w:rsidR="00311E89" w:rsidRDefault="00311E89" w:rsidP="00826D70">
      <w:pPr>
        <w:pStyle w:val="Heading2"/>
      </w:pPr>
      <w:r>
        <w:t>Функциональное тестирование</w:t>
      </w:r>
    </w:p>
    <w:p w14:paraId="3C51258A" w14:textId="77777777" w:rsidR="00311E89" w:rsidRDefault="00311E89" w:rsidP="00311E89">
      <w:pPr>
        <w:pStyle w:val="a2"/>
      </w:pPr>
      <w:r>
        <w:t xml:space="preserve">Во время курсового проектирования проведено функциональное тестирование главного окна </w:t>
      </w:r>
      <w:r>
        <w:rPr>
          <w:lang w:val="en-US"/>
        </w:rPr>
        <w:t>c</w:t>
      </w:r>
      <w:r w:rsidRPr="00783E16">
        <w:t xml:space="preserve"> </w:t>
      </w:r>
      <w:r>
        <w:t>помощью метода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1019EFE9" w14:textId="77777777" w:rsidR="00311E89" w:rsidRDefault="00311E89" w:rsidP="00311E89">
      <w:pPr>
        <w:pStyle w:val="ae"/>
      </w:pPr>
      <w:r>
        <w:t xml:space="preserve">Таблица 1 – Набор тестов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0A4EF557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4E1569C7" w14:textId="77777777" w:rsidR="00311E89" w:rsidRPr="008F368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2687D09C" w14:textId="77777777" w:rsidR="00311E89" w:rsidRPr="00F718D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35AB7EE" w14:textId="77777777" w:rsidR="00311E89" w:rsidRPr="00F718DC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2A1AD390" w14:textId="77777777" w:rsidTr="005066C8">
        <w:tc>
          <w:tcPr>
            <w:tcW w:w="3397" w:type="dxa"/>
          </w:tcPr>
          <w:p w14:paraId="1226AFD9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вчерашнюю дату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7134D5DF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</w:tcPr>
          <w:p w14:paraId="12FDB524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0444C01D" w14:textId="77777777" w:rsidTr="005066C8">
        <w:tc>
          <w:tcPr>
            <w:tcW w:w="3397" w:type="dxa"/>
            <w:tcBorders>
              <w:bottom w:val="single" w:sz="4" w:space="0" w:color="auto"/>
            </w:tcBorders>
          </w:tcPr>
          <w:p w14:paraId="6232F89A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элемент вчерашней даты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8781C1D" w14:textId="606F54D8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который показывает тренировку</w:t>
            </w:r>
            <w:r w:rsidR="005066C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пройденную в эту дату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12DB5B28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7D396E7" w14:textId="77777777" w:rsidTr="005066C8">
        <w:tc>
          <w:tcPr>
            <w:tcW w:w="3397" w:type="dxa"/>
          </w:tcPr>
          <w:p w14:paraId="5C8ABCF3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текущую дату в календаре прогресса</w:t>
            </w:r>
          </w:p>
        </w:tc>
        <w:tc>
          <w:tcPr>
            <w:tcW w:w="4111" w:type="dxa"/>
          </w:tcPr>
          <w:p w14:paraId="517F9AC1" w14:textId="63223933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2760CE35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5379111B" w14:textId="77777777" w:rsidTr="005066C8">
        <w:tc>
          <w:tcPr>
            <w:tcW w:w="3397" w:type="dxa"/>
          </w:tcPr>
          <w:p w14:paraId="1B50F8FB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будущую дату в календаре прогресса</w:t>
            </w:r>
          </w:p>
        </w:tc>
        <w:tc>
          <w:tcPr>
            <w:tcW w:w="4111" w:type="dxa"/>
          </w:tcPr>
          <w:p w14:paraId="0C6C7F97" w14:textId="329FB1A0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3967857E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20D4004" w14:textId="77777777" w:rsidTr="005066C8">
        <w:tc>
          <w:tcPr>
            <w:tcW w:w="3397" w:type="dxa"/>
          </w:tcPr>
          <w:p w14:paraId="66922CF2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«Начать тренировку»</w:t>
            </w:r>
          </w:p>
        </w:tc>
        <w:tc>
          <w:tcPr>
            <w:tcW w:w="4111" w:type="dxa"/>
          </w:tcPr>
          <w:p w14:paraId="10D32E96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выбора тренировок</w:t>
            </w:r>
          </w:p>
        </w:tc>
        <w:tc>
          <w:tcPr>
            <w:tcW w:w="1836" w:type="dxa"/>
          </w:tcPr>
          <w:p w14:paraId="10AEEED6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B2DE6E8" w14:textId="77777777" w:rsidTr="005066C8">
        <w:tc>
          <w:tcPr>
            <w:tcW w:w="3397" w:type="dxa"/>
          </w:tcPr>
          <w:p w14:paraId="715D9CBC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2F52DCD9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18EF30C0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06BF8B0" w14:textId="77777777" w:rsidTr="005066C8">
        <w:tc>
          <w:tcPr>
            <w:tcW w:w="3397" w:type="dxa"/>
            <w:tcBorders>
              <w:bottom w:val="nil"/>
            </w:tcBorders>
          </w:tcPr>
          <w:p w14:paraId="1B000BC1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  <w:tcBorders>
              <w:bottom w:val="nil"/>
            </w:tcBorders>
          </w:tcPr>
          <w:p w14:paraId="6BCFAACD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  <w:tcBorders>
              <w:bottom w:val="nil"/>
            </w:tcBorders>
          </w:tcPr>
          <w:p w14:paraId="18D86373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9303D7A" w14:textId="77777777" w:rsidR="00311E89" w:rsidRPr="00A40E84" w:rsidRDefault="00311E89" w:rsidP="00311E89">
      <w:pPr>
        <w:pStyle w:val="ae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51CA262A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1AB31404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631394C0" w14:textId="77777777" w:rsidR="00311E89" w:rsidRPr="00A72A47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013E658B" w14:textId="77777777" w:rsidR="00311E89" w:rsidRDefault="00311E89" w:rsidP="005066C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1F5B20A4" w14:textId="77777777" w:rsidTr="005066C8">
        <w:tc>
          <w:tcPr>
            <w:tcW w:w="3397" w:type="dxa"/>
          </w:tcPr>
          <w:p w14:paraId="5326FA97" w14:textId="77777777" w:rsidR="00311E89" w:rsidRPr="00E6040B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навигации «Блюда» </w:t>
            </w:r>
          </w:p>
        </w:tc>
        <w:tc>
          <w:tcPr>
            <w:tcW w:w="4111" w:type="dxa"/>
          </w:tcPr>
          <w:p w14:paraId="1968564A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2C309C8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02D3967" w14:textId="77777777" w:rsidTr="005066C8">
        <w:tc>
          <w:tcPr>
            <w:tcW w:w="3397" w:type="dxa"/>
          </w:tcPr>
          <w:p w14:paraId="05FFE509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45023940" w14:textId="5DA750C5" w:rsidR="00311E89" w:rsidRDefault="00311E89" w:rsidP="009B3DF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экран </w:t>
            </w:r>
            <w:r w:rsidR="009B3DF2">
              <w:rPr>
                <w:sz w:val="24"/>
                <w:szCs w:val="24"/>
              </w:rPr>
              <w:t>настроек</w:t>
            </w:r>
          </w:p>
        </w:tc>
        <w:tc>
          <w:tcPr>
            <w:tcW w:w="1836" w:type="dxa"/>
          </w:tcPr>
          <w:p w14:paraId="015B21D2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1FFDC2B" w14:textId="77777777" w:rsidR="00311E89" w:rsidRDefault="00311E89" w:rsidP="00311E89">
      <w:pPr>
        <w:pStyle w:val="a2"/>
      </w:pPr>
    </w:p>
    <w:p w14:paraId="4FAE21FE" w14:textId="77777777" w:rsidR="00311E89" w:rsidRPr="00D27A17" w:rsidRDefault="00311E89" w:rsidP="00311E89">
      <w:pPr>
        <w:pStyle w:val="a2"/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</w:p>
    <w:p w14:paraId="3695A841" w14:textId="77777777" w:rsidR="00311E89" w:rsidRPr="00D27A17" w:rsidRDefault="00311E89" w:rsidP="00A40E84">
      <w:pPr>
        <w:pStyle w:val="a2"/>
      </w:pPr>
    </w:p>
    <w:p w14:paraId="248864AF" w14:textId="63FDA66A" w:rsidR="00BC0419" w:rsidRDefault="00BC0419" w:rsidP="00BC0419">
      <w:pPr>
        <w:pStyle w:val="Heading1"/>
      </w:pPr>
      <w:bookmarkStart w:id="17" w:name="_Toc214268630"/>
      <w:r>
        <w:lastRenderedPageBreak/>
        <w:t>Инструкция по эксплуатации ПО</w:t>
      </w:r>
      <w:bookmarkEnd w:id="17"/>
    </w:p>
    <w:p w14:paraId="65DB96A8" w14:textId="28DB6C47" w:rsidR="00BC0419" w:rsidRDefault="00BC0419" w:rsidP="00BC0419">
      <w:pPr>
        <w:pStyle w:val="Heading2"/>
      </w:pPr>
      <w:bookmarkStart w:id="18" w:name="_Toc214268631"/>
      <w:r>
        <w:t>Установка программного обеспечения</w:t>
      </w:r>
      <w:bookmarkEnd w:id="18"/>
    </w:p>
    <w:p w14:paraId="7C260FCC" w14:textId="69E0D69D" w:rsidR="00A40E84" w:rsidRPr="00F057B9" w:rsidRDefault="00A40E84" w:rsidP="00A40E84">
      <w:pPr>
        <w:pStyle w:val="a2"/>
      </w:pPr>
      <w:r w:rsidRPr="00F057B9">
        <w:t xml:space="preserve">Для функционирования системы на стороне сервера </w:t>
      </w:r>
      <w:r w:rsidR="0095640A">
        <w:t>достаточны</w:t>
      </w:r>
      <w:r w:rsidRPr="00F057B9">
        <w:t xml:space="preserve"> следующие программные и технические средства:</w:t>
      </w:r>
    </w:p>
    <w:p w14:paraId="5B38FF2B" w14:textId="0527B3D7" w:rsidR="00A40E84" w:rsidRDefault="00A40E84" w:rsidP="0095640A">
      <w:pPr>
        <w:pStyle w:val="a1"/>
      </w:pPr>
      <w:r>
        <w:t>ОС Windows x86 64-бит или Linux x86 64-бит;</w:t>
      </w:r>
    </w:p>
    <w:p w14:paraId="42AABD86" w14:textId="46DFBD2F" w:rsidR="00A40E84" w:rsidRDefault="00A40E84" w:rsidP="00311E89">
      <w:pPr>
        <w:pStyle w:val="a1"/>
      </w:pPr>
      <w:r>
        <w:t xml:space="preserve">доступная оперативная память </w:t>
      </w:r>
      <w:r w:rsidR="00311E89">
        <w:t xml:space="preserve">– </w:t>
      </w:r>
      <w:r>
        <w:t>3 ГБ;</w:t>
      </w:r>
    </w:p>
    <w:p w14:paraId="2B358F6E" w14:textId="2A6F850F" w:rsidR="00A40E84" w:rsidRDefault="0095640A" w:rsidP="0095640A">
      <w:pPr>
        <w:pStyle w:val="a1"/>
      </w:pPr>
      <w:r>
        <w:t>процессор – 1</w:t>
      </w:r>
      <w:r>
        <w:rPr>
          <w:lang w:val="en-US"/>
        </w:rPr>
        <w:t xml:space="preserve">,2 </w:t>
      </w:r>
      <w:r>
        <w:t>ГГц</w:t>
      </w:r>
      <w:r w:rsidR="00A40E84">
        <w:t>;</w:t>
      </w:r>
    </w:p>
    <w:p w14:paraId="40CC28F5" w14:textId="27974BBC" w:rsidR="00A40E84" w:rsidRDefault="00A40E84" w:rsidP="0095640A">
      <w:pPr>
        <w:pStyle w:val="a1"/>
      </w:pPr>
      <w:r>
        <w:t>объем дискового пространства</w:t>
      </w:r>
      <w:r w:rsidR="0095640A">
        <w:rPr>
          <w:lang w:val="en-US"/>
        </w:rPr>
        <w:t xml:space="preserve"> –</w:t>
      </w:r>
      <w:r>
        <w:t xml:space="preserve"> 10 ГБ.</w:t>
      </w:r>
    </w:p>
    <w:p w14:paraId="7BE961C2" w14:textId="7061A55E" w:rsidR="0095640A" w:rsidRPr="008B4290" w:rsidRDefault="0095640A" w:rsidP="00F14238">
      <w:pPr>
        <w:pStyle w:val="a1"/>
      </w:pPr>
      <w:r>
        <w:t>дополнительные компоненты</w:t>
      </w:r>
      <w:r w:rsidRPr="008B4290">
        <w:t xml:space="preserve">: </w:t>
      </w:r>
      <w:r w:rsidR="008B4290">
        <w:t>MySQL Server (</w:t>
      </w:r>
      <w:r>
        <w:t>8.0</w:t>
      </w:r>
      <w:r w:rsidR="008B4290">
        <w:t xml:space="preserve"> и выше)</w:t>
      </w:r>
      <w:r>
        <w:t>.</w:t>
      </w:r>
    </w:p>
    <w:p w14:paraId="734C091B" w14:textId="6C771E36" w:rsidR="00A40E84" w:rsidRDefault="00A40E84" w:rsidP="00A40E84">
      <w:pPr>
        <w:pStyle w:val="a2"/>
      </w:pPr>
      <w:r>
        <w:t>Для функционирования</w:t>
      </w:r>
      <w:r w:rsidR="0095640A">
        <w:t xml:space="preserve"> мобильного</w:t>
      </w:r>
      <w:r>
        <w:t xml:space="preserve"> приложения </w:t>
      </w:r>
      <w:r w:rsidR="0095640A">
        <w:t>достаточны</w:t>
      </w:r>
      <w:r>
        <w:t xml:space="preserve"> следующие программные и технические средства:</w:t>
      </w:r>
    </w:p>
    <w:p w14:paraId="4706434D" w14:textId="264BB345" w:rsidR="00A40E84" w:rsidRDefault="00A40E84" w:rsidP="0095640A">
      <w:pPr>
        <w:pStyle w:val="a1"/>
      </w:pPr>
      <w:r>
        <w:t>операционная система</w:t>
      </w:r>
      <w:r w:rsidR="0095640A">
        <w:t xml:space="preserve"> – Android </w:t>
      </w:r>
      <w:r w:rsidR="0095640A">
        <w:rPr>
          <w:lang w:val="en-US"/>
        </w:rPr>
        <w:t>11</w:t>
      </w:r>
      <w:r w:rsidR="0095640A">
        <w:t xml:space="preserve">.0 (API </w:t>
      </w:r>
      <w:r w:rsidR="0095640A">
        <w:rPr>
          <w:lang w:val="en-US"/>
        </w:rPr>
        <w:t>30)</w:t>
      </w:r>
      <w:r>
        <w:t>;</w:t>
      </w:r>
    </w:p>
    <w:p w14:paraId="5650A96D" w14:textId="6B2AC81F" w:rsidR="00A40E84" w:rsidRDefault="00A40E84" w:rsidP="0095640A">
      <w:pPr>
        <w:pStyle w:val="a1"/>
      </w:pPr>
      <w:r>
        <w:t xml:space="preserve">процессор </w:t>
      </w:r>
      <w:r w:rsidR="0095640A">
        <w:t xml:space="preserve">– </w:t>
      </w:r>
      <w:r>
        <w:t>1,8 ГГц;</w:t>
      </w:r>
    </w:p>
    <w:p w14:paraId="6F80AD3C" w14:textId="1744DC7B" w:rsidR="00A40E84" w:rsidRDefault="00A40E84" w:rsidP="0095640A">
      <w:pPr>
        <w:pStyle w:val="a1"/>
      </w:pPr>
      <w:r>
        <w:t xml:space="preserve">оперативная память </w:t>
      </w:r>
      <w:r w:rsidR="0095640A">
        <w:t xml:space="preserve">– </w:t>
      </w:r>
      <w:r>
        <w:t>2 ГБ;</w:t>
      </w:r>
    </w:p>
    <w:p w14:paraId="3682D38E" w14:textId="5E499E18" w:rsidR="00A40E84" w:rsidRDefault="00A40E84" w:rsidP="00A40E84">
      <w:pPr>
        <w:pStyle w:val="a1"/>
      </w:pPr>
      <w:r>
        <w:t>доступное место в памяти устройства –</w:t>
      </w:r>
      <w:r w:rsidR="0095640A" w:rsidRPr="0095640A">
        <w:t xml:space="preserve"> </w:t>
      </w:r>
      <w:r>
        <w:t>500 МБ;</w:t>
      </w:r>
    </w:p>
    <w:p w14:paraId="53FAB2B2" w14:textId="2FA0C48E" w:rsidR="00A40E84" w:rsidRDefault="0095640A" w:rsidP="00A40E84">
      <w:pPr>
        <w:pStyle w:val="a1"/>
      </w:pPr>
      <w:r>
        <w:t>дополнительно</w:t>
      </w:r>
      <w:r w:rsidRPr="0095640A">
        <w:t xml:space="preserve">: </w:t>
      </w:r>
      <w:r w:rsidR="00A40E84">
        <w:t>стабильное подключение к сети Интернет.</w:t>
      </w:r>
    </w:p>
    <w:p w14:paraId="04D5B3B7" w14:textId="75B99D8A" w:rsidR="00C3170A" w:rsidRDefault="00A40E84" w:rsidP="00C3170A">
      <w:pPr>
        <w:pStyle w:val="a2"/>
      </w:pPr>
      <w:r>
        <w:t>В качестве учётных данных используются следующие данные</w:t>
      </w:r>
      <w:r w:rsidRPr="00A40E84">
        <w:t>:</w:t>
      </w:r>
    </w:p>
    <w:p w14:paraId="6CDDB336" w14:textId="221AF835" w:rsidR="00A40E84" w:rsidRPr="00A40E84" w:rsidRDefault="008B4290" w:rsidP="00A40E84">
      <w:pPr>
        <w:pStyle w:val="a1"/>
      </w:pPr>
      <w:r>
        <w:t>электронная п</w:t>
      </w:r>
      <w:r w:rsidR="00A40E84">
        <w:t>очта</w:t>
      </w:r>
      <w:r w:rsidR="00A40E84" w:rsidRPr="008B4290">
        <w:t xml:space="preserve">: </w:t>
      </w:r>
      <w:r w:rsidR="00A40E84" w:rsidRPr="008B4290">
        <w:rPr>
          <w:lang w:val="en-US"/>
        </w:rPr>
        <w:t>profile</w:t>
      </w:r>
      <w:r w:rsidR="00A40E84" w:rsidRPr="008B4290">
        <w:t>@</w:t>
      </w:r>
      <w:r w:rsidR="00A40E84" w:rsidRPr="008B4290">
        <w:rPr>
          <w:lang w:val="en-US"/>
        </w:rPr>
        <w:t>mail</w:t>
      </w:r>
      <w:r w:rsidR="00A40E84" w:rsidRPr="008B4290">
        <w:t>.</w:t>
      </w:r>
      <w:r w:rsidR="00A40E84" w:rsidRPr="008B4290">
        <w:rPr>
          <w:lang w:val="en-US"/>
        </w:rPr>
        <w:t>com</w:t>
      </w:r>
      <w:r w:rsidRPr="008B4290">
        <w:t>;</w:t>
      </w:r>
    </w:p>
    <w:p w14:paraId="37A30801" w14:textId="283F6DFC" w:rsidR="00D6568A" w:rsidRPr="00A40E84" w:rsidRDefault="008B4290" w:rsidP="008B4290">
      <w:pPr>
        <w:pStyle w:val="a1"/>
      </w:pPr>
      <w:r>
        <w:t>п</w:t>
      </w:r>
      <w:r w:rsidR="00A40E84">
        <w:t>ароль</w:t>
      </w:r>
      <w:r w:rsidR="00A40E84" w:rsidRPr="008B4290">
        <w:t>:</w:t>
      </w:r>
      <w:r w:rsidR="00A40E84">
        <w:t xml:space="preserve"> </w:t>
      </w:r>
      <w:r w:rsidR="00A40E84">
        <w:rPr>
          <w:lang w:val="en-US"/>
        </w:rPr>
        <w:t>immensePassWord</w:t>
      </w:r>
      <w:r w:rsidR="00A40E84" w:rsidRPr="008B4290">
        <w:t>12)</w:t>
      </w:r>
      <w:r w:rsidRPr="008B4290">
        <w:rPr>
          <w:rStyle w:val="CommentReference"/>
          <w:sz w:val="28"/>
          <w:szCs w:val="28"/>
        </w:rPr>
        <w:t>.</w:t>
      </w:r>
    </w:p>
    <w:p w14:paraId="2637663D" w14:textId="77777777" w:rsidR="00311E89" w:rsidRDefault="00311E89" w:rsidP="00311E89">
      <w:pPr>
        <w:pStyle w:val="Heading2"/>
      </w:pPr>
      <w:bookmarkStart w:id="19" w:name="_Toc214268632"/>
      <w:r>
        <w:t>Инструкция по работе</w:t>
      </w:r>
      <w:bookmarkEnd w:id="19"/>
    </w:p>
    <w:p w14:paraId="3659F43F" w14:textId="7C53234E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После запуска мобильного приложения на экране появляется окно авторизации, в котором пользователю необходимо указать свои учетные данные</w:t>
      </w:r>
      <w:r w:rsidRPr="005B38AA">
        <w:rPr>
          <w:lang w:eastAsia="ru-RU"/>
        </w:rPr>
        <w:t xml:space="preserve"> (</w:t>
      </w:r>
      <w:r>
        <w:rPr>
          <w:lang w:eastAsia="ru-RU"/>
        </w:rPr>
        <w:t>представлен</w:t>
      </w:r>
      <w:r w:rsidR="005066C8">
        <w:rPr>
          <w:lang w:eastAsia="ru-RU"/>
        </w:rPr>
        <w:t>о</w:t>
      </w:r>
      <w:r>
        <w:rPr>
          <w:lang w:eastAsia="ru-RU"/>
        </w:rPr>
        <w:t xml:space="preserve"> рисунком 6)</w:t>
      </w:r>
      <w:r w:rsidRPr="008E4220">
        <w:rPr>
          <w:lang w:eastAsia="ru-RU"/>
        </w:rPr>
        <w:t>. Приложение автоматически определяет роль вошедшего пользователя и отображает соответствующий набор возможностей, при этом внешний вид экранов остаётся единообразным и интуитивно понятным.</w:t>
      </w:r>
    </w:p>
    <w:p w14:paraId="33FBF6AB" w14:textId="77777777" w:rsidR="00311E89" w:rsidRDefault="00311E89" w:rsidP="00311E89">
      <w:pPr>
        <w:pStyle w:val="a9"/>
        <w:rPr>
          <w:lang w:eastAsia="ru-RU"/>
        </w:rPr>
      </w:pPr>
      <w:r w:rsidRPr="001D00A4">
        <w:rPr>
          <w:lang w:eastAsia="ru-RU"/>
        </w:rPr>
        <w:lastRenderedPageBreak/>
        <w:drawing>
          <wp:inline distT="0" distB="0" distL="0" distR="0" wp14:anchorId="49DB101B" wp14:editId="7405C275">
            <wp:extent cx="1977846" cy="4395216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57" cy="4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988" w14:textId="77777777" w:rsidR="00311E89" w:rsidRPr="001D00A4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6 – Фитнес-тренер. Вид окна авторизации</w:t>
      </w:r>
    </w:p>
    <w:p w14:paraId="0DD02754" w14:textId="52F24B5B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В случае успешного входа открывается главный экран, содержащий основные элементы интерфейса и обеспечивающий доступ ко всем функциональным разделам системы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7</w:t>
      </w:r>
      <w:r w:rsidRPr="00BB003E">
        <w:rPr>
          <w:lang w:eastAsia="ru-RU"/>
        </w:rPr>
        <w:t xml:space="preserve">. </w:t>
      </w:r>
      <w:r w:rsidRPr="008E4220">
        <w:rPr>
          <w:lang w:eastAsia="ru-RU"/>
        </w:rPr>
        <w:t>Главный экран содержит навигационную панель, позволяющую переходить к разделам</w:t>
      </w:r>
      <w:r>
        <w:rPr>
          <w:lang w:eastAsia="ru-RU"/>
        </w:rPr>
        <w:t xml:space="preserve"> главно</w:t>
      </w:r>
      <w:r w:rsidR="005066C8">
        <w:rPr>
          <w:lang w:eastAsia="ru-RU"/>
        </w:rPr>
        <w:t>го окна</w:t>
      </w:r>
      <w:r w:rsidRPr="008E4220">
        <w:rPr>
          <w:lang w:eastAsia="ru-RU"/>
        </w:rPr>
        <w:t xml:space="preserve">, упражнений, </w:t>
      </w:r>
      <w:r>
        <w:rPr>
          <w:lang w:eastAsia="ru-RU"/>
        </w:rPr>
        <w:t>блюдам</w:t>
      </w:r>
      <w:r w:rsidRPr="008E4220">
        <w:rPr>
          <w:lang w:eastAsia="ru-RU"/>
        </w:rPr>
        <w:t xml:space="preserve"> и </w:t>
      </w:r>
      <w:r>
        <w:rPr>
          <w:lang w:eastAsia="ru-RU"/>
        </w:rPr>
        <w:t>настройкам</w:t>
      </w:r>
      <w:r w:rsidRPr="008E4220">
        <w:rPr>
          <w:lang w:eastAsia="ru-RU"/>
        </w:rPr>
        <w:t xml:space="preserve">. В центральной части экрана располагаются элементы, отображающие краткую информацию о текущем прогрессе: количество </w:t>
      </w:r>
      <w:r>
        <w:rPr>
          <w:lang w:eastAsia="ru-RU"/>
        </w:rPr>
        <w:t>затраченных килокалорий</w:t>
      </w:r>
      <w:r w:rsidRPr="008E4220">
        <w:rPr>
          <w:lang w:eastAsia="ru-RU"/>
        </w:rPr>
        <w:t xml:space="preserve">, </w:t>
      </w:r>
      <w:r>
        <w:rPr>
          <w:lang w:eastAsia="ru-RU"/>
        </w:rPr>
        <w:t>выпитого количества воды и</w:t>
      </w:r>
      <w:r w:rsidRPr="008E4220">
        <w:rPr>
          <w:lang w:eastAsia="ru-RU"/>
        </w:rPr>
        <w:t xml:space="preserve"> динамика активности за последние дни.</w:t>
      </w:r>
    </w:p>
    <w:p w14:paraId="05816ABB" w14:textId="62389DA1" w:rsidR="00311E89" w:rsidRPr="00BB003E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>Раздел упражнений представляет собой каталог, в котором каждая карточка содержит изображение, название</w:t>
      </w:r>
      <w:r w:rsidRPr="00BB003E">
        <w:rPr>
          <w:lang w:eastAsia="ru-RU"/>
        </w:rPr>
        <w:t>,</w:t>
      </w:r>
      <w:r>
        <w:rPr>
          <w:lang w:eastAsia="ru-RU"/>
        </w:rPr>
        <w:t xml:space="preserve"> сложность и группу мыщц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</w:t>
      </w:r>
      <w:r w:rsidR="005066C8">
        <w:rPr>
          <w:lang w:eastAsia="ru-RU"/>
        </w:rPr>
        <w:t>показан на</w:t>
      </w:r>
      <w:r>
        <w:rPr>
          <w:lang w:eastAsia="ru-RU"/>
        </w:rPr>
        <w:t xml:space="preserve"> рисунк</w:t>
      </w:r>
      <w:r w:rsidR="005066C8">
        <w:rPr>
          <w:lang w:eastAsia="ru-RU"/>
        </w:rPr>
        <w:t>е</w:t>
      </w:r>
      <w:r>
        <w:rPr>
          <w:lang w:eastAsia="ru-RU"/>
        </w:rPr>
        <w:t xml:space="preserve"> 8</w:t>
      </w:r>
      <w:r w:rsidRPr="008E4220">
        <w:rPr>
          <w:lang w:eastAsia="ru-RU"/>
        </w:rPr>
        <w:t xml:space="preserve">. </w:t>
      </w:r>
      <w:r>
        <w:rPr>
          <w:lang w:eastAsia="ru-RU"/>
        </w:rPr>
        <w:t xml:space="preserve">Для ролей </w:t>
      </w:r>
      <w:r w:rsidRPr="008E4220">
        <w:rPr>
          <w:lang w:eastAsia="ru-RU"/>
        </w:rPr>
        <w:t>«Тренер» и «Администратор» в этом окне дополнительно отобража</w:t>
      </w:r>
      <w:r>
        <w:rPr>
          <w:lang w:eastAsia="ru-RU"/>
        </w:rPr>
        <w:t>ется</w:t>
      </w:r>
      <w:r w:rsidRPr="008E4220">
        <w:rPr>
          <w:lang w:eastAsia="ru-RU"/>
        </w:rPr>
        <w:t xml:space="preserve"> кнопк</w:t>
      </w:r>
      <w:r>
        <w:rPr>
          <w:lang w:eastAsia="ru-RU"/>
        </w:rPr>
        <w:t>а создания</w:t>
      </w:r>
      <w:r w:rsidRPr="008E4220">
        <w:rPr>
          <w:lang w:eastAsia="ru-RU"/>
        </w:rPr>
        <w:t xml:space="preserve"> упражнения</w:t>
      </w:r>
      <w:r>
        <w:rPr>
          <w:lang w:eastAsia="ru-RU"/>
        </w:rPr>
        <w:t>.</w:t>
      </w:r>
    </w:p>
    <w:p w14:paraId="50E837AA" w14:textId="77777777" w:rsidR="00311E89" w:rsidRDefault="00311E89" w:rsidP="00311E89">
      <w:pPr>
        <w:pStyle w:val="a9"/>
        <w:rPr>
          <w:lang w:eastAsia="ru-RU"/>
        </w:rPr>
      </w:pPr>
      <w:r w:rsidRPr="00BB003E">
        <w:rPr>
          <w:lang w:eastAsia="ru-RU"/>
        </w:rPr>
        <w:lastRenderedPageBreak/>
        <w:drawing>
          <wp:inline distT="0" distB="0" distL="0" distR="0" wp14:anchorId="1C01FCDD" wp14:editId="134E7597">
            <wp:extent cx="1657020" cy="368198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7975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4348" w14:textId="77777777" w:rsidR="00311E89" w:rsidRPr="00BB003E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7 – Фитнес-тренер. Вид главного окна</w:t>
      </w:r>
    </w:p>
    <w:p w14:paraId="269E08C9" w14:textId="77777777" w:rsidR="00311E89" w:rsidRDefault="00311E89" w:rsidP="00311E89">
      <w:pPr>
        <w:pStyle w:val="a9"/>
        <w:rPr>
          <w:lang w:eastAsia="ru-RU"/>
        </w:rPr>
      </w:pPr>
      <w:r w:rsidRPr="00BB003E">
        <w:rPr>
          <w:lang w:eastAsia="ru-RU"/>
        </w:rPr>
        <w:drawing>
          <wp:inline distT="0" distB="0" distL="0" distR="0" wp14:anchorId="4401EA63" wp14:editId="1889AB37">
            <wp:extent cx="1665123" cy="3700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24" cy="37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C297" w14:textId="77777777" w:rsidR="00311E89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8 – Фитнес-тренер. Вид окна упражнения</w:t>
      </w:r>
    </w:p>
    <w:p w14:paraId="4C0CDDD7" w14:textId="3D0374AD" w:rsidR="00311E89" w:rsidRPr="000F0B65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lastRenderedPageBreak/>
        <w:t xml:space="preserve">При выборе </w:t>
      </w:r>
      <w:r w:rsidR="005066C8">
        <w:rPr>
          <w:lang w:eastAsia="ru-RU"/>
        </w:rPr>
        <w:t xml:space="preserve">карточки </w:t>
      </w:r>
      <w:r w:rsidR="009B3DF2">
        <w:rPr>
          <w:lang w:eastAsia="ru-RU"/>
        </w:rPr>
        <w:t>упражнения</w:t>
      </w:r>
      <w:r w:rsidRPr="008E4220">
        <w:rPr>
          <w:lang w:eastAsia="ru-RU"/>
        </w:rPr>
        <w:t xml:space="preserve"> открывается окно подробного просмотра, где представлен</w:t>
      </w:r>
      <w:r w:rsidR="005066C8">
        <w:rPr>
          <w:lang w:eastAsia="ru-RU"/>
        </w:rPr>
        <w:t>ы</w:t>
      </w:r>
      <w:r w:rsidRPr="008E4220">
        <w:rPr>
          <w:lang w:eastAsia="ru-RU"/>
        </w:rPr>
        <w:t xml:space="preserve"> техника выполнения, описание целевой группы мышц и инструкци</w:t>
      </w:r>
      <w:r>
        <w:rPr>
          <w:lang w:eastAsia="ru-RU"/>
        </w:rPr>
        <w:t>я к выполнению</w:t>
      </w:r>
      <w:r w:rsidRPr="005B38AA">
        <w:rPr>
          <w:lang w:eastAsia="ru-RU"/>
        </w:rPr>
        <w:t xml:space="preserve">, </w:t>
      </w:r>
      <w:r>
        <w:rPr>
          <w:lang w:eastAsia="ru-RU"/>
        </w:rPr>
        <w:t>который представлен рисунком 9</w:t>
      </w:r>
      <w:r w:rsidRPr="008E4220">
        <w:rPr>
          <w:lang w:eastAsia="ru-RU"/>
        </w:rPr>
        <w:t>. Для ролей «Тренер» и «Администратор» в этом окне дополнительно отображаются кнопки редактирования и удаления упражнения</w:t>
      </w:r>
      <w:r w:rsidRPr="000F0B65">
        <w:rPr>
          <w:lang w:eastAsia="ru-RU"/>
        </w:rPr>
        <w:t>.</w:t>
      </w:r>
    </w:p>
    <w:p w14:paraId="24A769C8" w14:textId="77777777" w:rsidR="00311E89" w:rsidRDefault="00311E89" w:rsidP="00311E89">
      <w:pPr>
        <w:pStyle w:val="a9"/>
        <w:rPr>
          <w:lang w:eastAsia="ru-RU"/>
        </w:rPr>
      </w:pPr>
      <w:r w:rsidRPr="00D03575">
        <w:rPr>
          <w:lang w:eastAsia="ru-RU"/>
        </w:rPr>
        <w:drawing>
          <wp:inline distT="0" distB="0" distL="0" distR="0" wp14:anchorId="747A08E3" wp14:editId="08B3D73E">
            <wp:extent cx="1657260" cy="3682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6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DFB" w14:textId="77777777" w:rsidR="00311E89" w:rsidRPr="00D03575" w:rsidRDefault="00311E89" w:rsidP="00311E89">
      <w:pPr>
        <w:pStyle w:val="aa"/>
        <w:rPr>
          <w:lang w:eastAsia="ru-RU"/>
        </w:rPr>
      </w:pPr>
      <w:r>
        <w:rPr>
          <w:lang w:eastAsia="ru-RU"/>
        </w:rPr>
        <w:t>Рисунок 9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окна подробностей об упражнении</w:t>
      </w:r>
    </w:p>
    <w:p w14:paraId="0A63853D" w14:textId="3DB7E422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t xml:space="preserve">Работа с тренировками осуществляется через </w:t>
      </w:r>
      <w:r>
        <w:rPr>
          <w:lang w:eastAsia="ru-RU"/>
        </w:rPr>
        <w:t>нажатие в главном окне кнопки «Начать тренировку»</w:t>
      </w:r>
      <w:r w:rsidRPr="008E4220">
        <w:rPr>
          <w:lang w:eastAsia="ru-RU"/>
        </w:rPr>
        <w:t>,</w:t>
      </w:r>
      <w:r w:rsidR="009B3DF2">
        <w:rPr>
          <w:lang w:eastAsia="ru-RU"/>
        </w:rPr>
        <w:t xml:space="preserve"> после чего</w:t>
      </w:r>
      <w:r w:rsidR="00200851">
        <w:rPr>
          <w:lang w:eastAsia="ru-RU"/>
        </w:rPr>
        <w:t xml:space="preserve"> открывается окно просмотра упражнений</w:t>
      </w:r>
      <w:r w:rsidR="009B3DF2" w:rsidRPr="009B3DF2">
        <w:rPr>
          <w:lang w:eastAsia="ru-RU"/>
        </w:rPr>
        <w:t>,</w:t>
      </w:r>
      <w:r w:rsidR="009B3DF2">
        <w:rPr>
          <w:lang w:eastAsia="ru-RU"/>
        </w:rPr>
        <w:t xml:space="preserve"> котор</w:t>
      </w:r>
      <w:r w:rsidR="00200851">
        <w:rPr>
          <w:lang w:eastAsia="ru-RU"/>
        </w:rPr>
        <w:t>ое</w:t>
      </w:r>
      <w:r w:rsidR="009B3DF2">
        <w:rPr>
          <w:lang w:eastAsia="ru-RU"/>
        </w:rPr>
        <w:t xml:space="preserve"> представлен</w:t>
      </w:r>
      <w:r w:rsidR="00200851">
        <w:rPr>
          <w:lang w:eastAsia="ru-RU"/>
        </w:rPr>
        <w:t>о</w:t>
      </w:r>
      <w:r w:rsidR="009B3DF2">
        <w:rPr>
          <w:lang w:eastAsia="ru-RU"/>
        </w:rPr>
        <w:t xml:space="preserve"> рисунком 10</w:t>
      </w:r>
      <w:r w:rsidRPr="008E4220">
        <w:rPr>
          <w:lang w:eastAsia="ru-RU"/>
        </w:rPr>
        <w:t xml:space="preserve">. Пользователь может открыть любую из </w:t>
      </w:r>
      <w:r w:rsidR="005066C8">
        <w:rPr>
          <w:lang w:eastAsia="ru-RU"/>
        </w:rPr>
        <w:t>карточек</w:t>
      </w:r>
      <w:r w:rsidRPr="008E4220">
        <w:rPr>
          <w:lang w:eastAsia="ru-RU"/>
        </w:rPr>
        <w:t>, просмотреть состав, выполнить</w:t>
      </w:r>
      <w:r w:rsidRPr="00D03575">
        <w:rPr>
          <w:lang w:eastAsia="ru-RU"/>
        </w:rPr>
        <w:t>,</w:t>
      </w:r>
      <w:r>
        <w:rPr>
          <w:lang w:eastAsia="ru-RU"/>
        </w:rPr>
        <w:t xml:space="preserve"> изменить</w:t>
      </w:r>
      <w:r w:rsidRPr="008E4220">
        <w:rPr>
          <w:lang w:eastAsia="ru-RU"/>
        </w:rPr>
        <w:t xml:space="preserve"> тренировку или создать новую. Процесс создания тренировки включает выбор упражнений из каталога и настройку параметров подходов, времени и количества повторений</w:t>
      </w:r>
      <w:r w:rsidRPr="00AE127F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11</w:t>
      </w:r>
      <w:r w:rsidRPr="008E4220">
        <w:rPr>
          <w:lang w:eastAsia="ru-RU"/>
        </w:rPr>
        <w:t xml:space="preserve">. </w:t>
      </w:r>
    </w:p>
    <w:p w14:paraId="26FB1A7A" w14:textId="77777777" w:rsidR="00311E89" w:rsidRPr="00321B2C" w:rsidRDefault="00311E89" w:rsidP="00311E89">
      <w:pPr>
        <w:pStyle w:val="a9"/>
        <w:rPr>
          <w:lang w:val="en-US" w:eastAsia="ru-RU"/>
        </w:rPr>
      </w:pPr>
      <w:r w:rsidRPr="00321B2C">
        <w:rPr>
          <w:lang w:eastAsia="ru-RU"/>
        </w:rPr>
        <w:lastRenderedPageBreak/>
        <w:drawing>
          <wp:inline distT="0" distB="0" distL="0" distR="0" wp14:anchorId="765512DA" wp14:editId="38C13147">
            <wp:extent cx="1657387" cy="368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87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7F55" w14:textId="77777777" w:rsidR="00311E89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Pr="00321B2C">
        <w:rPr>
          <w:lang w:eastAsia="ru-RU"/>
        </w:rPr>
        <w:t>10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выбора тренировки</w:t>
      </w:r>
    </w:p>
    <w:p w14:paraId="74A89E84" w14:textId="77777777" w:rsidR="00311E89" w:rsidRDefault="00311E89" w:rsidP="00311E89">
      <w:pPr>
        <w:pStyle w:val="a9"/>
        <w:rPr>
          <w:lang w:eastAsia="ru-RU"/>
        </w:rPr>
      </w:pPr>
      <w:r w:rsidRPr="00AE127F">
        <w:rPr>
          <w:lang w:eastAsia="ru-RU"/>
        </w:rPr>
        <w:drawing>
          <wp:inline distT="0" distB="0" distL="0" distR="0" wp14:anchorId="668C42D6" wp14:editId="2DED07FA">
            <wp:extent cx="1657383" cy="368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83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877" w14:textId="77777777" w:rsidR="00311E89" w:rsidRPr="00AE127F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Pr="00AE127F">
        <w:rPr>
          <w:lang w:eastAsia="ru-RU"/>
        </w:rPr>
        <w:t>11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создания тренировки</w:t>
      </w:r>
    </w:p>
    <w:p w14:paraId="26C0D3B0" w14:textId="48592EC0" w:rsidR="002241A0" w:rsidRPr="002241A0" w:rsidRDefault="002241A0" w:rsidP="002241A0">
      <w:pPr>
        <w:pStyle w:val="Title"/>
      </w:pPr>
      <w:r>
        <w:lastRenderedPageBreak/>
        <w:t>зАКЛЮЧЕНИЕ</w:t>
      </w:r>
    </w:p>
    <w:p w14:paraId="7885DF47" w14:textId="4B198936" w:rsidR="0004083B" w:rsidRDefault="00FE1975" w:rsidP="00E05946">
      <w:pPr>
        <w:pStyle w:val="a2"/>
        <w:rPr>
          <w:lang w:eastAsia="ru-RU"/>
        </w:rPr>
      </w:pPr>
      <w:r w:rsidRPr="00FE1975">
        <w:rPr>
          <w:lang w:eastAsia="ru-RU"/>
        </w:rPr>
        <w:t xml:space="preserve">Целью курсового проектирования являлась разработка мобильного приложения «Фитнес-тренер», предназначенного для сопровождения персональных тренировок и контроля выполнения упражнений. </w:t>
      </w:r>
    </w:p>
    <w:p w14:paraId="2DB1B3AF" w14:textId="129AD8D1" w:rsidR="0004083B" w:rsidRDefault="0004083B" w:rsidP="0004083B">
      <w:pPr>
        <w:pStyle w:val="a2"/>
        <w:rPr>
          <w:lang w:eastAsia="ru-RU"/>
        </w:rPr>
      </w:pPr>
      <w:r w:rsidRPr="00FE1975">
        <w:rPr>
          <w:lang w:eastAsia="ru-RU"/>
        </w:rPr>
        <w:t xml:space="preserve">Разработанное приложение соответствует актуальным требованиям к современным мобильным сервисам и обеспечивает пользователю удобные средства для ведения и контроля тренировки. Реализованный функционал способствует упорядочению тренировочного процесса, повышению его эффективности и наглядности, а также повышает удобство взаимодействия пользователя с приложением. </w:t>
      </w:r>
    </w:p>
    <w:p w14:paraId="4C4352C7" w14:textId="1BF22AF2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>Цель курсового проектирования достигнута</w:t>
      </w:r>
      <w:r w:rsidR="0004083B" w:rsidRPr="0004083B">
        <w:rPr>
          <w:lang w:eastAsia="ru-RU"/>
        </w:rPr>
        <w:t xml:space="preserve">, </w:t>
      </w:r>
      <w:r w:rsidR="0004083B"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49A8FFCB" w14:textId="3D8741B7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>
        <w:rPr>
          <w:lang w:eastAsia="ru-RU"/>
        </w:rPr>
        <w:t>проанализирова</w:t>
      </w:r>
      <w:r>
        <w:rPr>
          <w:lang w:eastAsia="ru-RU"/>
        </w:rPr>
        <w:t>на</w:t>
      </w:r>
      <w:r>
        <w:rPr>
          <w:lang w:eastAsia="ru-RU"/>
        </w:rPr>
        <w:t xml:space="preserve"> предметн</w:t>
      </w:r>
      <w:r>
        <w:rPr>
          <w:lang w:eastAsia="ru-RU"/>
        </w:rPr>
        <w:t>ая</w:t>
      </w:r>
      <w:r>
        <w:rPr>
          <w:lang w:eastAsia="ru-RU"/>
        </w:rPr>
        <w:t xml:space="preserve"> область</w:t>
      </w:r>
      <w:r>
        <w:rPr>
          <w:lang w:val="en-US" w:eastAsia="ru-RU"/>
        </w:rPr>
        <w:t>;</w:t>
      </w:r>
    </w:p>
    <w:p w14:paraId="7369D972" w14:textId="49DC4A02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определ</w:t>
      </w:r>
      <w:r>
        <w:rPr>
          <w:lang w:eastAsia="ru-RU"/>
        </w:rPr>
        <w:t>ены</w:t>
      </w:r>
      <w:r>
        <w:rPr>
          <w:lang w:eastAsia="ru-RU"/>
        </w:rPr>
        <w:t xml:space="preserve">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3EC7EE4A" w14:textId="34A0E99F" w:rsidR="00E05946" w:rsidRPr="008C32A5" w:rsidRDefault="00E05946" w:rsidP="00E05946">
      <w:pPr>
        <w:pStyle w:val="a1"/>
        <w:rPr>
          <w:lang w:eastAsia="ru-RU"/>
        </w:rPr>
      </w:pPr>
      <w:r w:rsidRPr="008C32A5">
        <w:rPr>
          <w:lang w:eastAsia="ru-RU"/>
        </w:rPr>
        <w:t xml:space="preserve"> </w:t>
      </w:r>
      <w:r>
        <w:rPr>
          <w:lang w:eastAsia="ru-RU"/>
        </w:rPr>
        <w:t>спроектирова</w:t>
      </w:r>
      <w:r>
        <w:rPr>
          <w:lang w:eastAsia="ru-RU"/>
        </w:rPr>
        <w:t>на</w:t>
      </w:r>
      <w:r>
        <w:rPr>
          <w:lang w:eastAsia="ru-RU"/>
        </w:rPr>
        <w:t xml:space="preserve"> структур</w:t>
      </w:r>
      <w:r>
        <w:rPr>
          <w:lang w:eastAsia="ru-RU"/>
        </w:rPr>
        <w:t>а</w:t>
      </w:r>
      <w:r>
        <w:rPr>
          <w:lang w:eastAsia="ru-RU"/>
        </w:rPr>
        <w:t xml:space="preserve"> базы данных для хранения информации необходимой для функционирования мобильного приложения</w:t>
      </w:r>
      <w:r w:rsidRPr="006F7E3D">
        <w:rPr>
          <w:lang w:eastAsia="ru-RU"/>
        </w:rPr>
        <w:t>;</w:t>
      </w:r>
    </w:p>
    <w:p w14:paraId="170D5ABC" w14:textId="3A1E242C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разрабо</w:t>
      </w:r>
      <w:r>
        <w:rPr>
          <w:lang w:eastAsia="ru-RU"/>
        </w:rPr>
        <w:t>тан</w:t>
      </w:r>
      <w:r>
        <w:rPr>
          <w:lang w:eastAsia="ru-RU"/>
        </w:rPr>
        <w:t xml:space="preserve">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315E76D7" w14:textId="290AF8FF" w:rsidR="0004083B" w:rsidRDefault="0004083B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обеспечено удобство взаимодействия пользователя с приложением за счёт оптимизации навигации и логики интерфейса;</w:t>
      </w:r>
    </w:p>
    <w:p w14:paraId="765EAD91" w14:textId="3AC8C3DD" w:rsidR="00E05946" w:rsidRDefault="00E05946" w:rsidP="00E05946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</w:t>
      </w:r>
      <w:r>
        <w:rPr>
          <w:lang w:eastAsia="ru-RU"/>
        </w:rPr>
        <w:t>на</w:t>
      </w:r>
      <w:r>
        <w:rPr>
          <w:lang w:eastAsia="ru-RU"/>
        </w:rPr>
        <w:t xml:space="preserve"> серверн</w:t>
      </w:r>
      <w:r>
        <w:rPr>
          <w:lang w:eastAsia="ru-RU"/>
        </w:rPr>
        <w:t>ая</w:t>
      </w:r>
      <w:r>
        <w:rPr>
          <w:lang w:eastAsia="ru-RU"/>
        </w:rPr>
        <w:t xml:space="preserve">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21322D16" w14:textId="5272530F" w:rsidR="0004083B" w:rsidRDefault="00E05946" w:rsidP="0004083B">
      <w:pPr>
        <w:pStyle w:val="a1"/>
        <w:rPr>
          <w:lang w:eastAsia="ru-RU"/>
        </w:rPr>
      </w:pPr>
      <w:r>
        <w:rPr>
          <w:lang w:eastAsia="ru-RU"/>
        </w:rPr>
        <w:t xml:space="preserve"> прове</w:t>
      </w:r>
      <w:r>
        <w:rPr>
          <w:lang w:eastAsia="ru-RU"/>
        </w:rPr>
        <w:t>дено</w:t>
      </w:r>
      <w:r>
        <w:rPr>
          <w:lang w:eastAsia="ru-RU"/>
        </w:rPr>
        <w:t xml:space="preserve">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6085AE8F" w14:textId="06CBEB65" w:rsidR="0004083B" w:rsidRDefault="0004083B" w:rsidP="0004083B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>
        <w:t>выполн</w:t>
      </w:r>
      <w:r>
        <w:t>ена</w:t>
      </w:r>
      <w:r>
        <w:t xml:space="preserve"> адаптаци</w:t>
      </w:r>
      <w:r>
        <w:t>я</w:t>
      </w:r>
      <w:r>
        <w:t xml:space="preserve"> интерфейса под различные разрешения и версии Android;</w:t>
      </w:r>
    </w:p>
    <w:p w14:paraId="02F5D0C3" w14:textId="5BFDEA0B" w:rsidR="0004083B" w:rsidRPr="008C32A5" w:rsidRDefault="0004083B" w:rsidP="0004083B">
      <w:pPr>
        <w:pStyle w:val="a2"/>
        <w:rPr>
          <w:lang w:eastAsia="ru-RU"/>
        </w:rPr>
      </w:pPr>
      <w:r w:rsidRPr="00FE1975">
        <w:rPr>
          <w:lang w:eastAsia="ru-RU"/>
        </w:rPr>
        <w:t>В ходе работы был создан функциональный и удобный в использовании программный продукт, отвечающий актуальным требованиям к мобильным приложениям спортивной направленности и обеспечивающий пользователю доступ ко всем основным элементам тренировочного процесса.</w:t>
      </w:r>
    </w:p>
    <w:p w14:paraId="00C553CA" w14:textId="48CDA934" w:rsidR="002241A0" w:rsidRPr="002241A0" w:rsidRDefault="002241A0" w:rsidP="002241A0">
      <w:pPr>
        <w:pStyle w:val="Title"/>
      </w:pPr>
      <w:r>
        <w:lastRenderedPageBreak/>
        <w:t>список использованных источников</w:t>
      </w:r>
    </w:p>
    <w:p w14:paraId="5573420D" w14:textId="77777777" w:rsidR="008C32A5" w:rsidRDefault="008C32A5" w:rsidP="008C32A5">
      <w:pPr>
        <w:pStyle w:val="a2"/>
        <w:numPr>
          <w:ilvl w:val="0"/>
          <w:numId w:val="6"/>
        </w:numPr>
      </w:pPr>
      <w:bookmarkStart w:id="20" w:name="_Ref215912541"/>
      <w:r w:rsidRPr="0078386D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19" w:history="1">
        <w:r w:rsidRPr="0078386D">
          <w:t>https://</w:t>
        </w:r>
      </w:hyperlink>
      <w:hyperlink r:id="rId20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>.11.2025). – Режим доступа: для зарегистрир. пользователей. – Текст: электронный.</w:t>
      </w:r>
      <w:bookmarkEnd w:id="20"/>
    </w:p>
    <w:p w14:paraId="17E005C8" w14:textId="77777777" w:rsidR="00643475" w:rsidRDefault="008C32A5" w:rsidP="00643475">
      <w:pPr>
        <w:pStyle w:val="a2"/>
        <w:numPr>
          <w:ilvl w:val="0"/>
          <w:numId w:val="6"/>
        </w:numPr>
      </w:pPr>
      <w:bookmarkStart w:id="21" w:name="_Ref215911947"/>
      <w:r w:rsidRPr="0078386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21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2" w:history="1">
        <w:r w:rsidRPr="0078386D">
          <w:rPr>
            <w:rStyle w:val="Hyperlink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по подписке. – Текст : электронный.</w:t>
      </w:r>
      <w:bookmarkStart w:id="22" w:name="_Ref215911900"/>
      <w:bookmarkEnd w:id="21"/>
    </w:p>
    <w:p w14:paraId="115EF8D4" w14:textId="6A5D49AB" w:rsidR="008C32A5" w:rsidRDefault="008C32A5" w:rsidP="00643475">
      <w:pPr>
        <w:pStyle w:val="a2"/>
        <w:numPr>
          <w:ilvl w:val="0"/>
          <w:numId w:val="6"/>
        </w:numPr>
      </w:pPr>
      <w:r w:rsidRPr="0078386D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Текст : электронный. – URL: </w:t>
      </w:r>
      <w:hyperlink r:id="rId23" w:history="1">
        <w:r w:rsidRPr="00643475">
          <w:rPr>
            <w:rStyle w:val="Hyperlink"/>
            <w:color w:val="auto"/>
            <w:u w:val="none"/>
          </w:rPr>
          <w:t>https://</w:t>
        </w:r>
      </w:hyperlink>
      <w:hyperlink r:id="rId24" w:history="1">
        <w:r w:rsidRPr="00643475">
          <w:rPr>
            <w:rStyle w:val="Hyperlink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подписке.</w:t>
      </w:r>
      <w:bookmarkEnd w:id="22"/>
    </w:p>
    <w:p w14:paraId="037CA0FB" w14:textId="77777777" w:rsidR="008C32A5" w:rsidRDefault="008C32A5" w:rsidP="008C32A5">
      <w:pPr>
        <w:pStyle w:val="a2"/>
        <w:numPr>
          <w:ilvl w:val="0"/>
          <w:numId w:val="6"/>
        </w:numPr>
      </w:pPr>
      <w:bookmarkStart w:id="23" w:name="_Ref215912130"/>
      <w:r w:rsidRPr="0078386D"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25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6" w:history="1">
        <w:r w:rsidRPr="0078386D">
          <w:rPr>
            <w:rStyle w:val="Hyperlink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для зарегистрир. пользователей.</w:t>
      </w:r>
      <w:bookmarkEnd w:id="23"/>
    </w:p>
    <w:p w14:paraId="0D829156" w14:textId="5D1695BC" w:rsidR="00C3170A" w:rsidRPr="00C3170A" w:rsidRDefault="008C32A5" w:rsidP="00ED60D7">
      <w:pPr>
        <w:pStyle w:val="a2"/>
        <w:numPr>
          <w:ilvl w:val="0"/>
          <w:numId w:val="6"/>
        </w:numPr>
      </w:pPr>
      <w:bookmarkStart w:id="24" w:name="_Ref215912076"/>
      <w:r w:rsidRPr="0078386D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7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8" w:history="1">
        <w:r w:rsidRPr="0078386D">
          <w:rPr>
            <w:rStyle w:val="Hyperlink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>.11.2025). – Режим доступа: по подписке. – Текст : электронный.</w:t>
      </w:r>
      <w:bookmarkEnd w:id="24"/>
    </w:p>
    <w:sectPr w:rsidR="00C3170A" w:rsidRPr="00C3170A" w:rsidSect="007B1296">
      <w:footerReference w:type="default" r:id="rId2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0D02F" w14:textId="77777777" w:rsidR="00365100" w:rsidRDefault="00365100" w:rsidP="007B1296">
      <w:r>
        <w:separator/>
      </w:r>
    </w:p>
  </w:endnote>
  <w:endnote w:type="continuationSeparator" w:id="0">
    <w:p w14:paraId="2B35CDC7" w14:textId="77777777" w:rsidR="00365100" w:rsidRDefault="00365100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78E1AF79" w:rsidR="005066C8" w:rsidRDefault="005066C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1EF9">
          <w:rPr>
            <w:noProof/>
          </w:rPr>
          <w:t>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EEECE" w14:textId="77777777" w:rsidR="00365100" w:rsidRDefault="00365100" w:rsidP="007B1296">
      <w:r>
        <w:separator/>
      </w:r>
    </w:p>
  </w:footnote>
  <w:footnote w:type="continuationSeparator" w:id="0">
    <w:p w14:paraId="7DA2EFBF" w14:textId="77777777" w:rsidR="00365100" w:rsidRDefault="00365100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3981" w:hanging="360"/>
      </w:pPr>
    </w:lvl>
    <w:lvl w:ilvl="1" w:tplc="04190019" w:tentative="1">
      <w:start w:val="1"/>
      <w:numFmt w:val="lowerLetter"/>
      <w:lvlText w:val="%2."/>
      <w:lvlJc w:val="left"/>
      <w:pPr>
        <w:ind w:left="4701" w:hanging="360"/>
      </w:pPr>
    </w:lvl>
    <w:lvl w:ilvl="2" w:tplc="0419001B" w:tentative="1">
      <w:start w:val="1"/>
      <w:numFmt w:val="lowerRoman"/>
      <w:lvlText w:val="%3."/>
      <w:lvlJc w:val="right"/>
      <w:pPr>
        <w:ind w:left="5421" w:hanging="180"/>
      </w:pPr>
    </w:lvl>
    <w:lvl w:ilvl="3" w:tplc="0419000F" w:tentative="1">
      <w:start w:val="1"/>
      <w:numFmt w:val="decimal"/>
      <w:lvlText w:val="%4."/>
      <w:lvlJc w:val="left"/>
      <w:pPr>
        <w:ind w:left="6141" w:hanging="360"/>
      </w:pPr>
    </w:lvl>
    <w:lvl w:ilvl="4" w:tplc="04190019" w:tentative="1">
      <w:start w:val="1"/>
      <w:numFmt w:val="lowerLetter"/>
      <w:lvlText w:val="%5."/>
      <w:lvlJc w:val="left"/>
      <w:pPr>
        <w:ind w:left="6861" w:hanging="360"/>
      </w:pPr>
    </w:lvl>
    <w:lvl w:ilvl="5" w:tplc="0419001B" w:tentative="1">
      <w:start w:val="1"/>
      <w:numFmt w:val="lowerRoman"/>
      <w:lvlText w:val="%6."/>
      <w:lvlJc w:val="right"/>
      <w:pPr>
        <w:ind w:left="7581" w:hanging="180"/>
      </w:pPr>
    </w:lvl>
    <w:lvl w:ilvl="6" w:tplc="0419000F" w:tentative="1">
      <w:start w:val="1"/>
      <w:numFmt w:val="decimal"/>
      <w:lvlText w:val="%7."/>
      <w:lvlJc w:val="left"/>
      <w:pPr>
        <w:ind w:left="8301" w:hanging="360"/>
      </w:pPr>
    </w:lvl>
    <w:lvl w:ilvl="7" w:tplc="04190019" w:tentative="1">
      <w:start w:val="1"/>
      <w:numFmt w:val="lowerLetter"/>
      <w:lvlText w:val="%8."/>
      <w:lvlJc w:val="left"/>
      <w:pPr>
        <w:ind w:left="9021" w:hanging="360"/>
      </w:pPr>
    </w:lvl>
    <w:lvl w:ilvl="8" w:tplc="0419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4CC3"/>
    <w:multiLevelType w:val="multilevel"/>
    <w:tmpl w:val="17C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A43DC"/>
    <w:multiLevelType w:val="multilevel"/>
    <w:tmpl w:val="4054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54E52"/>
    <w:multiLevelType w:val="multilevel"/>
    <w:tmpl w:val="B45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</w:num>
  <w:num w:numId="7">
    <w:abstractNumId w:val="10"/>
  </w:num>
  <w:num w:numId="8">
    <w:abstractNumId w:val="2"/>
  </w:num>
  <w:num w:numId="9">
    <w:abstractNumId w:val="1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4"/>
  </w:num>
  <w:num w:numId="15">
    <w:abstractNumId w:val="7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5344"/>
    <w:rsid w:val="00006D8A"/>
    <w:rsid w:val="00017645"/>
    <w:rsid w:val="00022EAD"/>
    <w:rsid w:val="00023953"/>
    <w:rsid w:val="0004083B"/>
    <w:rsid w:val="00046A82"/>
    <w:rsid w:val="000547B5"/>
    <w:rsid w:val="000605A3"/>
    <w:rsid w:val="00062928"/>
    <w:rsid w:val="00070444"/>
    <w:rsid w:val="00071534"/>
    <w:rsid w:val="00080337"/>
    <w:rsid w:val="00084431"/>
    <w:rsid w:val="000916A9"/>
    <w:rsid w:val="000A6376"/>
    <w:rsid w:val="000A695D"/>
    <w:rsid w:val="000B2040"/>
    <w:rsid w:val="000B564F"/>
    <w:rsid w:val="000C03D0"/>
    <w:rsid w:val="000F2F10"/>
    <w:rsid w:val="001103D1"/>
    <w:rsid w:val="001137C5"/>
    <w:rsid w:val="00115DF3"/>
    <w:rsid w:val="00122DF6"/>
    <w:rsid w:val="00126FE5"/>
    <w:rsid w:val="00135AB1"/>
    <w:rsid w:val="00141DE8"/>
    <w:rsid w:val="00154AC6"/>
    <w:rsid w:val="00157D07"/>
    <w:rsid w:val="00170F51"/>
    <w:rsid w:val="00181672"/>
    <w:rsid w:val="0018210A"/>
    <w:rsid w:val="00183FFB"/>
    <w:rsid w:val="00197EED"/>
    <w:rsid w:val="001A500E"/>
    <w:rsid w:val="001A74D9"/>
    <w:rsid w:val="001B17C1"/>
    <w:rsid w:val="001B5082"/>
    <w:rsid w:val="001B5A61"/>
    <w:rsid w:val="001C0D84"/>
    <w:rsid w:val="001C4B89"/>
    <w:rsid w:val="001C7A1F"/>
    <w:rsid w:val="001D00A4"/>
    <w:rsid w:val="001F12C3"/>
    <w:rsid w:val="00200851"/>
    <w:rsid w:val="002037EC"/>
    <w:rsid w:val="0022213E"/>
    <w:rsid w:val="002241A0"/>
    <w:rsid w:val="0022470A"/>
    <w:rsid w:val="00230654"/>
    <w:rsid w:val="00234EB9"/>
    <w:rsid w:val="002353F4"/>
    <w:rsid w:val="00244503"/>
    <w:rsid w:val="00267E9D"/>
    <w:rsid w:val="002711B6"/>
    <w:rsid w:val="00281EDA"/>
    <w:rsid w:val="0029075A"/>
    <w:rsid w:val="0029217B"/>
    <w:rsid w:val="002D50FC"/>
    <w:rsid w:val="002D5F2F"/>
    <w:rsid w:val="002E1075"/>
    <w:rsid w:val="002F1F23"/>
    <w:rsid w:val="00311E89"/>
    <w:rsid w:val="00313BD4"/>
    <w:rsid w:val="003140F3"/>
    <w:rsid w:val="00314FCF"/>
    <w:rsid w:val="00322DDA"/>
    <w:rsid w:val="00333DDD"/>
    <w:rsid w:val="00350DEC"/>
    <w:rsid w:val="003616AA"/>
    <w:rsid w:val="00362439"/>
    <w:rsid w:val="00362590"/>
    <w:rsid w:val="00362F06"/>
    <w:rsid w:val="00365100"/>
    <w:rsid w:val="00385EFA"/>
    <w:rsid w:val="00390F2E"/>
    <w:rsid w:val="003A3147"/>
    <w:rsid w:val="003A40F8"/>
    <w:rsid w:val="003A6D6C"/>
    <w:rsid w:val="003B04DE"/>
    <w:rsid w:val="003C2456"/>
    <w:rsid w:val="003F696A"/>
    <w:rsid w:val="004233CF"/>
    <w:rsid w:val="00446D2F"/>
    <w:rsid w:val="00453611"/>
    <w:rsid w:val="00457599"/>
    <w:rsid w:val="00473C53"/>
    <w:rsid w:val="00477710"/>
    <w:rsid w:val="00485388"/>
    <w:rsid w:val="004A61F0"/>
    <w:rsid w:val="004D1C92"/>
    <w:rsid w:val="004D1D4C"/>
    <w:rsid w:val="004D2CE9"/>
    <w:rsid w:val="004E7079"/>
    <w:rsid w:val="005066C8"/>
    <w:rsid w:val="00527363"/>
    <w:rsid w:val="00540F99"/>
    <w:rsid w:val="00547AB8"/>
    <w:rsid w:val="005728C6"/>
    <w:rsid w:val="005842D8"/>
    <w:rsid w:val="005976D6"/>
    <w:rsid w:val="005B38AA"/>
    <w:rsid w:val="005C6335"/>
    <w:rsid w:val="005D0FDF"/>
    <w:rsid w:val="005D10F9"/>
    <w:rsid w:val="005D54E2"/>
    <w:rsid w:val="005D798B"/>
    <w:rsid w:val="00614008"/>
    <w:rsid w:val="00624AF8"/>
    <w:rsid w:val="00634F1A"/>
    <w:rsid w:val="00643475"/>
    <w:rsid w:val="006466D1"/>
    <w:rsid w:val="00654CC3"/>
    <w:rsid w:val="00661620"/>
    <w:rsid w:val="00670A29"/>
    <w:rsid w:val="00680F9F"/>
    <w:rsid w:val="00681A61"/>
    <w:rsid w:val="00682EC2"/>
    <w:rsid w:val="00685504"/>
    <w:rsid w:val="006947D9"/>
    <w:rsid w:val="006A5803"/>
    <w:rsid w:val="006B2E38"/>
    <w:rsid w:val="006D0C39"/>
    <w:rsid w:val="006D517D"/>
    <w:rsid w:val="006E24C4"/>
    <w:rsid w:val="006F7E3D"/>
    <w:rsid w:val="007006F6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82DEF"/>
    <w:rsid w:val="00783E16"/>
    <w:rsid w:val="007A7B1B"/>
    <w:rsid w:val="007B1296"/>
    <w:rsid w:val="007B1B3D"/>
    <w:rsid w:val="007B43F3"/>
    <w:rsid w:val="007D030E"/>
    <w:rsid w:val="007E26D0"/>
    <w:rsid w:val="007F3B1F"/>
    <w:rsid w:val="007F3B46"/>
    <w:rsid w:val="00800364"/>
    <w:rsid w:val="00810637"/>
    <w:rsid w:val="008156AB"/>
    <w:rsid w:val="00826D70"/>
    <w:rsid w:val="0083534A"/>
    <w:rsid w:val="0084608B"/>
    <w:rsid w:val="008532F7"/>
    <w:rsid w:val="00857278"/>
    <w:rsid w:val="00857B73"/>
    <w:rsid w:val="00871EF9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B4290"/>
    <w:rsid w:val="008C32A5"/>
    <w:rsid w:val="008C6246"/>
    <w:rsid w:val="008E1CFA"/>
    <w:rsid w:val="008E4220"/>
    <w:rsid w:val="008F368C"/>
    <w:rsid w:val="00907A2C"/>
    <w:rsid w:val="00907F4A"/>
    <w:rsid w:val="009171D5"/>
    <w:rsid w:val="009223DF"/>
    <w:rsid w:val="00927D29"/>
    <w:rsid w:val="009422C4"/>
    <w:rsid w:val="00947712"/>
    <w:rsid w:val="009500FD"/>
    <w:rsid w:val="009532B6"/>
    <w:rsid w:val="0095640A"/>
    <w:rsid w:val="00966314"/>
    <w:rsid w:val="00974B2A"/>
    <w:rsid w:val="00987314"/>
    <w:rsid w:val="009A5998"/>
    <w:rsid w:val="009B3DF2"/>
    <w:rsid w:val="009C61C2"/>
    <w:rsid w:val="009E52AD"/>
    <w:rsid w:val="00A13BBC"/>
    <w:rsid w:val="00A15409"/>
    <w:rsid w:val="00A17827"/>
    <w:rsid w:val="00A20970"/>
    <w:rsid w:val="00A23795"/>
    <w:rsid w:val="00A35137"/>
    <w:rsid w:val="00A40E84"/>
    <w:rsid w:val="00A54762"/>
    <w:rsid w:val="00A57474"/>
    <w:rsid w:val="00A71F0E"/>
    <w:rsid w:val="00A72A47"/>
    <w:rsid w:val="00A772D1"/>
    <w:rsid w:val="00A958ED"/>
    <w:rsid w:val="00A9702A"/>
    <w:rsid w:val="00AB451B"/>
    <w:rsid w:val="00AD7259"/>
    <w:rsid w:val="00B1423E"/>
    <w:rsid w:val="00B235E3"/>
    <w:rsid w:val="00B34C6B"/>
    <w:rsid w:val="00B44A6D"/>
    <w:rsid w:val="00B64EC5"/>
    <w:rsid w:val="00B65ADA"/>
    <w:rsid w:val="00B73778"/>
    <w:rsid w:val="00B821C0"/>
    <w:rsid w:val="00BB003E"/>
    <w:rsid w:val="00BB1CD6"/>
    <w:rsid w:val="00BB22C1"/>
    <w:rsid w:val="00BC0419"/>
    <w:rsid w:val="00BC5216"/>
    <w:rsid w:val="00BD39FF"/>
    <w:rsid w:val="00BE23BE"/>
    <w:rsid w:val="00BE278B"/>
    <w:rsid w:val="00BE2E89"/>
    <w:rsid w:val="00BF6585"/>
    <w:rsid w:val="00C02CA6"/>
    <w:rsid w:val="00C252C2"/>
    <w:rsid w:val="00C3170A"/>
    <w:rsid w:val="00C46569"/>
    <w:rsid w:val="00C477E3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03575"/>
    <w:rsid w:val="00D160AE"/>
    <w:rsid w:val="00D27A17"/>
    <w:rsid w:val="00D44089"/>
    <w:rsid w:val="00D51EAF"/>
    <w:rsid w:val="00D56F33"/>
    <w:rsid w:val="00D6568A"/>
    <w:rsid w:val="00D96D59"/>
    <w:rsid w:val="00DA5B1D"/>
    <w:rsid w:val="00DA5DB8"/>
    <w:rsid w:val="00DB6488"/>
    <w:rsid w:val="00DD2D10"/>
    <w:rsid w:val="00DD2E9E"/>
    <w:rsid w:val="00DE253F"/>
    <w:rsid w:val="00E05946"/>
    <w:rsid w:val="00E12898"/>
    <w:rsid w:val="00E454AE"/>
    <w:rsid w:val="00E46B85"/>
    <w:rsid w:val="00E52B18"/>
    <w:rsid w:val="00E86806"/>
    <w:rsid w:val="00E93448"/>
    <w:rsid w:val="00E96837"/>
    <w:rsid w:val="00ED2643"/>
    <w:rsid w:val="00ED60D7"/>
    <w:rsid w:val="00EE2444"/>
    <w:rsid w:val="00EE2660"/>
    <w:rsid w:val="00F057B9"/>
    <w:rsid w:val="00F116CE"/>
    <w:rsid w:val="00F14238"/>
    <w:rsid w:val="00F31BF1"/>
    <w:rsid w:val="00F359E2"/>
    <w:rsid w:val="00F37E06"/>
    <w:rsid w:val="00F44D11"/>
    <w:rsid w:val="00F718DC"/>
    <w:rsid w:val="00FB32E5"/>
    <w:rsid w:val="00FC2547"/>
    <w:rsid w:val="00FC5220"/>
    <w:rsid w:val="00FE1975"/>
    <w:rsid w:val="00FE251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character" w:styleId="CommentReference">
    <w:name w:val="annotation reference"/>
    <w:basedOn w:val="DefaultParagraphFont"/>
    <w:uiPriority w:val="99"/>
    <w:semiHidden/>
    <w:unhideWhenUsed/>
    <w:rsid w:val="003C2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2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0E8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34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347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34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3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1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10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594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387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91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0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739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9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7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433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94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359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31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2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3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53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27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17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78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14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918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4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5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82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84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00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7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661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2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576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819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01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31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02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25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446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34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4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142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01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16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58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14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30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13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99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18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6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64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212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796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81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4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687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596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64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17880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ibooks.ru/bookshelf/386796/read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9694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096940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76974/readin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znanium.ru/catalog/product/2083407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98518-2C67-4DD1-9655-71F96E80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1688</TotalTime>
  <Pages>31</Pages>
  <Words>4997</Words>
  <Characters>28485</Characters>
  <Application>Microsoft Office Word</Application>
  <DocSecurity>0</DocSecurity>
  <Lines>237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Егор Баранов</cp:lastModifiedBy>
  <cp:revision>42</cp:revision>
  <dcterms:created xsi:type="dcterms:W3CDTF">2025-10-28T05:32:00Z</dcterms:created>
  <dcterms:modified xsi:type="dcterms:W3CDTF">2025-12-06T10:44:00Z</dcterms:modified>
</cp:coreProperties>
</file>