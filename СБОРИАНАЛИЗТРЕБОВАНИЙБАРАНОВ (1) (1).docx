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9B2F7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ФЕДЕРАЛЬНОЕ ГОСУДАРСТВЕННОЕ БЮДЖЕТНОЕ ОБРАЗОВАТЕЛЬНОЕ</w:t>
      </w:r>
    </w:p>
    <w:p w14:paraId="73B3719D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УЧРЕЖДЕНИЕ ВЫСШЕГО ОБРАЗОВАНИЯ</w:t>
      </w:r>
    </w:p>
    <w:p w14:paraId="461A839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«САНКТ-ПЕТЕРБУРГСКИЙ ГОСУДАРСТВЕННЫЙ УНИВЕРСИТЕТ ТЕЛЕКОММУНИКАЦИЙ ИМ. ПРОФ. М.А. БОНЧ-БРУЕВИЧА»</w:t>
      </w:r>
    </w:p>
    <w:p w14:paraId="0237969F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(СПбГУТ)</w:t>
      </w:r>
    </w:p>
    <w:p w14:paraId="299A05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</w:p>
    <w:p w14:paraId="14E1A5AC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АРХАНГЕЛЬСКИЙ КОЛЛЕДЖ ТЕЛЕКОММУНИКАЦИЙ</w:t>
      </w:r>
    </w:p>
    <w:p w14:paraId="2F9D82C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ИМ. Б.Л. РОЗИНГА (ФИЛИАЛ) СПбГУТ</w:t>
      </w:r>
    </w:p>
    <w:p w14:paraId="48AF47EA" w14:textId="77777777" w:rsidR="00362F06" w:rsidRPr="00362F06" w:rsidRDefault="00362F06" w:rsidP="00362F06">
      <w:pPr>
        <w:jc w:val="center"/>
        <w:rPr>
          <w:b/>
          <w:bCs/>
          <w:sz w:val="24"/>
          <w:szCs w:val="24"/>
        </w:rPr>
      </w:pPr>
      <w:r w:rsidRPr="00362F06">
        <w:rPr>
          <w:b/>
          <w:bCs/>
          <w:sz w:val="24"/>
          <w:szCs w:val="24"/>
        </w:rPr>
        <w:t>(АКТ (ф) СПбГУТ)</w:t>
      </w:r>
    </w:p>
    <w:p w14:paraId="0766AF42" w14:textId="1119FCE2" w:rsidR="00362F06" w:rsidRPr="00181672" w:rsidRDefault="00362F06" w:rsidP="00362F06">
      <w:pPr>
        <w:jc w:val="center"/>
        <w:rPr>
          <w:bCs/>
          <w:sz w:val="24"/>
          <w:szCs w:val="24"/>
        </w:rPr>
      </w:pPr>
    </w:p>
    <w:p w14:paraId="095E22E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B6D22D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24DFBEFF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36AF0B63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7454AB21" w14:textId="77777777" w:rsidR="00362F06" w:rsidRPr="00362F06" w:rsidRDefault="00362F06" w:rsidP="00362F06">
      <w:pPr>
        <w:jc w:val="center"/>
        <w:rPr>
          <w:bCs/>
          <w:sz w:val="24"/>
          <w:szCs w:val="24"/>
        </w:rPr>
      </w:pPr>
    </w:p>
    <w:p w14:paraId="6F360CD8" w14:textId="77777777" w:rsidR="00362F06" w:rsidRDefault="00362F06" w:rsidP="00362F06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07979E0D" w14:textId="77777777" w:rsidR="00362F06" w:rsidRDefault="00362F06" w:rsidP="00362F06">
      <w:pPr>
        <w:pStyle w:val="3"/>
        <w:numPr>
          <w:ilvl w:val="0"/>
          <w:numId w:val="0"/>
        </w:numPr>
        <w:spacing w:before="120" w:after="0" w:line="240" w:lineRule="auto"/>
        <w:jc w:val="center"/>
        <w:rPr>
          <w:b w:val="0"/>
          <w:sz w:val="40"/>
          <w:szCs w:val="40"/>
        </w:rPr>
      </w:pPr>
      <w:bookmarkStart w:id="0" w:name="_Toc214266556"/>
      <w:bookmarkStart w:id="1" w:name="_Toc214268613"/>
      <w:r w:rsidRPr="008F0AF9">
        <w:rPr>
          <w:b w:val="0"/>
          <w:sz w:val="40"/>
          <w:szCs w:val="40"/>
        </w:rPr>
        <w:t>НА ТЕМУ</w:t>
      </w:r>
      <w:bookmarkEnd w:id="0"/>
      <w:bookmarkEnd w:id="1"/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362F06" w14:paraId="660BF78E" w14:textId="77777777" w:rsidTr="00EC73C3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5E971BA2" w14:textId="77777777" w:rsidR="00362F06" w:rsidRPr="00241B61" w:rsidRDefault="00362F06" w:rsidP="00EC73C3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МОБИЛЬНОГО ПРИЛОЖЕНИЯ</w:t>
            </w:r>
          </w:p>
        </w:tc>
      </w:tr>
      <w:tr w:rsidR="00362F06" w14:paraId="4A19DA5E" w14:textId="77777777" w:rsidTr="00EC73C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7424FD64" w14:textId="2F4DAB21" w:rsidR="00362F06" w:rsidRDefault="00362F06" w:rsidP="00EC73C3">
            <w:pPr>
              <w:widowControl w:val="0"/>
              <w:jc w:val="center"/>
            </w:pPr>
            <w:r>
              <w:rPr>
                <w:sz w:val="40"/>
                <w:szCs w:val="40"/>
              </w:rPr>
              <w:t>«</w:t>
            </w:r>
            <w:r w:rsidR="00FC2547">
              <w:rPr>
                <w:sz w:val="40"/>
                <w:szCs w:val="40"/>
              </w:rPr>
              <w:t>ФИТНЕС-ТРЕНЕР</w:t>
            </w:r>
            <w:r>
              <w:rPr>
                <w:sz w:val="40"/>
                <w:szCs w:val="40"/>
              </w:rPr>
              <w:t>»</w:t>
            </w:r>
          </w:p>
        </w:tc>
      </w:tr>
      <w:tr w:rsidR="00362F06" w14:paraId="5C214AB0" w14:textId="77777777" w:rsidTr="00EC73C3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CDB177F" w14:textId="77777777" w:rsidR="00362F06" w:rsidRDefault="00362F06" w:rsidP="00EC73C3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</w:t>
            </w:r>
            <w:r w:rsidRPr="002A6308">
              <w:rPr>
                <w:sz w:val="40"/>
                <w:szCs w:val="40"/>
              </w:rPr>
              <w:t xml:space="preserve">. </w:t>
            </w:r>
            <w:r>
              <w:rPr>
                <w:sz w:val="40"/>
                <w:szCs w:val="40"/>
              </w:rPr>
              <w:t>2</w:t>
            </w:r>
            <w:r>
              <w:rPr>
                <w:sz w:val="40"/>
                <w:szCs w:val="40"/>
                <w:lang w:val="en-US"/>
              </w:rPr>
              <w:t>5</w:t>
            </w:r>
            <w:r w:rsidRPr="002A6308">
              <w:rPr>
                <w:sz w:val="40"/>
                <w:szCs w:val="40"/>
              </w:rPr>
              <w:t>КП01. 0</w:t>
            </w:r>
            <w:r>
              <w:rPr>
                <w:sz w:val="40"/>
                <w:szCs w:val="40"/>
              </w:rPr>
              <w:t>01</w:t>
            </w:r>
            <w:r w:rsidRPr="002A6308">
              <w:rPr>
                <w:sz w:val="40"/>
                <w:szCs w:val="40"/>
              </w:rPr>
              <w:t xml:space="preserve"> ПЗ</w:t>
            </w:r>
          </w:p>
        </w:tc>
      </w:tr>
    </w:tbl>
    <w:p w14:paraId="70121196" w14:textId="2D486409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  <w:r>
        <w:rPr>
          <w:sz w:val="22"/>
        </w:rPr>
        <w:t>(О</w:t>
      </w:r>
      <w:r w:rsidRPr="00843A22">
        <w:rPr>
          <w:sz w:val="22"/>
        </w:rPr>
        <w:t>бозначение документа</w:t>
      </w:r>
      <w:r>
        <w:rPr>
          <w:sz w:val="22"/>
        </w:rPr>
        <w:t>)</w:t>
      </w:r>
    </w:p>
    <w:p w14:paraId="4D326816" w14:textId="7D211244" w:rsid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p w14:paraId="78C6AFD0" w14:textId="77777777" w:rsidR="00362F06" w:rsidRPr="00362F06" w:rsidRDefault="00362F06" w:rsidP="00362F06">
      <w:pPr>
        <w:widowControl w:val="0"/>
        <w:tabs>
          <w:tab w:val="center" w:pos="4820"/>
        </w:tabs>
        <w:jc w:val="center"/>
        <w:rPr>
          <w:sz w:val="22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362F06" w14:paraId="3DF1B446" w14:textId="77777777" w:rsidTr="00EC73C3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0039A168" w14:textId="77777777" w:rsidR="00362F06" w:rsidRPr="002A6308" w:rsidRDefault="00362F06" w:rsidP="00EC73C3">
            <w:pPr>
              <w:widowControl w:val="0"/>
              <w:jc w:val="center"/>
              <w:rPr>
                <w:sz w:val="40"/>
                <w:szCs w:val="40"/>
              </w:rPr>
            </w:pPr>
            <w:r w:rsidRPr="00CD13E8">
              <w:rPr>
                <w:sz w:val="40"/>
                <w:szCs w:val="40"/>
              </w:rPr>
              <w:t>МДК.0</w:t>
            </w:r>
            <w:r w:rsidRPr="00B4787F">
              <w:rPr>
                <w:sz w:val="40"/>
                <w:szCs w:val="40"/>
              </w:rPr>
              <w:t>2</w:t>
            </w:r>
            <w:r w:rsidRPr="00CD13E8">
              <w:rPr>
                <w:sz w:val="40"/>
                <w:szCs w:val="40"/>
              </w:rPr>
              <w:t>.0</w:t>
            </w:r>
            <w:r>
              <w:rPr>
                <w:sz w:val="40"/>
                <w:szCs w:val="40"/>
              </w:rPr>
              <w:t>1</w:t>
            </w:r>
            <w:r w:rsidRPr="00B4787F">
              <w:rPr>
                <w:sz w:val="40"/>
                <w:szCs w:val="40"/>
              </w:rPr>
              <w:t xml:space="preserve"> </w:t>
            </w:r>
            <w:r w:rsidRPr="002A6308">
              <w:rPr>
                <w:sz w:val="40"/>
                <w:szCs w:val="40"/>
              </w:rPr>
              <w:t>Технология разработки</w:t>
            </w:r>
          </w:p>
        </w:tc>
      </w:tr>
      <w:tr w:rsidR="00362F06" w14:paraId="4B42B952" w14:textId="77777777" w:rsidTr="00EC73C3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7C9DC2AF" w14:textId="77777777" w:rsidR="00362F06" w:rsidRPr="002A6308" w:rsidRDefault="00362F06" w:rsidP="00EC73C3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59CC6178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10C41AE7" w14:textId="1163B925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294B6AF" w14:textId="40EA67AD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7B982C5D" w14:textId="6959AFE1" w:rsid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30BD2E3F" w14:textId="156C2DBC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72233686" w14:textId="77777777" w:rsidR="00BC5216" w:rsidRDefault="00BC5216" w:rsidP="00362F06">
      <w:pPr>
        <w:widowControl w:val="0"/>
        <w:jc w:val="center"/>
        <w:rPr>
          <w:sz w:val="24"/>
          <w:szCs w:val="24"/>
        </w:rPr>
      </w:pPr>
    </w:p>
    <w:p w14:paraId="2F5BF69C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p w14:paraId="0E311505" w14:textId="77777777" w:rsidR="00362F06" w:rsidRPr="00362F06" w:rsidRDefault="00362F06" w:rsidP="00362F06">
      <w:pPr>
        <w:widowControl w:val="0"/>
        <w:jc w:val="center"/>
        <w:rPr>
          <w:sz w:val="24"/>
          <w:szCs w:val="24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362F06" w:rsidRPr="00362F06" w14:paraId="52B729A8" w14:textId="77777777" w:rsidTr="00EC73C3">
        <w:tc>
          <w:tcPr>
            <w:tcW w:w="2010" w:type="dxa"/>
          </w:tcPr>
          <w:p w14:paraId="0BD5EE1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91C513C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bCs/>
                <w:iCs/>
                <w:kern w:val="0"/>
                <w:szCs w:val="28"/>
                <w:lang w:eastAsia="ru-RU"/>
                <w14:ligatures w14:val="none"/>
              </w:rPr>
              <w:t>ИСПП-21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3E6532F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8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4B609168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Е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.</w:t>
            </w: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А. Баранов</w:t>
            </w:r>
          </w:p>
        </w:tc>
      </w:tr>
      <w:tr w:rsidR="00362F06" w:rsidRPr="00362F06" w14:paraId="41AB9EA6" w14:textId="77777777" w:rsidTr="00EC73C3">
        <w:tc>
          <w:tcPr>
            <w:tcW w:w="2010" w:type="dxa"/>
          </w:tcPr>
          <w:p w14:paraId="57C5FAEE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613861B0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4B0885FD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10907B7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7279B1EC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  <w:tr w:rsidR="00362F06" w:rsidRPr="00362F06" w14:paraId="14DD83AB" w14:textId="77777777" w:rsidTr="00EC73C3">
        <w:tc>
          <w:tcPr>
            <w:tcW w:w="2010" w:type="dxa"/>
          </w:tcPr>
          <w:p w14:paraId="6FF22024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36C7FD1D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31461B13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9898410" w14:textId="77777777" w:rsidR="00362F06" w:rsidRPr="00362F06" w:rsidRDefault="00362F06" w:rsidP="00362F06">
            <w:pPr>
              <w:spacing w:line="320" w:lineRule="exact"/>
              <w:outlineLvl w:val="5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09.12.202</w:t>
            </w:r>
            <w:r w:rsidRPr="00362F06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5B9C43AF" w14:textId="77777777" w:rsidR="00362F06" w:rsidRPr="00362F06" w:rsidRDefault="00362F06" w:rsidP="00362F06">
            <w:pPr>
              <w:spacing w:line="320" w:lineRule="exact"/>
              <w:jc w:val="right"/>
              <w:outlineLvl w:val="5"/>
              <w:rPr>
                <w:rFonts w:ascii="GOST type B" w:eastAsia="Times New Roman" w:hAnsi="GOST type B" w:cs="Times New Roman"/>
                <w:kern w:val="0"/>
                <w:szCs w:val="28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Ю.С. Маломан</w:t>
            </w:r>
          </w:p>
        </w:tc>
      </w:tr>
      <w:tr w:rsidR="00362F06" w:rsidRPr="00362F06" w14:paraId="634B80B9" w14:textId="77777777" w:rsidTr="00EC73C3">
        <w:tc>
          <w:tcPr>
            <w:tcW w:w="2010" w:type="dxa"/>
          </w:tcPr>
          <w:p w14:paraId="1110EA9A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5104C14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3E76B401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6AE45896" w14:textId="77777777" w:rsidR="00362F06" w:rsidRPr="00362F06" w:rsidRDefault="00362F06" w:rsidP="00362F06">
            <w:pPr>
              <w:widowControl w:val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5527649B" w14:textId="77777777" w:rsidR="00362F06" w:rsidRPr="00362F06" w:rsidRDefault="00362F06" w:rsidP="00362F06">
            <w:pPr>
              <w:widowControl w:val="0"/>
              <w:jc w:val="right"/>
              <w:rPr>
                <w:rFonts w:eastAsia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62F06">
              <w:rPr>
                <w:rFonts w:eastAsia="Times New Roman" w:cs="Times New Roman"/>
                <w:kern w:val="0"/>
                <w:sz w:val="22"/>
                <w:lang w:eastAsia="ru-RU"/>
                <w14:ligatures w14:val="none"/>
              </w:rPr>
              <w:t>(И.О. Фамилия)</w:t>
            </w:r>
          </w:p>
        </w:tc>
      </w:tr>
    </w:tbl>
    <w:p w14:paraId="16B9C3A2" w14:textId="10B0B411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65F8A60C" w14:textId="643ADBD3" w:rsid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41101EDF" w14:textId="77777777" w:rsidR="00362F06" w:rsidRPr="00362F06" w:rsidRDefault="00362F06" w:rsidP="00BC5216">
      <w:pPr>
        <w:widowControl w:val="0"/>
        <w:jc w:val="center"/>
        <w:rPr>
          <w:sz w:val="24"/>
          <w:szCs w:val="24"/>
        </w:rPr>
      </w:pPr>
    </w:p>
    <w:p w14:paraId="19F56764" w14:textId="77777777" w:rsidR="00BC5216" w:rsidRDefault="00362F06" w:rsidP="00362F06">
      <w:pPr>
        <w:jc w:val="center"/>
        <w:rPr>
          <w:szCs w:val="28"/>
          <w:lang w:val="en-US"/>
        </w:rPr>
      </w:pPr>
      <w:r>
        <w:rPr>
          <w:szCs w:val="28"/>
        </w:rPr>
        <w:t xml:space="preserve">Архангельск </w:t>
      </w:r>
      <w:r w:rsidRPr="00E07FE0">
        <w:rPr>
          <w:szCs w:val="28"/>
        </w:rPr>
        <w:t>20</w:t>
      </w:r>
      <w:r>
        <w:rPr>
          <w:szCs w:val="28"/>
          <w:lang w:val="en-US"/>
        </w:rPr>
        <w:t>25</w:t>
      </w:r>
    </w:p>
    <w:p w14:paraId="58549EEA" w14:textId="5B2A33D6" w:rsidR="00BC5216" w:rsidRDefault="00362F06" w:rsidP="00BC5216">
      <w:pPr>
        <w:jc w:val="center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5A08D616" w14:textId="22AEFC29" w:rsidR="00E12898" w:rsidRPr="00824FBB" w:rsidRDefault="00E12898" w:rsidP="00E12898">
      <w:pPr>
        <w:spacing w:line="360" w:lineRule="auto"/>
        <w:jc w:val="center"/>
        <w:rPr>
          <w:b/>
          <w:sz w:val="32"/>
        </w:rPr>
      </w:pPr>
      <w:r w:rsidRPr="00824FBB">
        <w:rPr>
          <w:b/>
          <w:sz w:val="32"/>
        </w:rPr>
        <w:lastRenderedPageBreak/>
        <w:t>СОДЕРЖАНИЕ</w:t>
      </w:r>
    </w:p>
    <w:p w14:paraId="06649083" w14:textId="4DBD025F" w:rsidR="00E12898" w:rsidRDefault="00E12898" w:rsidP="00E12898">
      <w:pPr>
        <w:tabs>
          <w:tab w:val="right" w:leader="dot" w:pos="9639"/>
        </w:tabs>
        <w:spacing w:line="360" w:lineRule="auto"/>
      </w:pPr>
    </w:p>
    <w:p w14:paraId="738EB48B" w14:textId="12BD61FB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Перечень сокращений и обозначений</w:t>
      </w:r>
      <w:r>
        <w:tab/>
        <w:t>3</w:t>
      </w:r>
    </w:p>
    <w:p w14:paraId="0B999C06" w14:textId="314D1404" w:rsidR="00E12898" w:rsidRPr="00E12898" w:rsidRDefault="00E12898" w:rsidP="00E12898">
      <w:pPr>
        <w:tabs>
          <w:tab w:val="right" w:leader="dot" w:pos="9639"/>
        </w:tabs>
        <w:spacing w:line="360" w:lineRule="auto"/>
        <w:ind w:firstLine="709"/>
        <w:rPr>
          <w:noProof/>
        </w:rPr>
      </w:pPr>
      <w:r w:rsidRPr="008D27C7">
        <w:t>Введение</w:t>
      </w:r>
      <w:r>
        <w:tab/>
        <w:t>4</w:t>
      </w:r>
      <w:r>
        <w:fldChar w:fldCharType="begin"/>
      </w:r>
      <w:r>
        <w:instrText xml:space="preserve"> TOC \o "1-3" \h \z \u </w:instrText>
      </w:r>
      <w:r>
        <w:fldChar w:fldCharType="separate"/>
      </w:r>
    </w:p>
    <w:p w14:paraId="1F034A01" w14:textId="3C09397C" w:rsidR="00E12898" w:rsidRDefault="00EC73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4" w:history="1">
        <w:r w:rsidR="00E12898" w:rsidRPr="00227C76">
          <w:rPr>
            <w:rStyle w:val="af7"/>
            <w:noProof/>
          </w:rPr>
          <w:t>1 Сбор и анализ требований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C3AC833" w14:textId="4F03F78D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5" w:history="1">
        <w:r w:rsidR="00E12898" w:rsidRPr="00227C76">
          <w:rPr>
            <w:rStyle w:val="af7"/>
            <w:noProof/>
          </w:rPr>
          <w:t>1.1 Назначение и область применения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561F4370" w14:textId="25B202A8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6" w:history="1">
        <w:r w:rsidR="00E12898" w:rsidRPr="00227C76">
          <w:rPr>
            <w:rStyle w:val="af7"/>
            <w:noProof/>
          </w:rPr>
          <w:t>1.2 Постановка задачи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6</w:t>
        </w:r>
        <w:r w:rsidR="00E12898">
          <w:rPr>
            <w:noProof/>
            <w:webHidden/>
          </w:rPr>
          <w:fldChar w:fldCharType="end"/>
        </w:r>
      </w:hyperlink>
    </w:p>
    <w:p w14:paraId="086B03A5" w14:textId="3DC701FE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7" w:history="1">
        <w:r w:rsidR="00E12898" w:rsidRPr="00227C76">
          <w:rPr>
            <w:rStyle w:val="af7"/>
            <w:noProof/>
          </w:rPr>
          <w:t>1.3 Выбор состава программных и технических средств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8</w:t>
        </w:r>
        <w:r w:rsidR="00E12898">
          <w:rPr>
            <w:noProof/>
            <w:webHidden/>
          </w:rPr>
          <w:fldChar w:fldCharType="end"/>
        </w:r>
      </w:hyperlink>
    </w:p>
    <w:p w14:paraId="0C779042" w14:textId="677385D4" w:rsidR="00E12898" w:rsidRDefault="00EC73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8" w:history="1">
        <w:r w:rsidR="00E12898" w:rsidRPr="00227C76">
          <w:rPr>
            <w:rStyle w:val="af7"/>
            <w:noProof/>
          </w:rPr>
          <w:t>2 Проектирование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61E5FA1C" w14:textId="0263DCBA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19" w:history="1">
        <w:r w:rsidR="00E12898" w:rsidRPr="00227C76">
          <w:rPr>
            <w:rStyle w:val="af7"/>
            <w:noProof/>
          </w:rPr>
          <w:t>2.1 Проектирование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_Toc214268619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9</w:t>
        </w:r>
        <w:r w:rsidR="00E12898">
          <w:rPr>
            <w:noProof/>
            <w:webHidden/>
          </w:rPr>
          <w:fldChar w:fldCharType="end"/>
        </w:r>
      </w:hyperlink>
    </w:p>
    <w:p w14:paraId="4EB8DE9C" w14:textId="1C2F18B6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0" w:history="1">
        <w:r w:rsidR="00E12898" w:rsidRPr="00227C76">
          <w:rPr>
            <w:rStyle w:val="af7"/>
            <w:noProof/>
          </w:rPr>
          <w:t>2.2 Разработка архитектуры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2540E9BB" w14:textId="656D4572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1" w:history="1">
        <w:r w:rsidR="00E12898" w:rsidRPr="00227C76">
          <w:rPr>
            <w:rStyle w:val="af7"/>
            <w:noProof/>
          </w:rPr>
          <w:t>2.3 Проектирование БД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10</w:t>
        </w:r>
        <w:r w:rsidR="00E12898">
          <w:rPr>
            <w:noProof/>
            <w:webHidden/>
          </w:rPr>
          <w:fldChar w:fldCharType="end"/>
        </w:r>
      </w:hyperlink>
    </w:p>
    <w:p w14:paraId="4653635B" w14:textId="6B8960F5" w:rsidR="00E12898" w:rsidRDefault="00EC73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2" w:history="1">
        <w:r w:rsidR="00E12898" w:rsidRPr="00227C76">
          <w:rPr>
            <w:rStyle w:val="af7"/>
            <w:noProof/>
          </w:rPr>
          <w:t>3 Разработка и интеграция модулей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8176B49" w14:textId="580C9589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3" w:history="1">
        <w:r w:rsidR="00E12898" w:rsidRPr="00227C76">
          <w:rPr>
            <w:rStyle w:val="af7"/>
            <w:noProof/>
          </w:rPr>
          <w:t>3.1 Разработка программных модулей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_Toc214268623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12</w:t>
        </w:r>
        <w:r w:rsidR="00E12898">
          <w:rPr>
            <w:noProof/>
            <w:webHidden/>
          </w:rPr>
          <w:fldChar w:fldCharType="end"/>
        </w:r>
      </w:hyperlink>
    </w:p>
    <w:p w14:paraId="057B7F1A" w14:textId="184F4C47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4" w:history="1">
        <w:r w:rsidR="00E12898" w:rsidRPr="00227C76">
          <w:rPr>
            <w:rStyle w:val="af7"/>
            <w:noProof/>
          </w:rPr>
          <w:t>3.2 Реализация интерфейса пользователя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_Toc214268624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14</w:t>
        </w:r>
        <w:r w:rsidR="00E12898">
          <w:rPr>
            <w:noProof/>
            <w:webHidden/>
          </w:rPr>
          <w:fldChar w:fldCharType="end"/>
        </w:r>
      </w:hyperlink>
    </w:p>
    <w:p w14:paraId="6DC7C908" w14:textId="6885F48A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5" w:history="1">
        <w:r w:rsidR="00E12898" w:rsidRPr="00227C76">
          <w:rPr>
            <w:rStyle w:val="af7"/>
            <w:noProof/>
          </w:rPr>
          <w:t>3.3 Разграничение прав доступа пользователей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_Toc214268625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16</w:t>
        </w:r>
        <w:r w:rsidR="00E12898">
          <w:rPr>
            <w:noProof/>
            <w:webHidden/>
          </w:rPr>
          <w:fldChar w:fldCharType="end"/>
        </w:r>
      </w:hyperlink>
    </w:p>
    <w:p w14:paraId="247827C7" w14:textId="69C44EE7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6" w:history="1">
        <w:r w:rsidR="00E12898" w:rsidRPr="00227C76">
          <w:rPr>
            <w:rStyle w:val="af7"/>
            <w:noProof/>
          </w:rPr>
          <w:t>3.4 Экспорт и импорт данных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_Toc214268626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18</w:t>
        </w:r>
        <w:r w:rsidR="00E12898">
          <w:rPr>
            <w:noProof/>
            <w:webHidden/>
          </w:rPr>
          <w:fldChar w:fldCharType="end"/>
        </w:r>
      </w:hyperlink>
    </w:p>
    <w:p w14:paraId="309AB81D" w14:textId="66DA9096" w:rsidR="00E12898" w:rsidRDefault="00EC73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7" w:history="1">
        <w:r w:rsidR="00E12898" w:rsidRPr="00227C76">
          <w:rPr>
            <w:rStyle w:val="af7"/>
            <w:noProof/>
          </w:rPr>
          <w:t>4 Тестирование и отладка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_Toc214268627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3A95FA91" w14:textId="62334572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8" w:history="1">
        <w:r w:rsidR="00E12898" w:rsidRPr="00227C76">
          <w:rPr>
            <w:rStyle w:val="af7"/>
            <w:noProof/>
          </w:rPr>
          <w:t>4.1 Структурное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_Toc214268628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21</w:t>
        </w:r>
        <w:r w:rsidR="00E12898">
          <w:rPr>
            <w:noProof/>
            <w:webHidden/>
          </w:rPr>
          <w:fldChar w:fldCharType="end"/>
        </w:r>
      </w:hyperlink>
    </w:p>
    <w:p w14:paraId="26BA51D6" w14:textId="2CD48C02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29" w:history="1">
        <w:r w:rsidR="00E12898" w:rsidRPr="00227C76">
          <w:rPr>
            <w:rStyle w:val="af7"/>
            <w:noProof/>
          </w:rPr>
          <w:t>4.2 Функциональное тестирование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_Toc214268629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22</w:t>
        </w:r>
        <w:r w:rsidR="00E12898">
          <w:rPr>
            <w:noProof/>
            <w:webHidden/>
          </w:rPr>
          <w:fldChar w:fldCharType="end"/>
        </w:r>
      </w:hyperlink>
    </w:p>
    <w:p w14:paraId="54E24B51" w14:textId="0A28C438" w:rsidR="00E12898" w:rsidRDefault="00EC73C3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0" w:history="1">
        <w:r w:rsidR="00E12898" w:rsidRPr="00227C76">
          <w:rPr>
            <w:rStyle w:val="af7"/>
            <w:noProof/>
          </w:rPr>
          <w:t>5 Инструкция по эксплуатации ПО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_Toc214268630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087054B2" w14:textId="11BB6B8B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1" w:history="1">
        <w:r w:rsidR="00E12898" w:rsidRPr="00227C76">
          <w:rPr>
            <w:rStyle w:val="af7"/>
            <w:noProof/>
          </w:rPr>
          <w:t>5.1 Установка программного обеспечения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_Toc214268631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586DE437" w14:textId="0BB59E3F" w:rsidR="00E12898" w:rsidRDefault="00EC73C3">
      <w:pPr>
        <w:pStyle w:val="23"/>
        <w:rPr>
          <w:rFonts w:asciiTheme="minorHAnsi" w:eastAsiaTheme="minorEastAsia" w:hAnsiTheme="minorHAnsi"/>
          <w:noProof/>
          <w:kern w:val="0"/>
          <w:sz w:val="22"/>
          <w:lang w:eastAsia="ru-RU"/>
          <w14:ligatures w14:val="none"/>
        </w:rPr>
      </w:pPr>
      <w:hyperlink w:anchor="_Toc214268632" w:history="1">
        <w:r w:rsidR="00E12898" w:rsidRPr="00227C76">
          <w:rPr>
            <w:rStyle w:val="af7"/>
            <w:noProof/>
          </w:rPr>
          <w:t>5.2 Инструкция по работе</w:t>
        </w:r>
        <w:r w:rsidR="00E12898">
          <w:rPr>
            <w:noProof/>
            <w:webHidden/>
          </w:rPr>
          <w:tab/>
        </w:r>
        <w:r w:rsidR="00E12898">
          <w:rPr>
            <w:noProof/>
            <w:webHidden/>
          </w:rPr>
          <w:fldChar w:fldCharType="begin"/>
        </w:r>
        <w:r w:rsidR="00E12898">
          <w:rPr>
            <w:noProof/>
            <w:webHidden/>
          </w:rPr>
          <w:instrText xml:space="preserve"> PAGEREF _Toc214268632 \h </w:instrText>
        </w:r>
        <w:r w:rsidR="00E12898">
          <w:rPr>
            <w:noProof/>
            <w:webHidden/>
          </w:rPr>
        </w:r>
        <w:r w:rsidR="00E12898">
          <w:rPr>
            <w:noProof/>
            <w:webHidden/>
          </w:rPr>
          <w:fldChar w:fldCharType="separate"/>
        </w:r>
        <w:r w:rsidR="007006F6">
          <w:rPr>
            <w:noProof/>
            <w:webHidden/>
          </w:rPr>
          <w:t>24</w:t>
        </w:r>
        <w:r w:rsidR="00E12898">
          <w:rPr>
            <w:noProof/>
            <w:webHidden/>
          </w:rPr>
          <w:fldChar w:fldCharType="end"/>
        </w:r>
      </w:hyperlink>
    </w:p>
    <w:p w14:paraId="4BAC540A" w14:textId="31FEB06C" w:rsidR="00E12898" w:rsidRPr="008D27C7" w:rsidRDefault="00E12898" w:rsidP="00E12898">
      <w:pPr>
        <w:tabs>
          <w:tab w:val="right" w:leader="dot" w:pos="9639"/>
        </w:tabs>
        <w:spacing w:line="360" w:lineRule="auto"/>
        <w:ind w:firstLine="709"/>
      </w:pPr>
      <w:r>
        <w:fldChar w:fldCharType="end"/>
      </w:r>
      <w:r w:rsidRPr="008D27C7">
        <w:t>Заключение</w:t>
      </w:r>
      <w:r>
        <w:tab/>
        <w:t xml:space="preserve"> </w:t>
      </w:r>
      <w:r w:rsidRPr="00E12898">
        <w:t>29</w:t>
      </w:r>
    </w:p>
    <w:p w14:paraId="2D20F24E" w14:textId="18A01FC5" w:rsidR="00E12898" w:rsidRDefault="00E12898" w:rsidP="00E12898">
      <w:pPr>
        <w:tabs>
          <w:tab w:val="right" w:leader="dot" w:pos="9639"/>
        </w:tabs>
        <w:spacing w:line="360" w:lineRule="auto"/>
        <w:ind w:firstLine="709"/>
      </w:pPr>
      <w:r w:rsidRPr="008D27C7">
        <w:t>Список использованных источников</w:t>
      </w:r>
      <w:r>
        <w:tab/>
        <w:t xml:space="preserve"> </w:t>
      </w:r>
      <w:r w:rsidRPr="001A11F9">
        <w:t>30</w:t>
      </w:r>
    </w:p>
    <w:p w14:paraId="51EF8123" w14:textId="0E4CE9D2" w:rsidR="001F12C3" w:rsidRDefault="001F12C3" w:rsidP="001F12C3">
      <w:pPr>
        <w:pStyle w:val="a7"/>
      </w:pPr>
      <w:r w:rsidRPr="008D27C7">
        <w:lastRenderedPageBreak/>
        <w:t>Перечень сокращений и обозначений</w:t>
      </w:r>
    </w:p>
    <w:p w14:paraId="386E9AEA" w14:textId="77777777" w:rsidR="00EC73C3" w:rsidRPr="00E855CD" w:rsidRDefault="00EC73C3" w:rsidP="00EC73C3">
      <w:pPr>
        <w:pStyle w:val="a3"/>
      </w:pPr>
      <w:r>
        <w:t xml:space="preserve">В настоящем курсовом проекте </w:t>
      </w:r>
      <w:r w:rsidRPr="00462C72">
        <w:t>применяются</w:t>
      </w:r>
      <w:r>
        <w:t xml:space="preserve"> следующие сокращения и обозначения</w:t>
      </w:r>
      <w:r w:rsidRPr="00462C72">
        <w:t>:</w:t>
      </w:r>
    </w:p>
    <w:p w14:paraId="0639CE64" w14:textId="77777777" w:rsidR="00EC73C3" w:rsidRPr="00E855CD" w:rsidRDefault="00EC73C3" w:rsidP="00EC73C3">
      <w:pPr>
        <w:pStyle w:val="a3"/>
      </w:pPr>
      <w:r>
        <w:t>БД</w:t>
      </w:r>
      <w:r w:rsidRPr="00E855CD">
        <w:t xml:space="preserve"> – </w:t>
      </w:r>
      <w:r>
        <w:t>база данных</w:t>
      </w:r>
    </w:p>
    <w:p w14:paraId="72AF7B76" w14:textId="77777777" w:rsidR="00EC73C3" w:rsidRPr="00E855CD" w:rsidRDefault="00EC73C3" w:rsidP="00EC73C3">
      <w:pPr>
        <w:pStyle w:val="a3"/>
        <w:rPr>
          <w:color w:val="202124"/>
          <w:szCs w:val="28"/>
          <w:shd w:val="clear" w:color="auto" w:fill="FFFFFF"/>
        </w:rPr>
      </w:pPr>
      <w:r w:rsidRPr="00A958ED">
        <w:rPr>
          <w:color w:val="202124"/>
          <w:szCs w:val="28"/>
          <w:shd w:val="clear" w:color="auto" w:fill="FFFFFF"/>
        </w:rPr>
        <w:t>ЗОЖ</w:t>
      </w:r>
      <w:r w:rsidRPr="00E855CD">
        <w:rPr>
          <w:color w:val="202124"/>
          <w:szCs w:val="28"/>
          <w:shd w:val="clear" w:color="auto" w:fill="FFFFFF"/>
        </w:rPr>
        <w:t xml:space="preserve"> – </w:t>
      </w:r>
      <w:r>
        <w:rPr>
          <w:color w:val="202124"/>
          <w:szCs w:val="28"/>
          <w:shd w:val="clear" w:color="auto" w:fill="FFFFFF"/>
        </w:rPr>
        <w:t>здоровый образ жизни</w:t>
      </w:r>
    </w:p>
    <w:p w14:paraId="5120535B" w14:textId="77777777" w:rsidR="00EC73C3" w:rsidRPr="00E855CD" w:rsidRDefault="00EC73C3" w:rsidP="00EC73C3">
      <w:pPr>
        <w:pStyle w:val="a3"/>
      </w:pPr>
      <w:r>
        <w:t>ОС – операционная система</w:t>
      </w:r>
    </w:p>
    <w:p w14:paraId="602A9CB4" w14:textId="77777777" w:rsidR="00EC73C3" w:rsidRDefault="00EC73C3" w:rsidP="00EC73C3">
      <w:pPr>
        <w:pStyle w:val="a3"/>
      </w:pPr>
      <w:r>
        <w:t>ПО – программное обеспечение</w:t>
      </w:r>
    </w:p>
    <w:p w14:paraId="5DCA8CA4" w14:textId="77777777" w:rsidR="00EC73C3" w:rsidRDefault="00EC73C3" w:rsidP="00EC73C3">
      <w:pPr>
        <w:pStyle w:val="a3"/>
      </w:pPr>
      <w:r>
        <w:t>СУБД – система управления базами данных</w:t>
      </w:r>
    </w:p>
    <w:p w14:paraId="3E8254F5" w14:textId="77777777" w:rsidR="00EC73C3" w:rsidRDefault="00EC73C3" w:rsidP="00EC73C3">
      <w:pPr>
        <w:pStyle w:val="a3"/>
      </w:pPr>
    </w:p>
    <w:p w14:paraId="29020BA1" w14:textId="77777777" w:rsidR="00EC73C3" w:rsidRPr="00E855CD" w:rsidRDefault="00EC73C3" w:rsidP="00EC73C3">
      <w:pPr>
        <w:pStyle w:val="a3"/>
      </w:pPr>
      <w:r>
        <w:rPr>
          <w:lang w:val="en-US"/>
        </w:rPr>
        <w:t>API</w:t>
      </w:r>
      <w:r w:rsidRPr="00E855CD">
        <w:t xml:space="preserve"> – </w:t>
      </w:r>
      <w:r>
        <w:t>интерфейс проектирования интерфейса</w:t>
      </w:r>
    </w:p>
    <w:p w14:paraId="4E84E40C" w14:textId="77777777" w:rsidR="00EC73C3" w:rsidRPr="00E855CD" w:rsidRDefault="00EC73C3" w:rsidP="00EC73C3">
      <w:pPr>
        <w:pStyle w:val="a3"/>
      </w:pPr>
      <w:r>
        <w:rPr>
          <w:lang w:val="en-US"/>
        </w:rPr>
        <w:t>ERD</w:t>
      </w:r>
      <w:r w:rsidRPr="00E855CD">
        <w:t xml:space="preserve"> – </w:t>
      </w:r>
      <w:r>
        <w:t>диаграмма сущность-связь</w:t>
      </w:r>
    </w:p>
    <w:p w14:paraId="5B2D81EA" w14:textId="77777777" w:rsidR="00EC73C3" w:rsidRPr="00E855CD" w:rsidRDefault="00EC73C3" w:rsidP="00EC73C3">
      <w:pPr>
        <w:pStyle w:val="a3"/>
      </w:pPr>
      <w:r>
        <w:rPr>
          <w:lang w:val="en-US"/>
        </w:rPr>
        <w:t>HTTP</w:t>
      </w:r>
      <w:r w:rsidRPr="00E855CD">
        <w:t xml:space="preserve"> – </w:t>
      </w:r>
      <w:r>
        <w:t>протокол передачи гипертекста</w:t>
      </w:r>
    </w:p>
    <w:p w14:paraId="7BDDDAE0" w14:textId="1FC2B873" w:rsidR="00EC73C3" w:rsidRDefault="00EC73C3" w:rsidP="00EC73C3">
      <w:pPr>
        <w:pStyle w:val="a3"/>
      </w:pPr>
      <w:r>
        <w:rPr>
          <w:lang w:val="en-US"/>
        </w:rPr>
        <w:t>JSON</w:t>
      </w:r>
      <w:r w:rsidRPr="00E855CD">
        <w:t xml:space="preserve"> – </w:t>
      </w:r>
      <w:r>
        <w:t>формат данных</w:t>
      </w:r>
      <w:r w:rsidRPr="00E855CD">
        <w:t>,</w:t>
      </w:r>
      <w:r>
        <w:t xml:space="preserve"> основанный на </w:t>
      </w:r>
      <w:r>
        <w:rPr>
          <w:lang w:val="en-US"/>
        </w:rPr>
        <w:t>JavaScript</w:t>
      </w:r>
      <w:r w:rsidRPr="00E855CD">
        <w:t xml:space="preserve"> </w:t>
      </w:r>
    </w:p>
    <w:p w14:paraId="7218D2BA" w14:textId="307268DC" w:rsidR="00BA3375" w:rsidRPr="00BA3375" w:rsidRDefault="00BA3375" w:rsidP="00BA3375">
      <w:pPr>
        <w:pStyle w:val="a3"/>
        <w:rPr>
          <w:lang w:val="en-US" w:eastAsia="ru-RU"/>
        </w:rPr>
      </w:pPr>
      <w:r w:rsidRPr="00BA3375">
        <w:rPr>
          <w:lang w:val="en-US" w:eastAsia="ru-RU"/>
        </w:rPr>
        <w:t>J</w:t>
      </w:r>
      <w:r>
        <w:rPr>
          <w:lang w:val="en-US" w:eastAsia="ru-RU"/>
        </w:rPr>
        <w:t>WT</w:t>
      </w:r>
      <w:r>
        <w:rPr>
          <w:lang w:eastAsia="ru-RU"/>
        </w:rPr>
        <w:t xml:space="preserve"> –</w:t>
      </w:r>
      <w:r>
        <w:rPr>
          <w:lang w:val="en-US" w:eastAsia="ru-RU"/>
        </w:rPr>
        <w:t xml:space="preserve"> </w:t>
      </w:r>
    </w:p>
    <w:p w14:paraId="0922C0A9" w14:textId="76CFA113" w:rsidR="00EC73C3" w:rsidRPr="00E855CD" w:rsidRDefault="00EC73C3" w:rsidP="00EC73C3">
      <w:pPr>
        <w:pStyle w:val="a3"/>
      </w:pPr>
      <w:r>
        <w:rPr>
          <w:lang w:val="en-US"/>
        </w:rPr>
        <w:t>MVVM</w:t>
      </w:r>
      <w:r w:rsidRPr="00E855CD">
        <w:t xml:space="preserve"> –</w:t>
      </w:r>
      <w:r>
        <w:t xml:space="preserve"> архитектурный шаблон </w:t>
      </w:r>
    </w:p>
    <w:p w14:paraId="1545BB7C" w14:textId="77777777" w:rsidR="00EC73C3" w:rsidRPr="00E855CD" w:rsidRDefault="00EC73C3" w:rsidP="00EC73C3">
      <w:pPr>
        <w:pStyle w:val="a3"/>
      </w:pPr>
      <w:r>
        <w:rPr>
          <w:lang w:val="en-US"/>
        </w:rPr>
        <w:t>ORM</w:t>
      </w:r>
      <w:r w:rsidRPr="00E855CD">
        <w:t xml:space="preserve"> – </w:t>
      </w:r>
      <w:r>
        <w:t>объектно-реляционное отображение</w:t>
      </w:r>
    </w:p>
    <w:p w14:paraId="2F363E58" w14:textId="77777777" w:rsidR="00EC73C3" w:rsidRPr="00E855CD" w:rsidRDefault="00EC73C3" w:rsidP="00EC73C3">
      <w:pPr>
        <w:pStyle w:val="a3"/>
      </w:pPr>
      <w:r>
        <w:rPr>
          <w:lang w:val="en-US"/>
        </w:rPr>
        <w:t>PDF</w:t>
      </w:r>
      <w:r w:rsidRPr="00E855CD">
        <w:t xml:space="preserve"> – </w:t>
      </w:r>
      <w:r>
        <w:t>универсальный формат электронных документов</w:t>
      </w:r>
    </w:p>
    <w:p w14:paraId="4F027595" w14:textId="77777777" w:rsidR="00EC73C3" w:rsidRPr="00E855CD" w:rsidRDefault="00EC73C3" w:rsidP="00EC73C3">
      <w:pPr>
        <w:pStyle w:val="a3"/>
      </w:pPr>
      <w:r w:rsidRPr="00E855CD">
        <w:rPr>
          <w:lang w:val="en-US"/>
        </w:rPr>
        <w:t>SDK</w:t>
      </w:r>
      <w:r w:rsidRPr="00E855CD">
        <w:t xml:space="preserve"> – </w:t>
      </w:r>
      <w:r>
        <w:t>набор инструментов для разработки программного обеспечения</w:t>
      </w:r>
    </w:p>
    <w:p w14:paraId="2C65B723" w14:textId="77777777" w:rsidR="00EC73C3" w:rsidRPr="00B86707" w:rsidRDefault="00EC73C3" w:rsidP="00EC73C3">
      <w:pPr>
        <w:pStyle w:val="a3"/>
      </w:pPr>
    </w:p>
    <w:p w14:paraId="37B2D410" w14:textId="77777777" w:rsidR="00EC73C3" w:rsidRPr="00EC73C3" w:rsidRDefault="00EC73C3" w:rsidP="00EC73C3">
      <w:pPr>
        <w:pStyle w:val="a3"/>
      </w:pPr>
    </w:p>
    <w:p w14:paraId="13FF4552" w14:textId="44A60212" w:rsidR="00987314" w:rsidRDefault="00987314" w:rsidP="00987314">
      <w:pPr>
        <w:pStyle w:val="a7"/>
      </w:pPr>
      <w:r>
        <w:lastRenderedPageBreak/>
        <w:t>Введение</w:t>
      </w:r>
    </w:p>
    <w:p w14:paraId="2FAA5058" w14:textId="33D917B6" w:rsidR="00947712" w:rsidRPr="00947712" w:rsidRDefault="00947712" w:rsidP="00947712">
      <w:pPr>
        <w:pStyle w:val="a3"/>
        <w:rPr>
          <w:lang w:val="en-US"/>
        </w:rPr>
      </w:pPr>
      <w:r>
        <w:br w:type="column"/>
      </w:r>
    </w:p>
    <w:p w14:paraId="5EF5191B" w14:textId="03DEC384" w:rsidR="001F12C3" w:rsidRPr="001F12C3" w:rsidRDefault="001F12C3" w:rsidP="001F12C3">
      <w:pPr>
        <w:pStyle w:val="a3"/>
      </w:pPr>
    </w:p>
    <w:p w14:paraId="6F17F913" w14:textId="5C59FA77" w:rsidR="00BB22C1" w:rsidRDefault="00654CC3" w:rsidP="00654CC3">
      <w:pPr>
        <w:pStyle w:val="1"/>
      </w:pPr>
      <w:bookmarkStart w:id="2" w:name="_Toc214268614"/>
      <w:r>
        <w:lastRenderedPageBreak/>
        <w:t>Сбор и анализ требований</w:t>
      </w:r>
      <w:bookmarkEnd w:id="2"/>
    </w:p>
    <w:p w14:paraId="05BB37B4" w14:textId="77777777" w:rsidR="00A958ED" w:rsidRDefault="00BD39FF" w:rsidP="00A958ED">
      <w:pPr>
        <w:pStyle w:val="2"/>
      </w:pPr>
      <w:bookmarkStart w:id="3" w:name="_Toc214268615"/>
      <w:r>
        <w:t>Назначение и область применения</w:t>
      </w:r>
      <w:bookmarkEnd w:id="3"/>
    </w:p>
    <w:p w14:paraId="7A54BA25" w14:textId="77777777" w:rsidR="00857B73" w:rsidRDefault="00A958ED" w:rsidP="005D54E2">
      <w:pPr>
        <w:pStyle w:val="a3"/>
      </w:pPr>
      <w:r>
        <w:t>Разрабатываем</w:t>
      </w:r>
      <w:r w:rsidR="000A6376">
        <w:t>ое мобильное</w:t>
      </w:r>
      <w:r>
        <w:t xml:space="preserve"> </w:t>
      </w:r>
      <w:r w:rsidR="000A6376">
        <w:t>приложение</w:t>
      </w:r>
      <w:r>
        <w:t xml:space="preserve"> предназначен</w:t>
      </w:r>
      <w:r w:rsidR="000A6376">
        <w:t>о</w:t>
      </w:r>
      <w:r>
        <w:t xml:space="preserve"> для а</w:t>
      </w:r>
      <w:r w:rsidRPr="00A958ED">
        <w:t>втоматизаци</w:t>
      </w:r>
      <w:r>
        <w:t>и</w:t>
      </w:r>
      <w:r w:rsidRPr="00A958ED">
        <w:t xml:space="preserve"> и уп</w:t>
      </w:r>
      <w:r w:rsidR="00457599">
        <w:t>рощени</w:t>
      </w:r>
      <w:r w:rsidR="001C7A1F">
        <w:t xml:space="preserve">я </w:t>
      </w:r>
      <w:r w:rsidR="00457599">
        <w:t>процесса планирования</w:t>
      </w:r>
      <w:r w:rsidR="001C7A1F">
        <w:t xml:space="preserve"> и</w:t>
      </w:r>
      <w:r w:rsidR="00457599" w:rsidRPr="00457599">
        <w:t xml:space="preserve"> </w:t>
      </w:r>
      <w:r w:rsidRPr="00A958ED">
        <w:t>отслеживания тренировок, контроля физической активности и прогресса пользователя, что повы</w:t>
      </w:r>
      <w:r w:rsidR="001C7A1F">
        <w:t>си</w:t>
      </w:r>
      <w:r w:rsidRPr="00A958ED">
        <w:t>т эффективность занятий и мотивирует к достижению целей в фитнесе.</w:t>
      </w:r>
      <w:r>
        <w:t xml:space="preserve"> </w:t>
      </w:r>
    </w:p>
    <w:p w14:paraId="1F7621C4" w14:textId="77777777" w:rsidR="005D54E2" w:rsidRPr="005D54E2" w:rsidRDefault="00857B73" w:rsidP="005D54E2">
      <w:pPr>
        <w:pStyle w:val="a3"/>
      </w:pPr>
      <w:r>
        <w:rPr>
          <w:szCs w:val="28"/>
        </w:rPr>
        <w:t>Областью применения является</w:t>
      </w:r>
      <w:r w:rsidR="005D54E2" w:rsidRPr="00A958ED">
        <w:rPr>
          <w:color w:val="202124"/>
          <w:szCs w:val="28"/>
          <w:shd w:val="clear" w:color="auto" w:fill="FFFFFF"/>
        </w:rPr>
        <w:t xml:space="preserve"> сфер</w:t>
      </w:r>
      <w:r>
        <w:rPr>
          <w:color w:val="202124"/>
          <w:szCs w:val="28"/>
          <w:shd w:val="clear" w:color="auto" w:fill="FFFFFF"/>
        </w:rPr>
        <w:t>а</w:t>
      </w:r>
      <w:r w:rsidR="005D54E2" w:rsidRPr="00A958ED">
        <w:rPr>
          <w:color w:val="202124"/>
          <w:szCs w:val="28"/>
          <w:shd w:val="clear" w:color="auto" w:fill="FFFFFF"/>
        </w:rPr>
        <w:t xml:space="preserve"> фитнеса и ЗОЖ, например, тренажерны</w:t>
      </w:r>
      <w:r w:rsidR="001C7A1F">
        <w:rPr>
          <w:color w:val="202124"/>
          <w:szCs w:val="28"/>
          <w:shd w:val="clear" w:color="auto" w:fill="FFFFFF"/>
        </w:rPr>
        <w:t>е</w:t>
      </w:r>
      <w:r w:rsidR="005D54E2" w:rsidRPr="00A958ED">
        <w:rPr>
          <w:color w:val="202124"/>
          <w:szCs w:val="28"/>
          <w:shd w:val="clear" w:color="auto" w:fill="FFFFFF"/>
        </w:rPr>
        <w:t xml:space="preserve"> зал</w:t>
      </w:r>
      <w:r w:rsidR="001C7A1F">
        <w:rPr>
          <w:color w:val="202124"/>
          <w:szCs w:val="28"/>
          <w:shd w:val="clear" w:color="auto" w:fill="FFFFFF"/>
        </w:rPr>
        <w:t>ы, фитнес-клубы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>и люди,</w:t>
      </w:r>
      <w:r w:rsidR="005D54E2" w:rsidRPr="00A958ED">
        <w:rPr>
          <w:color w:val="202124"/>
          <w:szCs w:val="28"/>
          <w:shd w:val="clear" w:color="auto" w:fill="FFFFFF"/>
        </w:rPr>
        <w:t xml:space="preserve"> </w:t>
      </w:r>
      <w:r w:rsidR="001C7A1F">
        <w:rPr>
          <w:color w:val="202124"/>
          <w:szCs w:val="28"/>
          <w:shd w:val="clear" w:color="auto" w:fill="FFFFFF"/>
        </w:rPr>
        <w:t xml:space="preserve">занимающиеся </w:t>
      </w:r>
      <w:r w:rsidR="005D54E2" w:rsidRPr="00A958ED">
        <w:rPr>
          <w:color w:val="202124"/>
          <w:szCs w:val="28"/>
          <w:shd w:val="clear" w:color="auto" w:fill="FFFFFF"/>
        </w:rPr>
        <w:t>индивидуальн</w:t>
      </w:r>
      <w:r w:rsidR="001C7A1F">
        <w:rPr>
          <w:color w:val="202124"/>
          <w:szCs w:val="28"/>
          <w:shd w:val="clear" w:color="auto" w:fill="FFFFFF"/>
        </w:rPr>
        <w:t>о</w:t>
      </w:r>
      <w:r w:rsidR="005D54E2">
        <w:rPr>
          <w:color w:val="202124"/>
          <w:szCs w:val="28"/>
          <w:shd w:val="clear" w:color="auto" w:fill="FFFFFF"/>
        </w:rPr>
        <w:t xml:space="preserve">. </w:t>
      </w:r>
      <w:r>
        <w:rPr>
          <w:szCs w:val="28"/>
        </w:rPr>
        <w:t>Основными категориями пользователей будут являться</w:t>
      </w:r>
      <w:r w:rsidR="005D54E2" w:rsidRPr="005D54E2">
        <w:t xml:space="preserve"> </w:t>
      </w:r>
      <w:r w:rsidR="001C7A1F">
        <w:t>люди</w:t>
      </w:r>
      <w:r w:rsidRPr="00857B73">
        <w:t xml:space="preserve">, </w:t>
      </w:r>
      <w:r>
        <w:t>желающие повысить качество тренировок и питания</w:t>
      </w:r>
      <w:r w:rsidR="005D54E2" w:rsidRPr="005D54E2">
        <w:t>.</w:t>
      </w:r>
    </w:p>
    <w:p w14:paraId="11FA2DA7" w14:textId="77777777" w:rsidR="005D54E2" w:rsidRDefault="005D54E2" w:rsidP="005D54E2">
      <w:pPr>
        <w:pStyle w:val="2"/>
      </w:pPr>
      <w:bookmarkStart w:id="4" w:name="_Toc214268616"/>
      <w:r>
        <w:t>Постановка задачи</w:t>
      </w:r>
      <w:bookmarkEnd w:id="4"/>
    </w:p>
    <w:p w14:paraId="45B62427" w14:textId="77777777" w:rsidR="005D54E2" w:rsidRDefault="00DA5B1D" w:rsidP="005D54E2">
      <w:pPr>
        <w:pStyle w:val="a3"/>
      </w:pPr>
      <w:r>
        <w:t>Необходимо разработать</w:t>
      </w:r>
      <w:r w:rsidR="000A6376">
        <w:t xml:space="preserve"> мобильное приложение</w:t>
      </w:r>
      <w:r w:rsidRPr="00DA5B1D">
        <w:t xml:space="preserve">, </w:t>
      </w:r>
      <w:r w:rsidR="00857B73">
        <w:t>предоставляющ</w:t>
      </w:r>
      <w:r w:rsidR="001C7A1F">
        <w:t>ее</w:t>
      </w:r>
      <w:r w:rsidR="00857B73">
        <w:t xml:space="preserve"> доступ к следующей функциональности</w:t>
      </w:r>
      <w:r w:rsidRPr="00DA5B1D">
        <w:t>:</w:t>
      </w:r>
    </w:p>
    <w:p w14:paraId="7795C6C1" w14:textId="77777777" w:rsidR="00DA5B1D" w:rsidRDefault="00DA5B1D" w:rsidP="00DA5B1D">
      <w:pPr>
        <w:pStyle w:val="a1"/>
      </w:pPr>
      <w:r>
        <w:t>авторизация</w:t>
      </w:r>
      <w:r w:rsidR="00857B73">
        <w:t xml:space="preserve"> и регистрация пользователей</w:t>
      </w:r>
      <w:r>
        <w:t>;</w:t>
      </w:r>
    </w:p>
    <w:p w14:paraId="47F6CB1B" w14:textId="77777777" w:rsidR="00DA5B1D" w:rsidRPr="00DA5B1D" w:rsidRDefault="00DA5B1D" w:rsidP="00527363">
      <w:pPr>
        <w:pStyle w:val="a1"/>
      </w:pPr>
      <w:r>
        <w:t>просмотр</w:t>
      </w:r>
      <w:r w:rsidR="00527363">
        <w:t>, создание и редактирование</w:t>
      </w:r>
      <w:r>
        <w:t xml:space="preserve"> плана тренировок</w:t>
      </w:r>
      <w:r w:rsidRPr="00527363">
        <w:t>;</w:t>
      </w:r>
    </w:p>
    <w:p w14:paraId="61DAA159" w14:textId="77777777" w:rsidR="00DA5B1D" w:rsidRDefault="00DA5B1D" w:rsidP="00527363">
      <w:pPr>
        <w:pStyle w:val="a1"/>
      </w:pPr>
      <w:r>
        <w:t>просмотр</w:t>
      </w:r>
      <w:r w:rsidR="00527363">
        <w:t>,</w:t>
      </w:r>
      <w:r>
        <w:t xml:space="preserve"> </w:t>
      </w:r>
      <w:r w:rsidR="00527363">
        <w:t>создание</w:t>
      </w:r>
      <w:r w:rsidR="00457599" w:rsidRPr="00457599">
        <w:t xml:space="preserve"> </w:t>
      </w:r>
      <w:r w:rsidR="00457599">
        <w:t>и редактирование</w:t>
      </w:r>
      <w:r w:rsidR="00527363">
        <w:t xml:space="preserve"> </w:t>
      </w:r>
      <w:r>
        <w:t>данных о блюд</w:t>
      </w:r>
      <w:r w:rsidR="001C7A1F">
        <w:t>ах</w:t>
      </w:r>
      <w:r w:rsidRPr="00527363">
        <w:t>;</w:t>
      </w:r>
    </w:p>
    <w:p w14:paraId="1B6CCBAB" w14:textId="77777777" w:rsidR="00527363" w:rsidRPr="004429A1" w:rsidRDefault="00023953" w:rsidP="00527363">
      <w:pPr>
        <w:pStyle w:val="a1"/>
      </w:pPr>
      <w:r>
        <w:t>экспорт данных о</w:t>
      </w:r>
      <w:r w:rsidR="00527363">
        <w:t xml:space="preserve"> пользователе в формате </w:t>
      </w:r>
      <w:r w:rsidR="00527363" w:rsidRPr="004429A1">
        <w:t>*.</w:t>
      </w:r>
      <w:r w:rsidR="003C2456">
        <w:rPr>
          <w:lang w:val="en-US"/>
        </w:rPr>
        <w:t>pdf</w:t>
      </w:r>
      <w:r w:rsidR="00527363" w:rsidRPr="00527363">
        <w:t>;</w:t>
      </w:r>
    </w:p>
    <w:p w14:paraId="37CE2E05" w14:textId="77777777" w:rsidR="00527363" w:rsidRPr="00527363" w:rsidRDefault="00527363" w:rsidP="00527363">
      <w:pPr>
        <w:pStyle w:val="a1"/>
      </w:pPr>
      <w:r>
        <w:t>фильтрация и сортировка упражнений</w:t>
      </w:r>
      <w:r>
        <w:rPr>
          <w:lang w:val="en-US"/>
        </w:rPr>
        <w:t>;</w:t>
      </w:r>
    </w:p>
    <w:p w14:paraId="7BC859EB" w14:textId="77777777" w:rsidR="00527363" w:rsidRPr="00527363" w:rsidRDefault="00527363" w:rsidP="00527363">
      <w:pPr>
        <w:pStyle w:val="a1"/>
      </w:pPr>
      <w:r>
        <w:t>добавление</w:t>
      </w:r>
      <w:r w:rsidRPr="00527363">
        <w:t xml:space="preserve">, </w:t>
      </w:r>
      <w:r>
        <w:t>редактирование</w:t>
      </w:r>
      <w:r w:rsidRPr="00527363">
        <w:t xml:space="preserve">, </w:t>
      </w:r>
      <w:r>
        <w:t>удаление цели для достижения</w:t>
      </w:r>
      <w:r w:rsidRPr="00527363">
        <w:t>;</w:t>
      </w:r>
    </w:p>
    <w:p w14:paraId="502E7FFC" w14:textId="77777777" w:rsidR="00527363" w:rsidRDefault="00527363" w:rsidP="001A74D9">
      <w:pPr>
        <w:pStyle w:val="a1"/>
      </w:pPr>
      <w:r>
        <w:t>просмотр и изменение данных о пользователе</w:t>
      </w:r>
      <w:r w:rsidR="001A74D9">
        <w:t>.</w:t>
      </w:r>
    </w:p>
    <w:p w14:paraId="22F0CAE1" w14:textId="77777777" w:rsidR="001A74D9" w:rsidRDefault="001A74D9" w:rsidP="001A74D9">
      <w:pPr>
        <w:pStyle w:val="a3"/>
      </w:pPr>
      <w:r>
        <w:t xml:space="preserve">В целях безопасности в приложении </w:t>
      </w:r>
      <w:r w:rsidR="00857B73">
        <w:t>требуется</w:t>
      </w:r>
      <w:r>
        <w:t xml:space="preserve"> проходить обязательную авторизацию перед использованием приложения. При открытии мобильное приложение отобразиться страница авторизации, после авторизации определиться роль пользователя.</w:t>
      </w:r>
    </w:p>
    <w:p w14:paraId="0AA3D589" w14:textId="77777777" w:rsidR="00023953" w:rsidRDefault="00884816" w:rsidP="001A74D9">
      <w:pPr>
        <w:pStyle w:val="a3"/>
      </w:pPr>
      <w:r>
        <w:t xml:space="preserve">Гость </w:t>
      </w:r>
      <w:r w:rsidR="00023953">
        <w:t xml:space="preserve">должен иметь доступ к просмотру </w:t>
      </w:r>
      <w:r w:rsidR="00B235E3">
        <w:t xml:space="preserve">списка </w:t>
      </w:r>
      <w:r w:rsidR="00023953">
        <w:t xml:space="preserve">упражнений и </w:t>
      </w:r>
      <w:r w:rsidR="00B235E3">
        <w:t xml:space="preserve">прохождению </w:t>
      </w:r>
      <w:r w:rsidR="00023953">
        <w:t>авторизаци</w:t>
      </w:r>
      <w:r w:rsidR="00B235E3">
        <w:t>и</w:t>
      </w:r>
      <w:r w:rsidR="00023953">
        <w:t xml:space="preserve"> или регистраци</w:t>
      </w:r>
      <w:r w:rsidR="00B235E3">
        <w:t>и</w:t>
      </w:r>
      <w:r w:rsidR="00023953">
        <w:t>.</w:t>
      </w:r>
    </w:p>
    <w:p w14:paraId="4A439A4C" w14:textId="77777777" w:rsidR="00023953" w:rsidRPr="001C4B89" w:rsidRDefault="00884816" w:rsidP="00023953">
      <w:pPr>
        <w:pStyle w:val="a3"/>
      </w:pPr>
      <w:r>
        <w:lastRenderedPageBreak/>
        <w:t>П</w:t>
      </w:r>
      <w:r w:rsidR="00023953">
        <w:t xml:space="preserve">ользователь должен иметь доступ к просмотру, </w:t>
      </w:r>
      <w:r w:rsidR="00C252C2">
        <w:t xml:space="preserve">добавлению и удалению </w:t>
      </w:r>
      <w:r w:rsidR="001C4B89">
        <w:t>целей</w:t>
      </w:r>
      <w:r w:rsidR="00857B73">
        <w:t xml:space="preserve"> для достижения</w:t>
      </w:r>
      <w:r w:rsidR="001C4B89" w:rsidRPr="001C4B89">
        <w:t>,</w:t>
      </w:r>
      <w:r w:rsidR="001C4B89">
        <w:t xml:space="preserve"> просмотру профиля и его изменению</w:t>
      </w:r>
      <w:r w:rsidR="001C4B89" w:rsidRPr="001C4B89">
        <w:t>,</w:t>
      </w:r>
      <w:r w:rsidR="001C4B89">
        <w:t xml:space="preserve"> а также </w:t>
      </w:r>
      <w:r w:rsidR="001C4B89" w:rsidRPr="003C2456">
        <w:t>экспорт данных</w:t>
      </w:r>
      <w:r w:rsidR="003C2456" w:rsidRPr="003C2456">
        <w:t xml:space="preserve"> о профиле</w:t>
      </w:r>
      <w:r w:rsidR="001C4B89" w:rsidRPr="003C2456">
        <w:t xml:space="preserve"> в </w:t>
      </w:r>
      <w:r w:rsidR="003C2456">
        <w:rPr>
          <w:lang w:val="en-US"/>
        </w:rPr>
        <w:t>PDF</w:t>
      </w:r>
      <w:r w:rsidR="001C4B89" w:rsidRPr="001C4B89">
        <w:t xml:space="preserve">, </w:t>
      </w:r>
      <w:r w:rsidR="001C4B89">
        <w:t>просмотра блюд и упражнений</w:t>
      </w:r>
      <w:r w:rsidR="001C4B89" w:rsidRPr="001C4B89">
        <w:t>.</w:t>
      </w:r>
    </w:p>
    <w:p w14:paraId="1E8331EC" w14:textId="77777777" w:rsidR="00023953" w:rsidRDefault="00023953" w:rsidP="00023953">
      <w:pPr>
        <w:pStyle w:val="a3"/>
      </w:pPr>
      <w:r>
        <w:t>Тренер должен иметь доступ к</w:t>
      </w:r>
      <w:r w:rsidRPr="00023953">
        <w:t xml:space="preserve"> </w:t>
      </w:r>
      <w:r w:rsidR="00C252C2">
        <w:t>редактированию</w:t>
      </w:r>
      <w:r w:rsidR="00C252C2" w:rsidRPr="00C252C2">
        <w:t xml:space="preserve">, </w:t>
      </w:r>
      <w:r w:rsidR="00C252C2">
        <w:t xml:space="preserve">добавлению и удалению упражнений, а также </w:t>
      </w:r>
      <w:r w:rsidR="00B235E3">
        <w:t>ко всем</w:t>
      </w:r>
      <w:r w:rsidR="00C252C2">
        <w:t xml:space="preserve"> действи</w:t>
      </w:r>
      <w:r w:rsidR="00B235E3">
        <w:t>ям, доступным</w:t>
      </w:r>
      <w:r w:rsidR="00C252C2">
        <w:t xml:space="preserve"> авторизованному пользователю.</w:t>
      </w:r>
    </w:p>
    <w:p w14:paraId="2A1EFC2F" w14:textId="77777777" w:rsidR="00C252C2" w:rsidRDefault="00C252C2" w:rsidP="00023953">
      <w:pPr>
        <w:pStyle w:val="a3"/>
      </w:pPr>
      <w:r>
        <w:t xml:space="preserve">Администратор должен иметь доступ к </w:t>
      </w:r>
      <w:r w:rsidR="00062928">
        <w:t>админ-панели, в которой он имеет полный доступ ко всем функциям в системе</w:t>
      </w:r>
      <w:r>
        <w:t>.</w:t>
      </w:r>
    </w:p>
    <w:p w14:paraId="586E5789" w14:textId="2107189E" w:rsidR="00857B73" w:rsidRPr="00C252C2" w:rsidRDefault="00C252C2" w:rsidP="00885B8A">
      <w:pPr>
        <w:pStyle w:val="a3"/>
      </w:pPr>
      <w:r>
        <w:t>На рисунке 1 представлена диаграмма вариантов использования приложения различными категориями пользователей.</w:t>
      </w:r>
    </w:p>
    <w:p w14:paraId="1C2113C4" w14:textId="77777777" w:rsidR="00C252C2" w:rsidRDefault="003C2456" w:rsidP="00885B8A">
      <w:pPr>
        <w:pStyle w:val="afd"/>
      </w:pPr>
      <w:r w:rsidRPr="003C2456">
        <w:rPr>
          <w:lang w:eastAsia="ru-RU"/>
        </w:rPr>
        <w:drawing>
          <wp:inline distT="0" distB="0" distL="0" distR="0" wp14:anchorId="26AB6E90" wp14:editId="19BD52FF">
            <wp:extent cx="4954954" cy="381553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9530" cy="382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0D63" w14:textId="77777777" w:rsidR="001A74D9" w:rsidRDefault="001A74D9" w:rsidP="00C252C2">
      <w:pPr>
        <w:pStyle w:val="afe"/>
      </w:pPr>
      <w:r>
        <w:t>Рисунок 1 – Диаграмма вариантов использования</w:t>
      </w:r>
    </w:p>
    <w:p w14:paraId="690E57DE" w14:textId="77777777" w:rsidR="00654CC3" w:rsidRDefault="004A61F0" w:rsidP="004A61F0">
      <w:pPr>
        <w:pStyle w:val="2"/>
      </w:pPr>
      <w:bookmarkStart w:id="5" w:name="_Toc214268617"/>
      <w:r>
        <w:lastRenderedPageBreak/>
        <w:t>Выбор состава программных и технических средств</w:t>
      </w:r>
      <w:bookmarkEnd w:id="5"/>
    </w:p>
    <w:p w14:paraId="664DD5BC" w14:textId="77777777" w:rsidR="00B235E3" w:rsidRDefault="00B235E3" w:rsidP="00B235E3">
      <w:pPr>
        <w:pStyle w:val="a3"/>
      </w:pPr>
      <w:r>
        <w:t>Приложение будет написано на языке программирования Kotlin с использованием архитектурного шаблона MVVM, что обеспечивает логическое разделение кода, удобство сопровождения и расширяемость функционала.</w:t>
      </w:r>
    </w:p>
    <w:p w14:paraId="45C169CC" w14:textId="2943E94F" w:rsidR="00B235E3" w:rsidRDefault="00B235E3" w:rsidP="00B235E3">
      <w:pPr>
        <w:pStyle w:val="a3"/>
      </w:pPr>
      <w:r>
        <w:t>Для разработки будет использован Android Studio 202</w:t>
      </w:r>
      <w:r w:rsidR="00F057B9">
        <w:t>4</w:t>
      </w:r>
      <w:r>
        <w:t>.</w:t>
      </w:r>
      <w:r w:rsidR="00F057B9" w:rsidRPr="00F057B9">
        <w:t>2</w:t>
      </w:r>
      <w:r>
        <w:t>.</w:t>
      </w:r>
      <w:r w:rsidR="00F057B9" w:rsidRPr="00F057B9">
        <w:t>2</w:t>
      </w:r>
      <w:r>
        <w:t xml:space="preserve"> (</w:t>
      </w:r>
      <w:r w:rsidR="00F057B9">
        <w:rPr>
          <w:lang w:val="en-US"/>
        </w:rPr>
        <w:t>Ladybug</w:t>
      </w:r>
      <w:r>
        <w:t>), так как среда обеспечивает удобную отладку, эмуляцию Android-устройств и поддержку актуальных версий SDK и Gradle.</w:t>
      </w:r>
    </w:p>
    <w:p w14:paraId="28049F7C" w14:textId="77777777" w:rsidR="001C4B89" w:rsidRPr="00F057B9" w:rsidRDefault="001C4B89" w:rsidP="00F057B9">
      <w:pPr>
        <w:pStyle w:val="a3"/>
      </w:pPr>
      <w:r>
        <w:t xml:space="preserve">Для реализации поставленной цели необходимо разработать базу </w:t>
      </w:r>
      <w:r w:rsidRPr="00F057B9">
        <w:t>данных, обеспечивающую хранение основной информации системы.</w:t>
      </w:r>
    </w:p>
    <w:p w14:paraId="6894BC0C" w14:textId="77777777" w:rsidR="00F057B9" w:rsidRDefault="00F057B9" w:rsidP="00F057B9">
      <w:pPr>
        <w:pStyle w:val="a3"/>
      </w:pPr>
      <w:r w:rsidRPr="00F057B9">
        <w:t xml:space="preserve">В качестве СУБД выбрана MySQL, так как она имеет высокую производительность, обладает кроссплатформенностью и легко масштабируется. </w:t>
      </w:r>
    </w:p>
    <w:p w14:paraId="3B9935C4" w14:textId="7D776619" w:rsidR="00F057B9" w:rsidRPr="00F057B9" w:rsidRDefault="00F057B9" w:rsidP="00F057B9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2F2A3679" w14:textId="59F34538" w:rsidR="00F057B9" w:rsidRDefault="00F057B9" w:rsidP="00F057B9">
      <w:pPr>
        <w:pStyle w:val="a3"/>
      </w:pPr>
      <w:r>
        <w:t>- ОС Windows x86 64-бит или Linux x86 64-бит;</w:t>
      </w:r>
    </w:p>
    <w:p w14:paraId="0889119E" w14:textId="11119CED" w:rsidR="00F057B9" w:rsidRDefault="00F057B9" w:rsidP="00F057B9">
      <w:pPr>
        <w:pStyle w:val="a3"/>
      </w:pPr>
      <w:r>
        <w:t>- MySQL Server не ниже 8.0;</w:t>
      </w:r>
    </w:p>
    <w:p w14:paraId="72227727" w14:textId="535760AB" w:rsidR="00F057B9" w:rsidRDefault="00F057B9" w:rsidP="00F057B9">
      <w:pPr>
        <w:pStyle w:val="a3"/>
      </w:pPr>
      <w:r>
        <w:t>- доступная оперативная память 3 ГБ;</w:t>
      </w:r>
    </w:p>
    <w:p w14:paraId="1563CFE2" w14:textId="2949517A" w:rsidR="00F057B9" w:rsidRDefault="00F057B9" w:rsidP="00F057B9">
      <w:pPr>
        <w:pStyle w:val="a3"/>
      </w:pPr>
      <w:r>
        <w:t>- процессор с частотой не менее 1 ГГц и не менее 2 ядер;</w:t>
      </w:r>
    </w:p>
    <w:p w14:paraId="76909B48" w14:textId="312ADAFB" w:rsidR="00F057B9" w:rsidRDefault="00F057B9" w:rsidP="00F057B9">
      <w:pPr>
        <w:pStyle w:val="a3"/>
      </w:pPr>
      <w:r>
        <w:t>- минимальный объем дискового пространства 10 ГБ.</w:t>
      </w:r>
    </w:p>
    <w:p w14:paraId="0B9FAFB0" w14:textId="77777777" w:rsidR="001C4B89" w:rsidRDefault="001C4B89" w:rsidP="001C4B89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08239FAC" w14:textId="77777777" w:rsidR="001C4B89" w:rsidRDefault="001C4B89" w:rsidP="001C4B89">
      <w:pPr>
        <w:pStyle w:val="a1"/>
      </w:pPr>
      <w:r>
        <w:t>операционная система Android 8.0 (API 26) или выше;</w:t>
      </w:r>
    </w:p>
    <w:p w14:paraId="59B14DD1" w14:textId="77777777" w:rsidR="001C4B89" w:rsidRDefault="001C4B89" w:rsidP="001C4B89">
      <w:pPr>
        <w:pStyle w:val="a1"/>
      </w:pPr>
      <w:r>
        <w:t>процессор с частотой не менее 1,8 ГГц;</w:t>
      </w:r>
    </w:p>
    <w:p w14:paraId="02033DF2" w14:textId="77777777" w:rsidR="001C4B89" w:rsidRDefault="001C4B89" w:rsidP="001C4B89">
      <w:pPr>
        <w:pStyle w:val="a1"/>
      </w:pPr>
      <w:r>
        <w:t>оперативная память не менее 2 ГБ;</w:t>
      </w:r>
    </w:p>
    <w:p w14:paraId="516C196C" w14:textId="77777777" w:rsidR="001C4B89" w:rsidRDefault="00183FFB" w:rsidP="001C4B89">
      <w:pPr>
        <w:pStyle w:val="a1"/>
      </w:pPr>
      <w:r>
        <w:t>доступное</w:t>
      </w:r>
      <w:r w:rsidR="001C4B89">
        <w:t xml:space="preserve"> место в памяти устройства </w:t>
      </w:r>
      <w:r w:rsidR="00B235E3">
        <w:t>–</w:t>
      </w:r>
      <w:r w:rsidR="001C4B89">
        <w:t xml:space="preserve"> не менее </w:t>
      </w:r>
      <w:r>
        <w:t>5</w:t>
      </w:r>
      <w:r w:rsidR="001C4B89">
        <w:t>00 МБ;</w:t>
      </w:r>
    </w:p>
    <w:p w14:paraId="3B181A08" w14:textId="5EE3FDA1" w:rsidR="00457599" w:rsidRDefault="00F057B9" w:rsidP="00457599">
      <w:pPr>
        <w:pStyle w:val="a1"/>
      </w:pPr>
      <w:r>
        <w:t xml:space="preserve">стабильное </w:t>
      </w:r>
      <w:r w:rsidR="001C4B89">
        <w:t>подкл</w:t>
      </w:r>
      <w:r>
        <w:t>ючение к сети Интернет.</w:t>
      </w:r>
    </w:p>
    <w:p w14:paraId="6B85F442" w14:textId="5BB23798" w:rsidR="00634F1A" w:rsidRDefault="00634F1A" w:rsidP="00634F1A">
      <w:pPr>
        <w:pStyle w:val="1"/>
      </w:pPr>
      <w:bookmarkStart w:id="6" w:name="_Toc214268618"/>
      <w:r>
        <w:lastRenderedPageBreak/>
        <w:t>Проектирование ПО</w:t>
      </w:r>
      <w:bookmarkEnd w:id="6"/>
    </w:p>
    <w:p w14:paraId="5F0B96E3" w14:textId="468428EA" w:rsidR="00634F1A" w:rsidRDefault="00634F1A" w:rsidP="00634F1A">
      <w:pPr>
        <w:pStyle w:val="2"/>
      </w:pPr>
      <w:bookmarkStart w:id="7" w:name="_Toc214268619"/>
      <w:r>
        <w:t>Проектирование интерфейса пользователя</w:t>
      </w:r>
      <w:bookmarkEnd w:id="7"/>
    </w:p>
    <w:p w14:paraId="063C1F50" w14:textId="41402C27" w:rsidR="007449D8" w:rsidRPr="00AB3172" w:rsidRDefault="007449D8" w:rsidP="007449D8">
      <w:pPr>
        <w:pStyle w:val="a3"/>
      </w:pPr>
      <w:r w:rsidRPr="00AB3172">
        <w:t xml:space="preserve">В рамках разработки ПО с использованием </w:t>
      </w:r>
      <w:r>
        <w:rPr>
          <w:lang w:val="en-US"/>
        </w:rPr>
        <w:t>Figma</w:t>
      </w:r>
      <w:r w:rsidRPr="00AB3172">
        <w:t xml:space="preserve"> спроектирован пользовательский интерфейс в виде </w:t>
      </w:r>
      <w:r w:rsidRPr="00AB3172">
        <w:rPr>
          <w:lang w:val="en-US"/>
        </w:rPr>
        <w:t>wireframe</w:t>
      </w:r>
      <w:r w:rsidRPr="00AB3172">
        <w:t xml:space="preserve">, который демонстрирует структуру </w:t>
      </w:r>
      <w:r>
        <w:t>приложения</w:t>
      </w:r>
      <w:r w:rsidRPr="00AB3172">
        <w:t xml:space="preserve">, его основные элементы и доступную функциональность. На рисунке 2 в виде </w:t>
      </w:r>
      <w:r w:rsidRPr="00AB3172">
        <w:rPr>
          <w:lang w:val="en-US"/>
        </w:rPr>
        <w:t>wireframe</w:t>
      </w:r>
      <w:r w:rsidRPr="00AB3172">
        <w:t xml:space="preserve"> представлены следующие страницы ПО: главная страница, страница </w:t>
      </w:r>
      <w:r>
        <w:t>упражнений</w:t>
      </w:r>
      <w:r w:rsidRPr="00AB3172">
        <w:t xml:space="preserve"> и страница </w:t>
      </w:r>
      <w:r>
        <w:t>подробнее об</w:t>
      </w:r>
      <w:r w:rsidRPr="00AB3172">
        <w:t xml:space="preserve"> у</w:t>
      </w:r>
      <w:r>
        <w:t>пражнении</w:t>
      </w:r>
      <w:r w:rsidRPr="00AB3172">
        <w:t>.</w:t>
      </w:r>
    </w:p>
    <w:p w14:paraId="56ACFD96" w14:textId="6F16370B" w:rsidR="00EE2444" w:rsidRDefault="00385EFA" w:rsidP="00385EFA">
      <w:pPr>
        <w:pStyle w:val="afd"/>
      </w:pPr>
      <w:r w:rsidRPr="00385EFA">
        <w:rPr>
          <w:lang w:eastAsia="ru-RU"/>
        </w:rPr>
        <w:drawing>
          <wp:inline distT="0" distB="0" distL="0" distR="0" wp14:anchorId="424A8B18" wp14:editId="05058161">
            <wp:extent cx="5598024" cy="37188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8024" cy="371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80BC" w14:textId="7B6E566E" w:rsidR="00624AF8" w:rsidRPr="00746B6B" w:rsidRDefault="00624AF8" w:rsidP="00624AF8">
      <w:pPr>
        <w:pStyle w:val="afe"/>
      </w:pPr>
      <w:r>
        <w:t xml:space="preserve">Рисунок </w:t>
      </w:r>
      <w:r w:rsidR="0074068D">
        <w:t>2</w:t>
      </w:r>
      <w:r>
        <w:t xml:space="preserve"> –</w:t>
      </w:r>
      <w:r w:rsidR="00EE2444" w:rsidRPr="00EE2444">
        <w:t xml:space="preserve"> </w:t>
      </w:r>
      <w:r w:rsidR="00EE2444">
        <w:rPr>
          <w:lang w:val="en-US"/>
        </w:rPr>
        <w:t>Wireframe</w:t>
      </w:r>
      <w:r w:rsidR="00746B6B">
        <w:t xml:space="preserve"> главной страницы, страниц упражнений и подробнее</w:t>
      </w:r>
      <w:r w:rsidR="00EE2444">
        <w:t xml:space="preserve"> об упражнении</w:t>
      </w:r>
    </w:p>
    <w:p w14:paraId="148B92BD" w14:textId="6B8C445E" w:rsidR="00DA5DB8" w:rsidRPr="00746B6B" w:rsidRDefault="00746B6B" w:rsidP="00DA5DB8">
      <w:pPr>
        <w:pStyle w:val="a3"/>
      </w:pPr>
      <w:r>
        <w:t>Для интерфейса мобильного приложения выбран</w:t>
      </w:r>
      <w:r w:rsidR="00EE2444">
        <w:t>а</w:t>
      </w:r>
      <w:r>
        <w:t xml:space="preserve"> следующая цветовая палитра</w:t>
      </w:r>
      <w:r w:rsidRPr="00746B6B">
        <w:t>:</w:t>
      </w:r>
    </w:p>
    <w:p w14:paraId="6A76064D" w14:textId="1BCE283F" w:rsidR="00746B6B" w:rsidRDefault="00907F4A" w:rsidP="00746B6B">
      <w:pPr>
        <w:pStyle w:val="a1"/>
      </w:pPr>
      <w:r w:rsidRPr="00E454AE">
        <w:t>#</w:t>
      </w:r>
      <w:r w:rsidR="00E454AE" w:rsidRPr="00E454AE">
        <w:t>121212</w:t>
      </w:r>
      <w:r w:rsidRPr="00E454AE">
        <w:t xml:space="preserve"> </w:t>
      </w:r>
      <w:r w:rsidR="00E454AE" w:rsidRPr="003239B5">
        <w:t xml:space="preserve">– </w:t>
      </w:r>
      <w:r w:rsidR="00E454AE">
        <w:t xml:space="preserve">цвет фона </w:t>
      </w:r>
    </w:p>
    <w:p w14:paraId="61C61067" w14:textId="42ABFEC3" w:rsidR="00E454AE" w:rsidRPr="00746B6B" w:rsidRDefault="00E454AE" w:rsidP="00E454AE">
      <w:pPr>
        <w:pStyle w:val="a1"/>
      </w:pPr>
      <w:r>
        <w:rPr>
          <w:lang w:val="en-US"/>
        </w:rPr>
        <w:lastRenderedPageBreak/>
        <w:t>#</w:t>
      </w:r>
      <w:r w:rsidRPr="00E454AE">
        <w:rPr>
          <w:lang w:val="en-US"/>
        </w:rPr>
        <w:t>F8F9FA</w:t>
      </w:r>
      <w:r>
        <w:rPr>
          <w:lang w:val="en-US"/>
        </w:rPr>
        <w:t xml:space="preserve"> – </w:t>
      </w:r>
      <w:r>
        <w:t>вторичный цвет фона</w:t>
      </w:r>
    </w:p>
    <w:p w14:paraId="0BC4F63F" w14:textId="6065293D" w:rsidR="00746B6B" w:rsidRDefault="00E454AE" w:rsidP="00746B6B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222222</w:t>
      </w:r>
      <w:r>
        <w:rPr>
          <w:lang w:val="en-US"/>
        </w:rPr>
        <w:t xml:space="preserve"> </w:t>
      </w:r>
      <w:r w:rsidRPr="003239B5">
        <w:t>–</w:t>
      </w:r>
      <w:r>
        <w:rPr>
          <w:lang w:val="en-US"/>
        </w:rPr>
        <w:t xml:space="preserve"> </w:t>
      </w:r>
      <w:r>
        <w:t>цвет контейнеров</w:t>
      </w:r>
    </w:p>
    <w:p w14:paraId="69D816C7" w14:textId="71E2121F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5C5C6C</w:t>
      </w:r>
      <w:r>
        <w:rPr>
          <w:lang w:val="en-US"/>
        </w:rPr>
        <w:t xml:space="preserve"> – </w:t>
      </w:r>
      <w:r>
        <w:t>вторичный цвет контейнеров</w:t>
      </w:r>
    </w:p>
    <w:p w14:paraId="7587FE26" w14:textId="25BDEEFF" w:rsidR="00746B6B" w:rsidRDefault="00E454AE" w:rsidP="00746B6B">
      <w:pPr>
        <w:pStyle w:val="a1"/>
      </w:pPr>
      <w:r w:rsidRPr="00E454AE">
        <w:t>#</w:t>
      </w:r>
      <w:r w:rsidRPr="00E454AE">
        <w:rPr>
          <w:lang w:val="en-US"/>
        </w:rPr>
        <w:t>F</w:t>
      </w:r>
      <w:r w:rsidRPr="00E454AE">
        <w:t>8</w:t>
      </w:r>
      <w:r w:rsidRPr="00E454AE">
        <w:rPr>
          <w:lang w:val="en-US"/>
        </w:rPr>
        <w:t>F</w:t>
      </w:r>
      <w:r w:rsidRPr="00E454AE">
        <w:t>9</w:t>
      </w:r>
      <w:r w:rsidRPr="00E454AE">
        <w:rPr>
          <w:lang w:val="en-US"/>
        </w:rPr>
        <w:t>FA</w:t>
      </w:r>
      <w:r w:rsidRPr="00E454AE">
        <w:t xml:space="preserve"> </w:t>
      </w:r>
      <w:r w:rsidRPr="003239B5">
        <w:t>–</w:t>
      </w:r>
      <w:r w:rsidRPr="00E454AE">
        <w:t xml:space="preserve"> </w:t>
      </w:r>
      <w:r>
        <w:t>цвет подписей кнопок и основного текста</w:t>
      </w:r>
    </w:p>
    <w:p w14:paraId="17CF5E6D" w14:textId="6E001348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t>212121</w:t>
      </w:r>
      <w:r>
        <w:rPr>
          <w:lang w:val="en-US"/>
        </w:rPr>
        <w:t xml:space="preserve"> – </w:t>
      </w:r>
      <w:r>
        <w:t>вторичный цвет текста</w:t>
      </w:r>
    </w:p>
    <w:p w14:paraId="6359DA91" w14:textId="08DE18FD" w:rsid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81C784</w:t>
      </w:r>
      <w:r>
        <w:rPr>
          <w:lang w:val="en-US"/>
        </w:rPr>
        <w:t xml:space="preserve"> – </w:t>
      </w:r>
      <w:r>
        <w:t>цвет кнопок</w:t>
      </w:r>
    </w:p>
    <w:p w14:paraId="35C4D0EA" w14:textId="1833F1C1" w:rsidR="00E454AE" w:rsidRPr="00746B6B" w:rsidRDefault="00E454AE" w:rsidP="00E454AE">
      <w:pPr>
        <w:pStyle w:val="a1"/>
      </w:pPr>
      <w:r>
        <w:rPr>
          <w:lang w:val="en-US"/>
        </w:rPr>
        <w:t>#</w:t>
      </w:r>
      <w:r w:rsidRPr="00E454AE">
        <w:rPr>
          <w:lang w:val="en-US"/>
        </w:rPr>
        <w:t>4CAF50</w:t>
      </w:r>
      <w:r>
        <w:rPr>
          <w:lang w:val="en-US"/>
        </w:rPr>
        <w:t xml:space="preserve"> – </w:t>
      </w:r>
      <w:r>
        <w:t>вторичный цвет кнопок</w:t>
      </w:r>
    </w:p>
    <w:p w14:paraId="0089D572" w14:textId="3177F04C" w:rsidR="00634F1A" w:rsidRDefault="00634F1A" w:rsidP="00634F1A">
      <w:pPr>
        <w:pStyle w:val="2"/>
      </w:pPr>
      <w:bookmarkStart w:id="8" w:name="_Toc214268620"/>
      <w:r>
        <w:t>Разработка архитектуры программного обеспечения</w:t>
      </w:r>
      <w:bookmarkEnd w:id="8"/>
    </w:p>
    <w:p w14:paraId="26A7ED21" w14:textId="77777777" w:rsidR="007449D8" w:rsidRPr="00AB3172" w:rsidRDefault="007449D8" w:rsidP="007449D8">
      <w:pPr>
        <w:pStyle w:val="a3"/>
      </w:pPr>
      <w:r w:rsidRPr="00AB3172">
        <w:t>Архитектура ПО построена на основе клиент-серверной модели. Диаграмма развертывания компонентов представлена на рисунке 3.</w:t>
      </w:r>
    </w:p>
    <w:p w14:paraId="0FDBD526" w14:textId="45214E37" w:rsidR="00B65ADA" w:rsidRPr="004E7079" w:rsidRDefault="00B65ADA" w:rsidP="007449D8">
      <w:pPr>
        <w:pStyle w:val="afd"/>
      </w:pPr>
      <w:r w:rsidRPr="00B65ADA">
        <w:rPr>
          <w:lang w:eastAsia="ru-RU"/>
        </w:rPr>
        <w:drawing>
          <wp:inline distT="0" distB="0" distL="0" distR="0" wp14:anchorId="29C2649B" wp14:editId="60937F78">
            <wp:extent cx="5192202" cy="1889486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423" cy="190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B7D5" w14:textId="2A0E2E77" w:rsidR="00624AF8" w:rsidRPr="00624AF8" w:rsidRDefault="00624AF8" w:rsidP="00624AF8">
      <w:pPr>
        <w:pStyle w:val="afe"/>
      </w:pPr>
      <w:r>
        <w:t>Рисунок</w:t>
      </w:r>
      <w:r w:rsidR="00DA5DB8">
        <w:t xml:space="preserve"> </w:t>
      </w:r>
      <w:r w:rsidR="004E7079">
        <w:rPr>
          <w:lang w:val="en-US"/>
        </w:rPr>
        <w:t>3</w:t>
      </w:r>
      <w:r>
        <w:t xml:space="preserve"> – Диаграмма развертывания компонентов</w:t>
      </w:r>
    </w:p>
    <w:p w14:paraId="442D3A9F" w14:textId="7A5E70E6" w:rsidR="00FF06BF" w:rsidRDefault="00634F1A" w:rsidP="00FF06BF">
      <w:pPr>
        <w:pStyle w:val="2"/>
      </w:pPr>
      <w:bookmarkStart w:id="9" w:name="_Toc214268621"/>
      <w:r>
        <w:t>Проектирование БД</w:t>
      </w:r>
      <w:bookmarkEnd w:id="9"/>
    </w:p>
    <w:p w14:paraId="07B373F5" w14:textId="0A74239F" w:rsidR="007449D8" w:rsidRDefault="00FF06BF" w:rsidP="007449D8">
      <w:pPr>
        <w:pStyle w:val="a3"/>
      </w:pPr>
      <w:r>
        <w:t>В рамках курсового проектирован</w:t>
      </w:r>
      <w:r w:rsidR="00A17827">
        <w:t>ия требуется разработать БД для фитнеса</w:t>
      </w:r>
      <w:r w:rsidR="00A17827" w:rsidRPr="00A17827">
        <w:t>.</w:t>
      </w:r>
      <w:r w:rsidR="007449D8">
        <w:t xml:space="preserve"> </w:t>
      </w:r>
      <w:r w:rsidR="007449D8" w:rsidRPr="00AB3172">
        <w:t xml:space="preserve">На рисунке 4 в виде </w:t>
      </w:r>
      <w:r w:rsidR="007449D8" w:rsidRPr="00AB3172">
        <w:rPr>
          <w:lang w:val="en-US"/>
        </w:rPr>
        <w:t>ERD</w:t>
      </w:r>
      <w:r w:rsidR="007449D8" w:rsidRPr="00AB3172">
        <w:t xml:space="preserve"> показана физическая модель предметной области, созданная при помощи </w:t>
      </w:r>
      <w:r w:rsidR="007449D8" w:rsidRPr="00AB3172">
        <w:rPr>
          <w:lang w:val="en-US"/>
        </w:rPr>
        <w:t>MySQL</w:t>
      </w:r>
      <w:r w:rsidR="007449D8" w:rsidRPr="00AB3172">
        <w:t xml:space="preserve"> </w:t>
      </w:r>
      <w:r w:rsidR="007449D8" w:rsidRPr="00AB3172">
        <w:rPr>
          <w:lang w:val="en-US"/>
        </w:rPr>
        <w:t>Workbench</w:t>
      </w:r>
      <w:r w:rsidR="007449D8" w:rsidRPr="00AB3172">
        <w:t>.</w:t>
      </w:r>
    </w:p>
    <w:p w14:paraId="778A15F3" w14:textId="482C5C42" w:rsidR="00385EFA" w:rsidRDefault="00385EFA" w:rsidP="00385EFA">
      <w:pPr>
        <w:pStyle w:val="afd"/>
      </w:pPr>
      <w:r w:rsidRPr="00385EFA">
        <w:rPr>
          <w:lang w:eastAsia="ru-RU"/>
        </w:rPr>
        <w:lastRenderedPageBreak/>
        <w:drawing>
          <wp:inline distT="0" distB="0" distL="0" distR="0" wp14:anchorId="68DC36A0" wp14:editId="52FD4DEC">
            <wp:extent cx="4689043" cy="412409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8715" cy="41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80F96" w14:textId="3CC5477B" w:rsidR="00A17827" w:rsidRPr="00A17827" w:rsidRDefault="00A17827" w:rsidP="00A17827">
      <w:pPr>
        <w:pStyle w:val="afe"/>
      </w:pPr>
      <w:r>
        <w:t>Рисунок</w:t>
      </w:r>
      <w:r w:rsidR="004E7079" w:rsidRPr="008F368C">
        <w:t xml:space="preserve"> 4</w:t>
      </w:r>
      <w:r>
        <w:t xml:space="preserve"> –</w:t>
      </w:r>
      <w:r w:rsidR="007006F6">
        <w:t xml:space="preserve"> </w:t>
      </w:r>
      <w:r>
        <w:t xml:space="preserve">Физическая модель данных </w:t>
      </w:r>
    </w:p>
    <w:p w14:paraId="77E800E9" w14:textId="044081CE" w:rsidR="00634F1A" w:rsidRDefault="00634F1A" w:rsidP="00634F1A">
      <w:pPr>
        <w:pStyle w:val="1"/>
      </w:pPr>
      <w:bookmarkStart w:id="10" w:name="_Toc214268622"/>
      <w:r>
        <w:lastRenderedPageBreak/>
        <w:t xml:space="preserve">Разработка и интеграция модулей </w:t>
      </w:r>
      <w:bookmarkEnd w:id="10"/>
      <w:r w:rsidR="00040FCD">
        <w:t>программного обеспечения</w:t>
      </w:r>
    </w:p>
    <w:p w14:paraId="264B6B10" w14:textId="2DB5820A" w:rsidR="00634F1A" w:rsidRDefault="00634F1A" w:rsidP="00634F1A">
      <w:pPr>
        <w:pStyle w:val="2"/>
      </w:pPr>
      <w:bookmarkStart w:id="11" w:name="_Toc214268623"/>
      <w:r>
        <w:t>Разработка программных модулей</w:t>
      </w:r>
      <w:bookmarkEnd w:id="11"/>
    </w:p>
    <w:p w14:paraId="6CFE8EB1" w14:textId="01249130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Серверная часть реализована в виде Web API на языке C# с использованием ASP.NET Core. В качестве ORM применяется Entity Framework Core, обеспечивающий взаимодействие с </w:t>
      </w:r>
      <w:r w:rsidR="00040FCD">
        <w:rPr>
          <w:lang w:eastAsia="ru-RU"/>
        </w:rPr>
        <w:t>БД</w:t>
      </w:r>
      <w:r w:rsidRPr="00BE23BE">
        <w:rPr>
          <w:lang w:eastAsia="ru-RU"/>
        </w:rPr>
        <w:t xml:space="preserve"> и автоматическое сопоставление сущностей с таблицами </w:t>
      </w:r>
      <w:r w:rsidR="00040FCD">
        <w:rPr>
          <w:lang w:eastAsia="ru-RU"/>
        </w:rPr>
        <w:t>БД</w:t>
      </w:r>
      <w:r w:rsidRPr="00BE23BE">
        <w:rPr>
          <w:lang w:eastAsia="ru-RU"/>
        </w:rPr>
        <w:t xml:space="preserve">. </w:t>
      </w:r>
    </w:p>
    <w:p w14:paraId="04547F7B" w14:textId="1B4323F1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>Взаимодействие мобильного клиента с сервером происходит через HTTP-запросы к RESTful API. Ответы от сервера приходят в формате JSON. Для выполнения сетевых запросов на клиенте используется библиоте</w:t>
      </w:r>
      <w:r w:rsidR="00746B6B">
        <w:rPr>
          <w:lang w:eastAsia="ru-RU"/>
        </w:rPr>
        <w:t xml:space="preserve">ка </w:t>
      </w:r>
      <w:proofErr w:type="spellStart"/>
      <w:r w:rsidR="00746B6B">
        <w:rPr>
          <w:lang w:eastAsia="ru-RU"/>
        </w:rPr>
        <w:t>Retrofit</w:t>
      </w:r>
      <w:proofErr w:type="spellEnd"/>
      <w:r w:rsidR="00746B6B">
        <w:rPr>
          <w:lang w:eastAsia="ru-RU"/>
        </w:rPr>
        <w:t xml:space="preserve"> в связке с </w:t>
      </w:r>
      <w:proofErr w:type="spellStart"/>
      <w:r w:rsidR="00746B6B">
        <w:rPr>
          <w:lang w:eastAsia="ru-RU"/>
        </w:rPr>
        <w:t>OkHttp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val="en-US" w:eastAsia="ru-RU"/>
        </w:rPr>
        <w:t>Gson</w:t>
      </w:r>
      <w:proofErr w:type="spellEnd"/>
      <w:r w:rsidR="00746B6B">
        <w:rPr>
          <w:lang w:eastAsia="ru-RU"/>
        </w:rPr>
        <w:t xml:space="preserve"> для </w:t>
      </w:r>
      <w:proofErr w:type="spellStart"/>
      <w:r w:rsidR="00746B6B">
        <w:rPr>
          <w:lang w:eastAsia="ru-RU"/>
        </w:rPr>
        <w:t>сериализации</w:t>
      </w:r>
      <w:proofErr w:type="spellEnd"/>
      <w:r w:rsidR="00385EFA" w:rsidRPr="00385EFA">
        <w:rPr>
          <w:lang w:eastAsia="ru-RU"/>
        </w:rPr>
        <w:t xml:space="preserve"> </w:t>
      </w:r>
      <w:r w:rsidR="00385EFA">
        <w:rPr>
          <w:lang w:eastAsia="ru-RU"/>
        </w:rPr>
        <w:t xml:space="preserve">и </w:t>
      </w:r>
      <w:proofErr w:type="spellStart"/>
      <w:r w:rsidR="00385EFA">
        <w:rPr>
          <w:lang w:eastAsia="ru-RU"/>
        </w:rPr>
        <w:t>десериализации</w:t>
      </w:r>
      <w:proofErr w:type="spellEnd"/>
      <w:r w:rsidR="00746B6B">
        <w:rPr>
          <w:lang w:eastAsia="ru-RU"/>
        </w:rPr>
        <w:t xml:space="preserve"> </w:t>
      </w:r>
      <w:r w:rsidRPr="00BE23BE">
        <w:rPr>
          <w:lang w:eastAsia="ru-RU"/>
        </w:rPr>
        <w:t xml:space="preserve">данных. </w:t>
      </w:r>
    </w:p>
    <w:p w14:paraId="38AB53C5" w14:textId="6C96D3A5" w:rsidR="00BE23BE" w:rsidRPr="00BE23BE" w:rsidRDefault="00BE23BE" w:rsidP="00BE23BE">
      <w:pPr>
        <w:pStyle w:val="a3"/>
        <w:rPr>
          <w:lang w:eastAsia="ru-RU"/>
        </w:rPr>
      </w:pPr>
      <w:r w:rsidRPr="00BE23BE">
        <w:rPr>
          <w:lang w:eastAsia="ru-RU"/>
        </w:rPr>
        <w:t xml:space="preserve">На стороне </w:t>
      </w:r>
      <w:proofErr w:type="spellStart"/>
      <w:r w:rsidRPr="00BE23BE">
        <w:rPr>
          <w:lang w:eastAsia="ru-RU"/>
        </w:rPr>
        <w:t>Android</w:t>
      </w:r>
      <w:proofErr w:type="spellEnd"/>
      <w:r w:rsidRPr="00BE23BE">
        <w:rPr>
          <w:lang w:eastAsia="ru-RU"/>
        </w:rPr>
        <w:t xml:space="preserve">-приложения реализован </w:t>
      </w:r>
      <w:proofErr w:type="spellStart"/>
      <w:r w:rsidRPr="00BE23BE">
        <w:rPr>
          <w:lang w:eastAsia="ru-RU"/>
        </w:rPr>
        <w:t>репозиторий</w:t>
      </w:r>
      <w:proofErr w:type="spellEnd"/>
      <w:r w:rsidRPr="00BE23BE">
        <w:rPr>
          <w:lang w:eastAsia="ru-RU"/>
        </w:rPr>
        <w:t xml:space="preserve"> </w:t>
      </w:r>
      <w:proofErr w:type="spellStart"/>
      <w:r w:rsidR="003B04DE">
        <w:rPr>
          <w:lang w:val="en-US" w:eastAsia="ru-RU"/>
        </w:rPr>
        <w:t>WorkoutRepository</w:t>
      </w:r>
      <w:proofErr w:type="spellEnd"/>
      <w:r w:rsidRPr="00BE23BE">
        <w:rPr>
          <w:lang w:eastAsia="ru-RU"/>
        </w:rPr>
        <w:t xml:space="preserve">, содержащий методы для получения и отправки данных на сервер. В </w:t>
      </w:r>
      <w:r w:rsidRPr="00040FCD">
        <w:rPr>
          <w:highlight w:val="yellow"/>
          <w:lang w:eastAsia="ru-RU"/>
        </w:rPr>
        <w:t>листинге 1 представлен</w:t>
      </w:r>
      <w:r w:rsidRPr="00BE23BE">
        <w:rPr>
          <w:lang w:eastAsia="ru-RU"/>
        </w:rPr>
        <w:t xml:space="preserve"> пример метода для отправки POST-запроса с данными о новой тренировке. </w:t>
      </w:r>
    </w:p>
    <w:p w14:paraId="666293B9" w14:textId="2EB7DC81" w:rsidR="00BE23BE" w:rsidRPr="003B04D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1 </w:t>
      </w:r>
      <w:r w:rsidR="003B04DE">
        <w:rPr>
          <w:lang w:eastAsia="ru-RU"/>
        </w:rPr>
        <w:t>–</w:t>
      </w:r>
      <w:r w:rsidR="007449D8">
        <w:rPr>
          <w:lang w:eastAsia="ru-RU"/>
        </w:rPr>
        <w:t xml:space="preserve"> 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</w:t>
      </w:r>
      <w:r w:rsidR="003B04DE">
        <w:rPr>
          <w:lang w:eastAsia="ru-RU"/>
        </w:rPr>
        <w:t>оздани</w:t>
      </w:r>
      <w:r w:rsidR="00885B8A">
        <w:rPr>
          <w:lang w:eastAsia="ru-RU"/>
        </w:rPr>
        <w:t>я</w:t>
      </w:r>
      <w:r w:rsidR="003B04DE">
        <w:rPr>
          <w:lang w:eastAsia="ru-RU"/>
        </w:rPr>
        <w:t xml:space="preserve"> новой тренировки</w:t>
      </w:r>
      <w:r w:rsidR="00885B8A">
        <w:rPr>
          <w:lang w:eastAsia="ru-RU"/>
        </w:rPr>
        <w:t xml:space="preserve"> на стороне клиента</w:t>
      </w:r>
    </w:p>
    <w:p w14:paraId="61365B71" w14:textId="76A23DDC" w:rsidR="00322DDA" w:rsidRDefault="003B04DE" w:rsidP="003B04DE">
      <w:pPr>
        <w:pStyle w:val="aff0"/>
      </w:pPr>
      <w:r w:rsidRPr="003B04DE">
        <w:rPr>
          <w:lang w:val="en-US"/>
        </w:rPr>
        <w:t>fun</w:t>
      </w:r>
      <w:r w:rsidRPr="003B04DE">
        <w:t xml:space="preserve"> </w:t>
      </w:r>
      <w:proofErr w:type="spellStart"/>
      <w:r w:rsidRPr="003B04DE">
        <w:rPr>
          <w:lang w:val="en-US"/>
        </w:rPr>
        <w:t>createNewWorkout</w:t>
      </w:r>
      <w:proofErr w:type="spellEnd"/>
      <w:r w:rsidRPr="003B04DE">
        <w:t>(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userId</w:t>
      </w:r>
      <w:proofErr w:type="spellEnd"/>
      <w:r w:rsidRPr="003B04DE">
        <w:t xml:space="preserve">: </w:t>
      </w:r>
      <w:proofErr w:type="spellStart"/>
      <w:r w:rsidRPr="003B04DE">
        <w:rPr>
          <w:lang w:val="en-US"/>
        </w:rPr>
        <w:t>Int</w:t>
      </w:r>
      <w:proofErr w:type="spellEnd"/>
      <w:r w:rsidRPr="003B04DE">
        <w:t>,</w:t>
      </w:r>
      <w:r w:rsidR="00C7246C">
        <w:t xml:space="preserve"> </w:t>
      </w:r>
      <w:r w:rsidR="00C7246C" w:rsidRPr="00C7246C">
        <w:t>// ID пользователя</w:t>
      </w:r>
      <w:r w:rsidRPr="003B04DE">
        <w:br/>
        <w:t xml:space="preserve">    </w:t>
      </w:r>
      <w:r w:rsidRPr="003B04DE">
        <w:rPr>
          <w:lang w:val="en-US"/>
        </w:rPr>
        <w:t>name</w:t>
      </w:r>
      <w:r w:rsidRPr="003B04DE">
        <w:t xml:space="preserve">: </w:t>
      </w:r>
      <w:r w:rsidRPr="003B04DE">
        <w:rPr>
          <w:lang w:val="en-US"/>
        </w:rPr>
        <w:t>String</w:t>
      </w:r>
      <w:r w:rsidRPr="003B04DE">
        <w:t>,</w:t>
      </w:r>
      <w:r w:rsidR="00C7246C">
        <w:t xml:space="preserve"> </w:t>
      </w:r>
      <w:r w:rsidR="00C7246C" w:rsidRPr="00C7246C">
        <w:t>// Название тренировки</w:t>
      </w:r>
      <w:r w:rsidRPr="003B04DE">
        <w:br/>
        <w:t xml:space="preserve">    </w:t>
      </w:r>
      <w:r w:rsidRPr="003B04DE">
        <w:rPr>
          <w:lang w:val="en-US"/>
        </w:rPr>
        <w:t>exercises</w:t>
      </w:r>
      <w:r w:rsidRPr="003B04DE">
        <w:t xml:space="preserve">: </w:t>
      </w:r>
      <w:r w:rsidRPr="003B04DE">
        <w:rPr>
          <w:lang w:val="en-US"/>
        </w:rPr>
        <w:t>List</w:t>
      </w:r>
      <w:r w:rsidRPr="003B04DE">
        <w:t>&lt;</w:t>
      </w:r>
      <w:proofErr w:type="spellStart"/>
      <w:r w:rsidRPr="003B04DE">
        <w:rPr>
          <w:lang w:val="en-US"/>
        </w:rPr>
        <w:t>SelectedExercise</w:t>
      </w:r>
      <w:proofErr w:type="spellEnd"/>
      <w:r w:rsidRPr="003B04DE">
        <w:t>&gt;,</w:t>
      </w:r>
      <w:r w:rsidR="00C7246C">
        <w:t xml:space="preserve"> </w:t>
      </w:r>
      <w:r w:rsidR="00C7246C" w:rsidRPr="00C7246C">
        <w:t>// Список выбранных упражнений</w:t>
      </w:r>
      <w:r w:rsidRPr="003B04DE">
        <w:br/>
        <w:t xml:space="preserve">    </w:t>
      </w:r>
      <w:r w:rsidRPr="003B04DE">
        <w:rPr>
          <w:lang w:val="en-US"/>
        </w:rPr>
        <w:t>duration</w:t>
      </w:r>
      <w:r w:rsidRPr="003B04DE">
        <w:t xml:space="preserve">: </w:t>
      </w:r>
      <w:proofErr w:type="spellStart"/>
      <w:r w:rsidRPr="003B04DE">
        <w:rPr>
          <w:lang w:val="en-US"/>
        </w:rPr>
        <w:t>Int</w:t>
      </w:r>
      <w:proofErr w:type="spellEnd"/>
      <w:r w:rsidRPr="003B04DE">
        <w:t>?,</w:t>
      </w:r>
      <w:r w:rsidR="00C7246C" w:rsidRPr="00C7246C">
        <w:t xml:space="preserve"> // Длительность тренировки</w:t>
      </w:r>
      <w:r w:rsidR="00322DDA" w:rsidRPr="003B04DE">
        <w:t xml:space="preserve"> </w:t>
      </w:r>
      <w:r w:rsidRPr="003B04DE">
        <w:br/>
        <w:t xml:space="preserve">    </w:t>
      </w:r>
      <w:proofErr w:type="spellStart"/>
      <w:r w:rsidRPr="003B04DE">
        <w:rPr>
          <w:lang w:val="en-US"/>
        </w:rPr>
        <w:t>onSuccess</w:t>
      </w:r>
      <w:proofErr w:type="spellEnd"/>
      <w:r w:rsidRPr="003B04DE">
        <w:t>: (</w:t>
      </w:r>
      <w:r w:rsidRPr="003B04DE">
        <w:rPr>
          <w:lang w:val="en-US"/>
        </w:rPr>
        <w:t>Int</w:t>
      </w:r>
      <w:r w:rsidRPr="003B04DE">
        <w:t xml:space="preserve">) -&gt; </w:t>
      </w:r>
      <w:r w:rsidRPr="003B04DE">
        <w:rPr>
          <w:lang w:val="en-US"/>
        </w:rPr>
        <w:t>Unit</w:t>
      </w:r>
      <w:r w:rsidR="00322DDA">
        <w:t xml:space="preserve"> </w:t>
      </w:r>
      <w:r w:rsidR="00322DDA" w:rsidRPr="00322DDA">
        <w:t xml:space="preserve">// отдаёт ID </w:t>
      </w:r>
      <w:r w:rsidR="00FB32E5">
        <w:t>при успехе</w:t>
      </w:r>
      <w:r w:rsidRPr="003B04DE">
        <w:br/>
        <w:t>) {</w:t>
      </w:r>
    </w:p>
    <w:p w14:paraId="5CF506B5" w14:textId="38345EA6" w:rsidR="00322DDA" w:rsidRPr="00322DDA" w:rsidRDefault="00322DDA" w:rsidP="00322DDA">
      <w:pPr>
        <w:pStyle w:val="aff0"/>
      </w:pPr>
      <w:r>
        <w:t xml:space="preserve">    </w:t>
      </w:r>
      <w:r w:rsidRPr="00322DDA">
        <w:t xml:space="preserve">// Запускаем </w:t>
      </w:r>
      <w:proofErr w:type="spellStart"/>
      <w:r w:rsidRPr="00322DDA">
        <w:t>корутину</w:t>
      </w:r>
      <w:proofErr w:type="spellEnd"/>
      <w:r w:rsidRPr="00322DDA">
        <w:t xml:space="preserve"> внутри </w:t>
      </w:r>
      <w:proofErr w:type="spellStart"/>
      <w:r w:rsidRPr="00322DDA">
        <w:t>ViewModel</w:t>
      </w:r>
      <w:proofErr w:type="spellEnd"/>
      <w:r>
        <w:t xml:space="preserve"> </w:t>
      </w:r>
      <w:r w:rsidR="003B04DE" w:rsidRPr="003B04DE">
        <w:br/>
        <w:t xml:space="preserve">    </w:t>
      </w:r>
      <w:proofErr w:type="spellStart"/>
      <w:r w:rsidR="003B04DE" w:rsidRPr="003B04DE">
        <w:rPr>
          <w:lang w:val="en-US"/>
        </w:rPr>
        <w:t>viewModelScope</w:t>
      </w:r>
      <w:proofErr w:type="spellEnd"/>
      <w:r w:rsidR="003B04DE" w:rsidRPr="003B04DE">
        <w:t>.</w:t>
      </w:r>
      <w:r w:rsidR="003B04DE" w:rsidRPr="003B04DE">
        <w:rPr>
          <w:lang w:val="en-US"/>
        </w:rPr>
        <w:t>launch</w:t>
      </w:r>
      <w:r w:rsidR="003B04DE" w:rsidRPr="003B04DE">
        <w:t xml:space="preserve"> {</w:t>
      </w:r>
      <w:r w:rsidRPr="00322DDA">
        <w:t xml:space="preserve"> </w:t>
      </w:r>
      <w:r w:rsidR="003B04DE" w:rsidRPr="003B04DE">
        <w:t xml:space="preserve">        </w:t>
      </w:r>
    </w:p>
    <w:p w14:paraId="338D0C46" w14:textId="77777777" w:rsidR="00FB32E5" w:rsidRPr="00FB32E5" w:rsidRDefault="003B04DE" w:rsidP="00322DDA">
      <w:pPr>
        <w:pStyle w:val="aff0"/>
        <w:ind w:left="1416" w:firstLine="708"/>
      </w:pPr>
      <w:r w:rsidRPr="003B04DE">
        <w:rPr>
          <w:lang w:val="en-US"/>
        </w:rPr>
        <w:t>try</w:t>
      </w:r>
      <w:r w:rsidRPr="00FB32E5">
        <w:t xml:space="preserve"> {         </w:t>
      </w:r>
    </w:p>
    <w:p w14:paraId="31D7E8F3" w14:textId="0EFE9835" w:rsidR="00FB32E5" w:rsidRPr="00FB32E5" w:rsidRDefault="00FB32E5" w:rsidP="00322DDA">
      <w:pPr>
        <w:pStyle w:val="aff0"/>
        <w:ind w:left="1416" w:firstLine="708"/>
      </w:pPr>
      <w:r w:rsidRPr="00FB32E5">
        <w:t xml:space="preserve">// Формируем объект тренировки для отправки на </w:t>
      </w:r>
      <w:r w:rsidRPr="00FB32E5">
        <w:rPr>
          <w:lang w:val="en-US"/>
        </w:rPr>
        <w:t>API</w:t>
      </w:r>
    </w:p>
    <w:p w14:paraId="58E65833" w14:textId="7F09B0FD" w:rsidR="00FB32E5" w:rsidRDefault="003B04DE" w:rsidP="00322DDA">
      <w:pPr>
        <w:pStyle w:val="aff0"/>
        <w:ind w:left="1416" w:firstLine="708"/>
        <w:rPr>
          <w:lang w:val="en-US"/>
        </w:rPr>
      </w:pPr>
      <w:proofErr w:type="spellStart"/>
      <w:r w:rsidRPr="003B04DE">
        <w:rPr>
          <w:lang w:val="en-US"/>
        </w:rPr>
        <w:t>val</w:t>
      </w:r>
      <w:proofErr w:type="spellEnd"/>
      <w:r w:rsidRPr="00FB32E5">
        <w:rPr>
          <w:lang w:val="en-US"/>
        </w:rPr>
        <w:t xml:space="preserve"> </w:t>
      </w:r>
      <w:r w:rsidRPr="003B04DE">
        <w:rPr>
          <w:lang w:val="en-US"/>
        </w:rPr>
        <w:t>workout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Workout</w:t>
      </w:r>
      <w:r w:rsidRPr="00FB32E5">
        <w:rPr>
          <w:lang w:val="en-US"/>
        </w:rPr>
        <w:t>(</w:t>
      </w:r>
      <w:r w:rsidRPr="00FB32E5">
        <w:rPr>
          <w:lang w:val="en-US"/>
        </w:rPr>
        <w:br/>
        <w:t xml:space="preserve">     </w:t>
      </w:r>
      <w:r w:rsidR="00FB32E5" w:rsidRPr="00FB32E5">
        <w:rPr>
          <w:lang w:val="en-US"/>
        </w:rPr>
        <w:tab/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 xml:space="preserve"> = </w:t>
      </w:r>
      <w:proofErr w:type="spellStart"/>
      <w:r w:rsidRPr="003B04DE">
        <w:rPr>
          <w:lang w:val="en-US"/>
        </w:rPr>
        <w:t>userId</w:t>
      </w:r>
      <w:proofErr w:type="spellEnd"/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r w:rsidRPr="003B04DE">
        <w:rPr>
          <w:lang w:val="en-US"/>
        </w:rPr>
        <w:t>name</w:t>
      </w:r>
      <w:r w:rsidRPr="00FB32E5">
        <w:rPr>
          <w:lang w:val="en-US"/>
        </w:rPr>
        <w:t xml:space="preserve"> = </w:t>
      </w:r>
      <w:r w:rsidRPr="003B04DE">
        <w:rPr>
          <w:lang w:val="en-US"/>
        </w:rPr>
        <w:t>name</w:t>
      </w:r>
      <w:r w:rsidRPr="00FB32E5">
        <w:rPr>
          <w:lang w:val="en-US"/>
        </w:rPr>
        <w:t>,</w:t>
      </w:r>
      <w:r w:rsidRPr="00FB32E5">
        <w:rPr>
          <w:lang w:val="en-US"/>
        </w:rPr>
        <w:br/>
        <w:t xml:space="preserve">          </w:t>
      </w:r>
      <w:proofErr w:type="spellStart"/>
      <w:r w:rsidRPr="003B04DE">
        <w:rPr>
          <w:lang w:val="en-US"/>
        </w:rPr>
        <w:t>durationMin</w:t>
      </w:r>
      <w:proofErr w:type="spellEnd"/>
      <w:r w:rsidRPr="00FB32E5">
        <w:rPr>
          <w:lang w:val="en-US"/>
        </w:rPr>
        <w:t xml:space="preserve"> = </w:t>
      </w:r>
      <w:r w:rsidRPr="003B04DE">
        <w:rPr>
          <w:lang w:val="en-US"/>
        </w:rPr>
        <w:t>duration</w:t>
      </w:r>
      <w:r w:rsidRPr="00FB32E5">
        <w:rPr>
          <w:lang w:val="en-US"/>
        </w:rPr>
        <w:br/>
        <w:t xml:space="preserve">      )</w:t>
      </w:r>
    </w:p>
    <w:p w14:paraId="4AF48697" w14:textId="604981E9" w:rsidR="00FB32E5" w:rsidRPr="00FC5220" w:rsidRDefault="00FB32E5" w:rsidP="00322DDA">
      <w:pPr>
        <w:pStyle w:val="aff0"/>
        <w:ind w:left="1416" w:firstLine="708"/>
      </w:pPr>
      <w:r w:rsidRPr="00FC5220">
        <w:lastRenderedPageBreak/>
        <w:t>// Отправляем запрос на создание тренировки</w:t>
      </w:r>
    </w:p>
    <w:p w14:paraId="355BA4F7" w14:textId="77777777" w:rsidR="00FB32E5" w:rsidRPr="00FC5220" w:rsidRDefault="003B04DE" w:rsidP="00322DDA">
      <w:pPr>
        <w:pStyle w:val="aff0"/>
        <w:ind w:left="1416" w:firstLine="708"/>
      </w:pPr>
      <w:proofErr w:type="spellStart"/>
      <w:r w:rsidRPr="003B04DE">
        <w:rPr>
          <w:lang w:val="en-US"/>
        </w:rPr>
        <w:t>val</w:t>
      </w:r>
      <w:proofErr w:type="spellEnd"/>
      <w:r w:rsidRPr="00FC5220">
        <w:t xml:space="preserve"> </w:t>
      </w:r>
      <w:r w:rsidRPr="003B04DE">
        <w:rPr>
          <w:lang w:val="en-US"/>
        </w:rPr>
        <w:t>res</w:t>
      </w:r>
      <w:r w:rsidRPr="00FC5220">
        <w:t xml:space="preserve"> = </w:t>
      </w:r>
      <w:proofErr w:type="spellStart"/>
      <w:r w:rsidRPr="003B04DE">
        <w:rPr>
          <w:lang w:val="en-US"/>
        </w:rPr>
        <w:t>api</w:t>
      </w:r>
      <w:proofErr w:type="spellEnd"/>
      <w:r w:rsidRPr="00FC5220">
        <w:t>.</w:t>
      </w:r>
      <w:proofErr w:type="spellStart"/>
      <w:r w:rsidRPr="003B04DE">
        <w:rPr>
          <w:lang w:val="en-US"/>
        </w:rPr>
        <w:t>createWorkout</w:t>
      </w:r>
      <w:proofErr w:type="spellEnd"/>
      <w:r w:rsidRPr="00FC5220">
        <w:t>(</w:t>
      </w:r>
      <w:r w:rsidRPr="003B04DE">
        <w:rPr>
          <w:lang w:val="en-US"/>
        </w:rPr>
        <w:t>workout</w:t>
      </w:r>
      <w:r w:rsidRPr="00FC5220">
        <w:t>)</w:t>
      </w:r>
    </w:p>
    <w:p w14:paraId="477784C9" w14:textId="5C83CE3A" w:rsidR="00FB32E5" w:rsidRPr="00FC5220" w:rsidRDefault="00FB32E5" w:rsidP="00322DDA">
      <w:pPr>
        <w:pStyle w:val="aff0"/>
        <w:ind w:left="1416" w:firstLine="708"/>
      </w:pPr>
      <w:r w:rsidRPr="00FC5220">
        <w:t xml:space="preserve">// Получаем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</w:t>
      </w:r>
      <w:proofErr w:type="spellStart"/>
      <w:r w:rsidR="003B04DE" w:rsidRPr="003B04DE">
        <w:rPr>
          <w:lang w:val="en-US"/>
        </w:rPr>
        <w:t>val</w:t>
      </w:r>
      <w:proofErr w:type="spellEnd"/>
      <w:r w:rsidR="003B04DE" w:rsidRPr="00FC5220">
        <w:t xml:space="preserve">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C5220">
        <w:t xml:space="preserve"> = </w:t>
      </w:r>
      <w:r w:rsidR="003B04DE" w:rsidRPr="003B04DE">
        <w:rPr>
          <w:lang w:val="en-US"/>
        </w:rPr>
        <w:t>res</w:t>
      </w:r>
      <w:r w:rsidR="003B04DE" w:rsidRPr="00FC5220">
        <w:t>.</w:t>
      </w:r>
      <w:r w:rsidR="003B04DE" w:rsidRPr="003B04DE">
        <w:rPr>
          <w:lang w:val="en-US"/>
        </w:rPr>
        <w:t>body</w:t>
      </w:r>
      <w:r w:rsidR="003B04DE" w:rsidRPr="00FC5220">
        <w:t>()!!.</w:t>
      </w:r>
      <w:proofErr w:type="spellStart"/>
      <w:r w:rsidR="003B04DE" w:rsidRPr="003B04DE">
        <w:rPr>
          <w:lang w:val="en-US"/>
        </w:rPr>
        <w:t>workoutId</w:t>
      </w:r>
      <w:proofErr w:type="spellEnd"/>
    </w:p>
    <w:p w14:paraId="43025C38" w14:textId="6A82991D" w:rsidR="00FB32E5" w:rsidRPr="00FC5220" w:rsidRDefault="00FB32E5" w:rsidP="00322DDA">
      <w:pPr>
        <w:pStyle w:val="aff0"/>
        <w:ind w:left="1416" w:firstLine="708"/>
      </w:pPr>
      <w:r w:rsidRPr="00FC5220">
        <w:t>// Сохраняем каждое упражнение, прикрепляя его к тренировке</w:t>
      </w:r>
      <w:r w:rsidR="003B04DE" w:rsidRPr="00FC5220">
        <w:br/>
        <w:t xml:space="preserve">     </w:t>
      </w:r>
      <w:r w:rsidR="003B04DE" w:rsidRPr="003B04DE">
        <w:rPr>
          <w:lang w:val="en-US"/>
        </w:rPr>
        <w:t>exercises</w:t>
      </w:r>
      <w:r w:rsidR="003B04DE" w:rsidRPr="00FC5220">
        <w:t>.</w:t>
      </w:r>
      <w:proofErr w:type="spellStart"/>
      <w:r w:rsidR="003B04DE" w:rsidRPr="003B04DE">
        <w:rPr>
          <w:lang w:val="en-US"/>
        </w:rPr>
        <w:t>forEach</w:t>
      </w:r>
      <w:proofErr w:type="spellEnd"/>
      <w:r w:rsidR="003B04DE" w:rsidRPr="00FC5220">
        <w:t xml:space="preserve"> {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FC5220">
        <w:t xml:space="preserve"> -&gt;</w:t>
      </w:r>
      <w:r w:rsidR="003B04DE" w:rsidRPr="00FC5220">
        <w:br/>
        <w:t xml:space="preserve">          </w:t>
      </w:r>
      <w:proofErr w:type="spellStart"/>
      <w:r w:rsidR="003B04DE" w:rsidRPr="003B04DE">
        <w:rPr>
          <w:lang w:val="en-US"/>
        </w:rPr>
        <w:t>api</w:t>
      </w:r>
      <w:proofErr w:type="spellEnd"/>
      <w:r w:rsidR="003B04DE" w:rsidRPr="00FC5220">
        <w:t>.</w:t>
      </w:r>
      <w:proofErr w:type="spellStart"/>
      <w:r w:rsidR="003B04DE" w:rsidRPr="003B04DE">
        <w:rPr>
          <w:lang w:val="en-US"/>
        </w:rPr>
        <w:t>addExerciseToWorkout</w:t>
      </w:r>
      <w:proofErr w:type="spellEnd"/>
      <w:r w:rsidR="003B04DE" w:rsidRPr="00FC5220">
        <w:t>(</w:t>
      </w:r>
      <w:r w:rsidR="003B04DE" w:rsidRPr="00FC5220">
        <w:br/>
        <w:t xml:space="preserve">              </w:t>
      </w:r>
      <w:proofErr w:type="spellStart"/>
      <w:r w:rsidR="003B04DE" w:rsidRPr="003B04DE">
        <w:rPr>
          <w:lang w:val="en-US"/>
        </w:rPr>
        <w:t>WorkoutExercise</w:t>
      </w:r>
      <w:proofErr w:type="spellEnd"/>
      <w:r w:rsidR="003B04DE" w:rsidRPr="00FC5220">
        <w:t>(</w:t>
      </w:r>
      <w:r w:rsidR="003B04DE" w:rsidRPr="00FC5220">
        <w:br/>
        <w:t xml:space="preserve">                </w:t>
      </w:r>
      <w:proofErr w:type="spellStart"/>
      <w:r w:rsidR="003B04DE" w:rsidRPr="003B04DE">
        <w:rPr>
          <w:lang w:val="en-US"/>
        </w:rPr>
        <w:t>workoutId</w:t>
      </w:r>
      <w:proofErr w:type="spellEnd"/>
      <w:r w:rsidR="003B04DE" w:rsidRPr="00FC5220">
        <w:t xml:space="preserve"> = 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созданной тренировки</w:t>
      </w:r>
      <w:r w:rsidR="003B04DE" w:rsidRPr="00FC5220">
        <w:br/>
        <w:t xml:space="preserve">                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FC5220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FC5220">
        <w:t>.</w:t>
      </w:r>
      <w:r w:rsidR="003B04DE" w:rsidRPr="003B04DE">
        <w:rPr>
          <w:lang w:val="en-US"/>
        </w:rPr>
        <w:t>exercise</w:t>
      </w:r>
      <w:r w:rsidR="003B04DE" w:rsidRPr="00FC5220">
        <w:t>.</w:t>
      </w:r>
      <w:proofErr w:type="spellStart"/>
      <w:r w:rsidR="003B04DE" w:rsidRPr="003B04DE">
        <w:rPr>
          <w:lang w:val="en-US"/>
        </w:rPr>
        <w:t>exerciseId</w:t>
      </w:r>
      <w:proofErr w:type="spellEnd"/>
      <w:r w:rsidR="003B04DE" w:rsidRPr="00FC5220">
        <w:t>,</w:t>
      </w:r>
      <w:r w:rsidRPr="00FC5220">
        <w:t xml:space="preserve"> // </w:t>
      </w:r>
      <w:r w:rsidRPr="00FB32E5">
        <w:rPr>
          <w:lang w:val="en-US"/>
        </w:rPr>
        <w:t>ID</w:t>
      </w:r>
      <w:r w:rsidRPr="00FC5220">
        <w:t xml:space="preserve"> упражнения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sets</w:t>
      </w:r>
      <w:r w:rsidR="003B04DE" w:rsidRPr="00FC5220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FC5220">
        <w:t>.</w:t>
      </w:r>
      <w:r w:rsidR="003B04DE" w:rsidRPr="003B04DE">
        <w:rPr>
          <w:lang w:val="en-US"/>
        </w:rPr>
        <w:t>sets</w:t>
      </w:r>
      <w:r w:rsidR="003B04DE" w:rsidRPr="00FC5220">
        <w:t>,</w:t>
      </w:r>
      <w:r w:rsidRPr="00FC5220">
        <w:t xml:space="preserve"> // Кол-во подходов</w:t>
      </w:r>
      <w:r w:rsidR="003B04DE" w:rsidRPr="00FC5220">
        <w:br/>
        <w:t xml:space="preserve">                </w:t>
      </w:r>
      <w:r w:rsidR="003B04DE" w:rsidRPr="003B04DE">
        <w:rPr>
          <w:lang w:val="en-US"/>
        </w:rPr>
        <w:t>reps</w:t>
      </w:r>
      <w:r w:rsidR="003B04DE" w:rsidRPr="00FC5220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FC5220">
        <w:t>.</w:t>
      </w:r>
      <w:r w:rsidR="003B04DE" w:rsidRPr="003B04DE">
        <w:rPr>
          <w:lang w:val="en-US"/>
        </w:rPr>
        <w:t>reps</w:t>
      </w:r>
      <w:r w:rsidR="003B04DE" w:rsidRPr="00FC5220">
        <w:t>,</w:t>
      </w:r>
      <w:r w:rsidRPr="00FC5220">
        <w:t xml:space="preserve"> // Кол-во повторов </w:t>
      </w:r>
      <w:r w:rsidR="003B04DE" w:rsidRPr="00FC5220">
        <w:br/>
        <w:t xml:space="preserve">                </w:t>
      </w:r>
      <w:proofErr w:type="spellStart"/>
      <w:r w:rsidR="003B04DE" w:rsidRPr="003B04DE">
        <w:rPr>
          <w:lang w:val="en-US"/>
        </w:rPr>
        <w:t>weightKg</w:t>
      </w:r>
      <w:proofErr w:type="spellEnd"/>
      <w:r w:rsidR="003B04DE" w:rsidRPr="00FC5220">
        <w:t xml:space="preserve"> = </w:t>
      </w:r>
      <w:proofErr w:type="spellStart"/>
      <w:r w:rsidR="003B04DE" w:rsidRPr="003B04DE">
        <w:rPr>
          <w:lang w:val="en-US"/>
        </w:rPr>
        <w:t>sel</w:t>
      </w:r>
      <w:proofErr w:type="spellEnd"/>
      <w:r w:rsidR="003B04DE" w:rsidRPr="00FC5220">
        <w:t>.</w:t>
      </w:r>
      <w:r w:rsidR="003B04DE" w:rsidRPr="003B04DE">
        <w:rPr>
          <w:lang w:val="en-US"/>
        </w:rPr>
        <w:t>weight</w:t>
      </w:r>
      <w:r w:rsidRPr="00FC5220">
        <w:t xml:space="preserve"> // Вес</w:t>
      </w:r>
      <w:r w:rsidR="003B04DE" w:rsidRPr="00FC5220">
        <w:br/>
        <w:t xml:space="preserve">               </w:t>
      </w:r>
      <w:r w:rsidRPr="00FC5220">
        <w:t xml:space="preserve"> </w:t>
      </w:r>
      <w:r w:rsidR="003B04DE" w:rsidRPr="00FC5220">
        <w:t>)</w:t>
      </w:r>
      <w:r w:rsidR="003B04DE" w:rsidRPr="00FC5220">
        <w:br/>
        <w:t xml:space="preserve">              )</w:t>
      </w:r>
      <w:r w:rsidR="003B04DE" w:rsidRPr="00FC5220">
        <w:br/>
        <w:t xml:space="preserve">            }</w:t>
      </w:r>
    </w:p>
    <w:p w14:paraId="4AC06EBD" w14:textId="24F71D89" w:rsidR="00FB32E5" w:rsidRPr="00FB32E5" w:rsidRDefault="00FB32E5" w:rsidP="00322DDA">
      <w:pPr>
        <w:pStyle w:val="aff0"/>
        <w:ind w:left="1416" w:firstLine="708"/>
      </w:pPr>
      <w:r w:rsidRPr="00FC5220">
        <w:t xml:space="preserve">       </w:t>
      </w:r>
      <w:r w:rsidRPr="00FB32E5">
        <w:t xml:space="preserve">// Перезагружаем список тренировок для </w:t>
      </w:r>
      <w:r w:rsidRPr="00FB32E5">
        <w:rPr>
          <w:lang w:val="en-US"/>
        </w:rPr>
        <w:t>UI</w:t>
      </w:r>
      <w:r w:rsidR="003B04DE" w:rsidRPr="00FB32E5">
        <w:br/>
        <w:t xml:space="preserve">            </w:t>
      </w:r>
      <w:proofErr w:type="spellStart"/>
      <w:r w:rsidR="003B04DE" w:rsidRPr="003B04DE">
        <w:rPr>
          <w:lang w:val="en-US"/>
        </w:rPr>
        <w:t>loadWorkouts</w:t>
      </w:r>
      <w:proofErr w:type="spellEnd"/>
      <w:r w:rsidR="003B04DE" w:rsidRPr="00FB32E5">
        <w:t>(</w:t>
      </w:r>
      <w:proofErr w:type="spellStart"/>
      <w:r w:rsidR="003B04DE" w:rsidRPr="003B04DE">
        <w:rPr>
          <w:lang w:val="en-US"/>
        </w:rPr>
        <w:t>userId</w:t>
      </w:r>
      <w:proofErr w:type="spellEnd"/>
      <w:r w:rsidR="003B04DE" w:rsidRPr="00FB32E5">
        <w:t>)</w:t>
      </w:r>
    </w:p>
    <w:p w14:paraId="5FD9C327" w14:textId="3657D385" w:rsidR="00FB32E5" w:rsidRDefault="00FB32E5" w:rsidP="00322DDA">
      <w:pPr>
        <w:pStyle w:val="aff0"/>
        <w:ind w:left="1416" w:firstLine="708"/>
        <w:rPr>
          <w:lang w:val="en-US"/>
        </w:rPr>
      </w:pPr>
      <w:r w:rsidRPr="00FB32E5">
        <w:t xml:space="preserve">       </w:t>
      </w:r>
      <w:r w:rsidRPr="00FB32E5">
        <w:rPr>
          <w:lang w:val="en-US"/>
        </w:rPr>
        <w:t xml:space="preserve">// </w:t>
      </w:r>
      <w:proofErr w:type="spellStart"/>
      <w:r w:rsidRPr="00FB32E5">
        <w:rPr>
          <w:lang w:val="en-US"/>
        </w:rPr>
        <w:t>Уведомляем</w:t>
      </w:r>
      <w:proofErr w:type="spellEnd"/>
      <w:r w:rsidRPr="00FB32E5">
        <w:rPr>
          <w:lang w:val="en-US"/>
        </w:rPr>
        <w:t xml:space="preserve"> UI </w:t>
      </w:r>
      <w:proofErr w:type="spellStart"/>
      <w:r w:rsidRPr="00FB32E5">
        <w:rPr>
          <w:lang w:val="en-US"/>
        </w:rPr>
        <w:t>об</w:t>
      </w:r>
      <w:proofErr w:type="spellEnd"/>
      <w:r w:rsidRPr="00FB32E5">
        <w:rPr>
          <w:lang w:val="en-US"/>
        </w:rPr>
        <w:t xml:space="preserve"> </w:t>
      </w:r>
      <w:proofErr w:type="spellStart"/>
      <w:r w:rsidRPr="00FB32E5">
        <w:rPr>
          <w:lang w:val="en-US"/>
        </w:rPr>
        <w:t>успехе</w:t>
      </w:r>
      <w:proofErr w:type="spellEnd"/>
      <w:r w:rsidRPr="00FB32E5">
        <w:rPr>
          <w:lang w:val="en-US"/>
        </w:rPr>
        <w:t xml:space="preserve"> и </w:t>
      </w:r>
      <w:proofErr w:type="spellStart"/>
      <w:r w:rsidRPr="00FB32E5">
        <w:rPr>
          <w:lang w:val="en-US"/>
        </w:rPr>
        <w:t>отдаём</w:t>
      </w:r>
      <w:proofErr w:type="spellEnd"/>
      <w:r w:rsidRPr="00FB32E5">
        <w:rPr>
          <w:lang w:val="en-US"/>
        </w:rPr>
        <w:t xml:space="preserve"> ID</w:t>
      </w:r>
      <w:r w:rsidR="003B04DE" w:rsidRPr="00FB32E5">
        <w:rPr>
          <w:lang w:val="en-US"/>
        </w:rPr>
        <w:br/>
        <w:t xml:space="preserve">            </w:t>
      </w:r>
      <w:proofErr w:type="spellStart"/>
      <w:r w:rsidR="003B04DE" w:rsidRPr="003B04DE">
        <w:rPr>
          <w:lang w:val="en-US"/>
        </w:rPr>
        <w:t>onSuccess</w:t>
      </w:r>
      <w:proofErr w:type="spellEnd"/>
      <w:r w:rsidR="003B04DE" w:rsidRPr="00FB32E5">
        <w:rPr>
          <w:lang w:val="en-US"/>
        </w:rPr>
        <w:t>(</w:t>
      </w:r>
      <w:proofErr w:type="spellStart"/>
      <w:r w:rsidR="003B04DE" w:rsidRPr="003B04DE">
        <w:rPr>
          <w:lang w:val="en-US"/>
        </w:rPr>
        <w:t>createdId</w:t>
      </w:r>
      <w:proofErr w:type="spellEnd"/>
      <w:r w:rsidR="003B04DE" w:rsidRPr="00FB32E5">
        <w:rPr>
          <w:lang w:val="en-US"/>
        </w:rPr>
        <w:t>)</w:t>
      </w:r>
      <w:r w:rsidR="003B04DE" w:rsidRPr="00FB32E5">
        <w:rPr>
          <w:lang w:val="en-US"/>
        </w:rPr>
        <w:br/>
        <w:t xml:space="preserve">        } </w:t>
      </w:r>
      <w:r w:rsidR="003B04DE" w:rsidRPr="003B04DE">
        <w:rPr>
          <w:lang w:val="en-US"/>
        </w:rPr>
        <w:t>catch</w:t>
      </w:r>
      <w:r w:rsidR="003B04DE" w:rsidRPr="00FB32E5">
        <w:rPr>
          <w:lang w:val="en-US"/>
        </w:rPr>
        <w:t xml:space="preserve"> (</w:t>
      </w:r>
      <w:r w:rsidR="003B04DE" w:rsidRPr="003B04DE">
        <w:rPr>
          <w:lang w:val="en-US"/>
        </w:rPr>
        <w:t>e</w:t>
      </w:r>
      <w:r w:rsidR="003B04DE" w:rsidRPr="00FB32E5">
        <w:rPr>
          <w:lang w:val="en-US"/>
        </w:rPr>
        <w:t xml:space="preserve">: </w:t>
      </w:r>
      <w:r w:rsidR="003B04DE" w:rsidRPr="003B04DE">
        <w:rPr>
          <w:lang w:val="en-US"/>
        </w:rPr>
        <w:t>Exception</w:t>
      </w:r>
      <w:r w:rsidR="003B04DE" w:rsidRPr="00FB32E5">
        <w:rPr>
          <w:lang w:val="en-US"/>
        </w:rPr>
        <w:t>) {</w:t>
      </w:r>
    </w:p>
    <w:p w14:paraId="1FB98E5A" w14:textId="6FDD0760" w:rsidR="00BE23BE" w:rsidRPr="00FB32E5" w:rsidRDefault="00FB32E5" w:rsidP="00322DDA">
      <w:pPr>
        <w:pStyle w:val="aff0"/>
        <w:ind w:left="1416" w:firstLine="708"/>
      </w:pPr>
      <w:r w:rsidRPr="00FB32E5">
        <w:rPr>
          <w:lang w:val="en-US"/>
        </w:rPr>
        <w:t xml:space="preserve">  </w:t>
      </w:r>
      <w:r w:rsidRPr="00FB32E5">
        <w:t xml:space="preserve">// Ловим любые ошибки и обновляем состояние </w:t>
      </w:r>
      <w:r w:rsidRPr="00FB32E5">
        <w:rPr>
          <w:lang w:val="en-US"/>
        </w:rPr>
        <w:t>UI</w:t>
      </w:r>
      <w:r w:rsidR="003B04DE" w:rsidRPr="00FB32E5">
        <w:br/>
        <w:t xml:space="preserve">      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value</w:t>
      </w:r>
      <w:r w:rsidR="003B04DE" w:rsidRPr="00FB32E5">
        <w:t xml:space="preserve"> = </w:t>
      </w:r>
      <w:proofErr w:type="spellStart"/>
      <w:r w:rsidR="003B04DE" w:rsidRPr="003B04DE">
        <w:rPr>
          <w:lang w:val="en-US"/>
        </w:rPr>
        <w:t>UiState</w:t>
      </w:r>
      <w:proofErr w:type="spellEnd"/>
      <w:r w:rsidR="003B04DE" w:rsidRPr="00FB32E5">
        <w:t>.</w:t>
      </w:r>
      <w:r w:rsidR="003B04DE" w:rsidRPr="003B04DE">
        <w:rPr>
          <w:lang w:val="en-US"/>
        </w:rPr>
        <w:t>Error</w:t>
      </w:r>
      <w:r w:rsidR="003B04DE" w:rsidRPr="00FB32E5">
        <w:t>("</w:t>
      </w:r>
      <w:r w:rsidR="003B04DE" w:rsidRPr="003B04DE">
        <w:t>Ошибка</w:t>
      </w:r>
      <w:r w:rsidR="003B04DE" w:rsidRPr="00FB32E5">
        <w:t xml:space="preserve"> </w:t>
      </w:r>
      <w:r w:rsidR="003B04DE" w:rsidRPr="003B04DE">
        <w:t>сохранения</w:t>
      </w:r>
      <w:r w:rsidR="003B04DE" w:rsidRPr="00FB32E5">
        <w:t xml:space="preserve"> </w:t>
      </w:r>
      <w:r w:rsidR="003B04DE" w:rsidRPr="003B04DE">
        <w:t>тренировки</w:t>
      </w:r>
      <w:r w:rsidR="003B04DE" w:rsidRPr="00FB32E5">
        <w:t>")</w:t>
      </w:r>
      <w:r w:rsidR="003B04DE" w:rsidRPr="00FB32E5">
        <w:br/>
        <w:t xml:space="preserve">        }</w:t>
      </w:r>
      <w:r w:rsidR="003B04DE" w:rsidRPr="00FB32E5">
        <w:br/>
        <w:t xml:space="preserve">    }</w:t>
      </w:r>
      <w:r w:rsidR="003B04DE" w:rsidRPr="00FB32E5">
        <w:br/>
        <w:t>}</w:t>
      </w:r>
    </w:p>
    <w:p w14:paraId="7B11A485" w14:textId="7A6EAE42" w:rsidR="00857278" w:rsidRDefault="00857278" w:rsidP="00857278">
      <w:pPr>
        <w:pStyle w:val="a3"/>
      </w:pPr>
      <w:r>
        <w:t xml:space="preserve">На сервере контроллер WorkoutsController принимает HTTP-запросы и сохраняет </w:t>
      </w:r>
      <w:r w:rsidR="00040FCD">
        <w:t xml:space="preserve">данные о </w:t>
      </w:r>
      <w:r>
        <w:t>тренировк</w:t>
      </w:r>
      <w:r w:rsidR="00040FCD">
        <w:t>е</w:t>
      </w:r>
      <w:r>
        <w:t xml:space="preserve"> в </w:t>
      </w:r>
      <w:r w:rsidR="00040FCD">
        <w:t>БД</w:t>
      </w:r>
      <w:r>
        <w:t xml:space="preserve">, </w:t>
      </w:r>
      <w:r w:rsidRPr="00040FCD">
        <w:rPr>
          <w:highlight w:val="yellow"/>
        </w:rPr>
        <w:t>как показано в листинге</w:t>
      </w:r>
      <w:r>
        <w:t xml:space="preserve"> 2.</w:t>
      </w:r>
    </w:p>
    <w:p w14:paraId="41200D7E" w14:textId="0730ED70" w:rsidR="00BE23BE" w:rsidRDefault="00BE23BE" w:rsidP="00BE23BE">
      <w:pPr>
        <w:pStyle w:val="aff2"/>
        <w:rPr>
          <w:lang w:eastAsia="ru-RU"/>
        </w:rPr>
      </w:pPr>
      <w:r>
        <w:rPr>
          <w:lang w:eastAsia="ru-RU"/>
        </w:rPr>
        <w:t xml:space="preserve">Листинг 2 </w:t>
      </w:r>
      <w:r w:rsidR="00885B8A">
        <w:rPr>
          <w:lang w:eastAsia="ru-RU"/>
        </w:rPr>
        <w:t>–</w:t>
      </w:r>
      <w:r>
        <w:rPr>
          <w:lang w:eastAsia="ru-RU"/>
        </w:rPr>
        <w:t xml:space="preserve"> </w:t>
      </w:r>
      <w:r w:rsidR="007449D8">
        <w:rPr>
          <w:lang w:eastAsia="ru-RU"/>
        </w:rPr>
        <w:t>Код м</w:t>
      </w:r>
      <w:r w:rsidR="00885B8A">
        <w:rPr>
          <w:lang w:eastAsia="ru-RU"/>
        </w:rPr>
        <w:t>етод</w:t>
      </w:r>
      <w:r w:rsidR="007449D8">
        <w:rPr>
          <w:lang w:eastAsia="ru-RU"/>
        </w:rPr>
        <w:t>а</w:t>
      </w:r>
      <w:r w:rsidR="00885B8A">
        <w:rPr>
          <w:lang w:eastAsia="ru-RU"/>
        </w:rPr>
        <w:t xml:space="preserve"> создания тренировки на стороне сервера</w:t>
      </w:r>
    </w:p>
    <w:p w14:paraId="119C127F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>[</w:t>
      </w:r>
      <w:proofErr w:type="spellStart"/>
      <w:r w:rsidRPr="00FB32E5">
        <w:rPr>
          <w:lang w:val="en-US" w:eastAsia="ru-RU"/>
        </w:rPr>
        <w:t>HttpPost</w:t>
      </w:r>
      <w:proofErr w:type="spellEnd"/>
      <w:r w:rsidRPr="00FB32E5">
        <w:rPr>
          <w:lang w:val="en-US" w:eastAsia="ru-RU"/>
        </w:rPr>
        <w:t>]</w:t>
      </w:r>
    </w:p>
    <w:p w14:paraId="26BA2447" w14:textId="148F203B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public </w:t>
      </w:r>
      <w:proofErr w:type="spellStart"/>
      <w:r w:rsidRPr="00FB32E5">
        <w:rPr>
          <w:lang w:val="en-US" w:eastAsia="ru-RU"/>
        </w:rPr>
        <w:t>async</w:t>
      </w:r>
      <w:proofErr w:type="spellEnd"/>
      <w:r w:rsidRPr="00FB32E5">
        <w:rPr>
          <w:lang w:val="en-US" w:eastAsia="ru-RU"/>
        </w:rPr>
        <w:t xml:space="preserve"> Task&lt;</w:t>
      </w:r>
      <w:proofErr w:type="spellStart"/>
      <w:r w:rsidRPr="00FB32E5">
        <w:rPr>
          <w:lang w:val="en-US" w:eastAsia="ru-RU"/>
        </w:rPr>
        <w:t>IActionResult</w:t>
      </w:r>
      <w:proofErr w:type="spellEnd"/>
      <w:r w:rsidRPr="00FB32E5">
        <w:rPr>
          <w:lang w:val="en-US" w:eastAsia="ru-RU"/>
        </w:rPr>
        <w:t xml:space="preserve">&gt; </w:t>
      </w:r>
      <w:proofErr w:type="spellStart"/>
      <w:r w:rsidRPr="00FB32E5">
        <w:rPr>
          <w:lang w:val="en-US" w:eastAsia="ru-RU"/>
        </w:rPr>
        <w:t>CreateWorkoutAsync</w:t>
      </w:r>
      <w:proofErr w:type="spellEnd"/>
      <w:r w:rsidRPr="00FB32E5">
        <w:rPr>
          <w:lang w:val="en-US" w:eastAsia="ru-RU"/>
        </w:rPr>
        <w:t>([</w:t>
      </w:r>
      <w:proofErr w:type="spellStart"/>
      <w:r w:rsidRPr="00FB32E5">
        <w:rPr>
          <w:lang w:val="en-US" w:eastAsia="ru-RU"/>
        </w:rPr>
        <w:t>FromBody</w:t>
      </w:r>
      <w:proofErr w:type="spellEnd"/>
      <w:r w:rsidRPr="00FB32E5">
        <w:rPr>
          <w:lang w:val="en-US" w:eastAsia="ru-RU"/>
        </w:rPr>
        <w:t>] Workout workout){</w:t>
      </w:r>
    </w:p>
    <w:p w14:paraId="4E0E7D8D" w14:textId="77777777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if (workout == null)</w:t>
      </w:r>
    </w:p>
    <w:p w14:paraId="40F0A45F" w14:textId="35B5FF10" w:rsidR="00FB32E5" w:rsidRPr="00FB32E5" w:rsidRDefault="00FB32E5" w:rsidP="00FB32E5">
      <w:pPr>
        <w:pStyle w:val="aff0"/>
        <w:rPr>
          <w:lang w:val="en-US" w:eastAsia="ru-RU"/>
        </w:rPr>
      </w:pPr>
      <w:r w:rsidRPr="00FB32E5">
        <w:rPr>
          <w:lang w:val="en-US" w:eastAsia="ru-RU"/>
        </w:rPr>
        <w:t xml:space="preserve">        return </w:t>
      </w:r>
      <w:proofErr w:type="spellStart"/>
      <w:r w:rsidRPr="00FB32E5">
        <w:rPr>
          <w:lang w:val="en-US" w:eastAsia="ru-RU"/>
        </w:rPr>
        <w:t>BadRequest</w:t>
      </w:r>
      <w:proofErr w:type="spellEnd"/>
      <w:r w:rsidRPr="00FB32E5">
        <w:rPr>
          <w:lang w:val="en-US" w:eastAsia="ru-RU"/>
        </w:rPr>
        <w:t>("Workout is null");</w:t>
      </w:r>
    </w:p>
    <w:p w14:paraId="6ADEAD6C" w14:textId="77777777" w:rsidR="00FB32E5" w:rsidRPr="00FB32E5" w:rsidRDefault="00FB32E5" w:rsidP="00FB32E5">
      <w:pPr>
        <w:pStyle w:val="aff0"/>
        <w:rPr>
          <w:lang w:eastAsia="ru-RU"/>
        </w:rPr>
      </w:pPr>
      <w:r w:rsidRPr="00FC5220">
        <w:rPr>
          <w:lang w:val="en-US" w:eastAsia="ru-RU"/>
        </w:rPr>
        <w:t xml:space="preserve">    </w:t>
      </w:r>
      <w:r w:rsidRPr="00FB32E5">
        <w:rPr>
          <w:lang w:eastAsia="ru-RU"/>
        </w:rPr>
        <w:t xml:space="preserve">// Обнуляем </w:t>
      </w:r>
      <w:r w:rsidRPr="00FB32E5">
        <w:rPr>
          <w:lang w:val="en-US" w:eastAsia="ru-RU"/>
        </w:rPr>
        <w:t>ID</w:t>
      </w:r>
      <w:r w:rsidRPr="00FB32E5">
        <w:rPr>
          <w:lang w:eastAsia="ru-RU"/>
        </w:rPr>
        <w:t xml:space="preserve"> на случай, если клиент его прислал</w:t>
      </w:r>
    </w:p>
    <w:p w14:paraId="26D9B522" w14:textId="2206D59E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WorkoutId</w:t>
      </w:r>
      <w:proofErr w:type="spellEnd"/>
      <w:r w:rsidRPr="00FB32E5">
        <w:rPr>
          <w:lang w:eastAsia="ru-RU"/>
        </w:rPr>
        <w:t xml:space="preserve"> = 0;</w:t>
      </w:r>
    </w:p>
    <w:p w14:paraId="0906979F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// Добавляем тренировку</w:t>
      </w:r>
    </w:p>
    <w:p w14:paraId="5CF36010" w14:textId="77777777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Workouts</w:t>
      </w:r>
      <w:r w:rsidRPr="00FB32E5">
        <w:rPr>
          <w:lang w:eastAsia="ru-RU"/>
        </w:rPr>
        <w:t>.</w:t>
      </w:r>
      <w:r w:rsidRPr="00FB32E5">
        <w:rPr>
          <w:lang w:val="en-US" w:eastAsia="ru-RU"/>
        </w:rPr>
        <w:t>Add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</w:p>
    <w:p w14:paraId="7EFCB8F0" w14:textId="51D43254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await</w:t>
      </w:r>
      <w:r w:rsidRPr="00FB32E5">
        <w:rPr>
          <w:lang w:eastAsia="ru-RU"/>
        </w:rPr>
        <w:t xml:space="preserve"> _</w:t>
      </w:r>
      <w:r w:rsidRPr="00FB32E5">
        <w:rPr>
          <w:lang w:val="en-US" w:eastAsia="ru-RU"/>
        </w:rPr>
        <w:t>context</w:t>
      </w:r>
      <w:r w:rsidRPr="00FB32E5">
        <w:rPr>
          <w:lang w:eastAsia="ru-RU"/>
        </w:rPr>
        <w:t>.</w:t>
      </w:r>
      <w:proofErr w:type="spellStart"/>
      <w:r w:rsidRPr="00FB32E5">
        <w:rPr>
          <w:lang w:val="en-US" w:eastAsia="ru-RU"/>
        </w:rPr>
        <w:t>SaveChangesAsync</w:t>
      </w:r>
      <w:proofErr w:type="spellEnd"/>
      <w:r w:rsidRPr="00FB32E5">
        <w:rPr>
          <w:lang w:eastAsia="ru-RU"/>
        </w:rPr>
        <w:t>();</w:t>
      </w:r>
    </w:p>
    <w:p w14:paraId="404FB8E9" w14:textId="1C42D63F" w:rsidR="00FB32E5" w:rsidRPr="00FB32E5" w:rsidRDefault="00FB32E5" w:rsidP="00FB32E5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</w:t>
      </w:r>
      <w:r w:rsidRPr="00FB32E5">
        <w:rPr>
          <w:lang w:val="en-US" w:eastAsia="ru-RU"/>
        </w:rPr>
        <w:t>return</w:t>
      </w:r>
      <w:r w:rsidRPr="00FB32E5">
        <w:rPr>
          <w:lang w:eastAsia="ru-RU"/>
        </w:rPr>
        <w:t xml:space="preserve"> </w:t>
      </w:r>
      <w:r w:rsidRPr="00FB32E5">
        <w:rPr>
          <w:lang w:val="en-US" w:eastAsia="ru-RU"/>
        </w:rPr>
        <w:t>Ok</w:t>
      </w:r>
      <w:r w:rsidRPr="00FB32E5">
        <w:rPr>
          <w:lang w:eastAsia="ru-RU"/>
        </w:rPr>
        <w:t>(</w:t>
      </w:r>
      <w:r w:rsidRPr="00FB32E5">
        <w:rPr>
          <w:lang w:val="en-US" w:eastAsia="ru-RU"/>
        </w:rPr>
        <w:t>workout</w:t>
      </w:r>
      <w:r w:rsidRPr="00FB32E5">
        <w:rPr>
          <w:lang w:eastAsia="ru-RU"/>
        </w:rPr>
        <w:t>);</w:t>
      </w:r>
      <w:r>
        <w:rPr>
          <w:lang w:eastAsia="ru-RU"/>
        </w:rPr>
        <w:t xml:space="preserve"> </w:t>
      </w:r>
      <w:r w:rsidRPr="00FB32E5">
        <w:rPr>
          <w:lang w:eastAsia="ru-RU"/>
        </w:rPr>
        <w:t xml:space="preserve">// Возвращаем объект с уже созданным </w:t>
      </w:r>
      <w:r w:rsidRPr="00FB32E5">
        <w:rPr>
          <w:lang w:val="en-US" w:eastAsia="ru-RU"/>
        </w:rPr>
        <w:t>ID</w:t>
      </w:r>
    </w:p>
    <w:p w14:paraId="25B85DFE" w14:textId="488795EA" w:rsidR="00885B8A" w:rsidRPr="00FC5220" w:rsidRDefault="00FB32E5" w:rsidP="00885B8A">
      <w:pPr>
        <w:pStyle w:val="aff0"/>
        <w:rPr>
          <w:lang w:eastAsia="ru-RU"/>
        </w:rPr>
      </w:pPr>
      <w:r w:rsidRPr="00FC5220">
        <w:rPr>
          <w:lang w:eastAsia="ru-RU"/>
        </w:rPr>
        <w:t>}</w:t>
      </w:r>
    </w:p>
    <w:p w14:paraId="60BE7162" w14:textId="608F07C3" w:rsidR="00634F1A" w:rsidRDefault="00634F1A" w:rsidP="00634F1A">
      <w:pPr>
        <w:pStyle w:val="2"/>
      </w:pPr>
      <w:bookmarkStart w:id="12" w:name="_Toc214268624"/>
      <w:r>
        <w:lastRenderedPageBreak/>
        <w:t>Реализация интерфейса пользователя</w:t>
      </w:r>
      <w:bookmarkEnd w:id="12"/>
    </w:p>
    <w:p w14:paraId="5698FBCB" w14:textId="42C79E0B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Интерфейс пользователя мобильного приложения разработан с использованием Jetpack Compose, который обеспечивает декларативный подход к созданию графических интерфейсов на языке Kotlin. </w:t>
      </w:r>
    </w:p>
    <w:p w14:paraId="19A81A20" w14:textId="05DC70E8" w:rsidR="0077507F" w:rsidRPr="0077507F" w:rsidRDefault="006E24C4" w:rsidP="0077507F">
      <w:pPr>
        <w:pStyle w:val="a3"/>
        <w:rPr>
          <w:lang w:eastAsia="ru-RU"/>
        </w:rPr>
      </w:pPr>
      <w:r>
        <w:t>В приложении используется постраничная навигация между разделами «Главная», «Упражнения», «Блюда» и «Ещё». Переходы выполняются через Navigation Compose, а маршруты объединены в NavHost, что упрощает структуру приложения и передачу данных между экранами.</w:t>
      </w:r>
    </w:p>
    <w:p w14:paraId="30F292EB" w14:textId="027251EE" w:rsidR="0077507F" w:rsidRPr="0077507F" w:rsidRDefault="0077507F" w:rsidP="0077507F">
      <w:pPr>
        <w:pStyle w:val="a3"/>
        <w:rPr>
          <w:lang w:eastAsia="ru-RU"/>
        </w:rPr>
      </w:pPr>
      <w:r w:rsidRPr="0077507F">
        <w:rPr>
          <w:lang w:eastAsia="ru-RU"/>
        </w:rPr>
        <w:t xml:space="preserve">Каждый экран реализован как отдельная Composable-функция, содержащая элементы управления и визуальные компоненты, оформленные в едином стиле. Для управления состоянием используется архитектурный шаблон MVVM, где данные поступают из слоя ViewModel через StateFlow, обеспечивая реактивное обновление интерфейса при изменении данных. </w:t>
      </w:r>
    </w:p>
    <w:p w14:paraId="7995EA1A" w14:textId="47A0D3E3" w:rsidR="007F3B46" w:rsidRDefault="006E24C4" w:rsidP="00885B8A">
      <w:pPr>
        <w:pStyle w:val="a3"/>
        <w:rPr>
          <w:lang w:eastAsia="ru-RU"/>
        </w:rPr>
      </w:pPr>
      <w:r>
        <w:t>Для отображения списка упражнений используется компонент ExerciseCard, показывающий название, сложность и группу мышц.</w:t>
      </w:r>
      <w:r w:rsidR="0077507F" w:rsidRPr="0077507F">
        <w:rPr>
          <w:lang w:eastAsia="ru-RU"/>
        </w:rPr>
        <w:t xml:space="preserve"> </w:t>
      </w:r>
      <w:r w:rsidR="00040FCD" w:rsidRPr="0077507F">
        <w:rPr>
          <w:lang w:eastAsia="ru-RU"/>
        </w:rPr>
        <w:t xml:space="preserve">Компонент используется на экране списка </w:t>
      </w:r>
      <w:r w:rsidR="00040FCD">
        <w:rPr>
          <w:lang w:eastAsia="ru-RU"/>
        </w:rPr>
        <w:t>упражнений</w:t>
      </w:r>
      <w:r w:rsidR="00040FCD" w:rsidRPr="0077507F">
        <w:rPr>
          <w:lang w:eastAsia="ru-RU"/>
        </w:rPr>
        <w:t xml:space="preserve"> и отображается с помощью функции </w:t>
      </w:r>
      <w:proofErr w:type="spellStart"/>
      <w:r w:rsidR="00040FCD" w:rsidRPr="0077507F">
        <w:rPr>
          <w:lang w:eastAsia="ru-RU"/>
        </w:rPr>
        <w:t>Lazy</w:t>
      </w:r>
      <w:r w:rsidR="00040FCD">
        <w:rPr>
          <w:lang w:val="en-US" w:eastAsia="ru-RU"/>
        </w:rPr>
        <w:t>VerticalGrid</w:t>
      </w:r>
      <w:proofErr w:type="spellEnd"/>
      <w:r w:rsidR="00040FCD" w:rsidRPr="0077507F">
        <w:rPr>
          <w:lang w:eastAsia="ru-RU"/>
        </w:rPr>
        <w:t xml:space="preserve">, обеспечивающей эффективную </w:t>
      </w:r>
      <w:proofErr w:type="spellStart"/>
      <w:r w:rsidR="00040FCD" w:rsidRPr="0077507F">
        <w:rPr>
          <w:lang w:eastAsia="ru-RU"/>
        </w:rPr>
        <w:t>отрисовку</w:t>
      </w:r>
      <w:proofErr w:type="spellEnd"/>
      <w:r w:rsidR="00040FCD" w:rsidRPr="0077507F">
        <w:rPr>
          <w:lang w:eastAsia="ru-RU"/>
        </w:rPr>
        <w:t xml:space="preserve"> большого количества элементов.</w:t>
      </w:r>
      <w:r w:rsidR="00040FCD">
        <w:rPr>
          <w:lang w:eastAsia="ru-RU"/>
        </w:rPr>
        <w:t xml:space="preserve"> Код</w:t>
      </w:r>
      <w:r w:rsidR="0077507F">
        <w:rPr>
          <w:lang w:eastAsia="ru-RU"/>
        </w:rPr>
        <w:t xml:space="preserve"> реализации компонента </w:t>
      </w:r>
      <w:proofErr w:type="spellStart"/>
      <w:r w:rsidR="0077507F">
        <w:rPr>
          <w:lang w:val="en-US"/>
        </w:rPr>
        <w:t>ExerciseCard</w:t>
      </w:r>
      <w:proofErr w:type="spellEnd"/>
      <w:r w:rsidR="0077507F">
        <w:rPr>
          <w:lang w:eastAsia="ru-RU"/>
        </w:rPr>
        <w:t xml:space="preserve"> приведён в листинге 3.</w:t>
      </w:r>
    </w:p>
    <w:p w14:paraId="0D4A162C" w14:textId="10E2349B" w:rsidR="0077507F" w:rsidRDefault="0077507F" w:rsidP="007F3B46">
      <w:pPr>
        <w:pStyle w:val="aff2"/>
        <w:rPr>
          <w:lang w:eastAsia="ru-RU"/>
        </w:rPr>
      </w:pPr>
      <w:r>
        <w:rPr>
          <w:lang w:eastAsia="ru-RU"/>
        </w:rPr>
        <w:t xml:space="preserve">Листинг </w:t>
      </w:r>
      <w:r w:rsidR="00DB6488" w:rsidRPr="00DB6488">
        <w:rPr>
          <w:lang w:eastAsia="ru-RU"/>
        </w:rPr>
        <w:t>3</w:t>
      </w:r>
      <w:r>
        <w:rPr>
          <w:lang w:eastAsia="ru-RU"/>
        </w:rPr>
        <w:t xml:space="preserve"> – Код компонента для отображения карточки упражнений</w:t>
      </w:r>
    </w:p>
    <w:p w14:paraId="4CA608D5" w14:textId="07828F19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@Composable</w:t>
      </w:r>
    </w:p>
    <w:p w14:paraId="18ADAC8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fun </w:t>
      </w:r>
      <w:proofErr w:type="spellStart"/>
      <w:r w:rsidRPr="007F3B46">
        <w:rPr>
          <w:lang w:val="en-US" w:eastAsia="ru-RU"/>
        </w:rPr>
        <w:t>ExerciseCard</w:t>
      </w:r>
      <w:proofErr w:type="spellEnd"/>
      <w:r w:rsidRPr="007F3B46">
        <w:rPr>
          <w:lang w:val="en-US" w:eastAsia="ru-RU"/>
        </w:rPr>
        <w:t xml:space="preserve">(exercise: Exercise,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: () -&gt; Unit) {</w:t>
      </w:r>
    </w:p>
    <w:p w14:paraId="6E2A5CD9" w14:textId="59A59564" w:rsidR="00170F51" w:rsidRDefault="00170F51" w:rsidP="007F3B46">
      <w:pPr>
        <w:pStyle w:val="aff0"/>
        <w:rPr>
          <w:lang w:val="en-US" w:eastAsia="ru-RU"/>
        </w:rPr>
      </w:pP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Контейнер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="007F3B46" w:rsidRPr="007F3B46">
        <w:rPr>
          <w:lang w:val="en-US" w:eastAsia="ru-RU"/>
        </w:rPr>
        <w:t xml:space="preserve">    </w:t>
      </w:r>
    </w:p>
    <w:p w14:paraId="59C1302E" w14:textId="0ED3CB49" w:rsidR="007F3B46" w:rsidRPr="007F3B46" w:rsidRDefault="007F3B46" w:rsidP="00170F51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>Box(</w:t>
      </w:r>
    </w:p>
    <w:p w14:paraId="63622CD3" w14:textId="3BBB89D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modifier = Modifier</w:t>
      </w:r>
    </w:p>
    <w:p w14:paraId="24A44F6E" w14:textId="41153BF8" w:rsidR="00170F51" w:rsidRPr="007F3B46" w:rsidRDefault="00170F51" w:rsidP="00170F51">
      <w:pPr>
        <w:pStyle w:val="aff0"/>
        <w:ind w:firstLine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Скругляем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углы</w:t>
      </w:r>
      <w:proofErr w:type="spellEnd"/>
    </w:p>
    <w:p w14:paraId="485E8BDE" w14:textId="7A4171E6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.clip(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6E28AF18" w14:textId="46168D8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.clickable(</w:t>
      </w:r>
    </w:p>
    <w:p w14:paraId="29D217B1" w14:textId="72D2929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indication = null,</w:t>
      </w:r>
    </w:p>
    <w:p w14:paraId="7BE3B165" w14:textId="58F15B56" w:rsidR="007F3B46" w:rsidRPr="007F3B46" w:rsidRDefault="00170F51" w:rsidP="00170F51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proofErr w:type="spellStart"/>
      <w:r w:rsidR="007F3B46" w:rsidRPr="007F3B46">
        <w:rPr>
          <w:lang w:val="en-US" w:eastAsia="ru-RU"/>
        </w:rPr>
        <w:t>interactionSource</w:t>
      </w:r>
      <w:proofErr w:type="spellEnd"/>
      <w:r w:rsidR="007F3B46" w:rsidRPr="007F3B46">
        <w:rPr>
          <w:lang w:val="en-US" w:eastAsia="ru-RU"/>
        </w:rPr>
        <w:t xml:space="preserve"> = remember</w:t>
      </w:r>
      <w:r>
        <w:rPr>
          <w:lang w:val="en-US" w:eastAsia="ru-RU"/>
        </w:rPr>
        <w:t xml:space="preserve"> </w:t>
      </w:r>
      <w:r w:rsidR="007F3B46" w:rsidRPr="007F3B46">
        <w:rPr>
          <w:lang w:val="en-US" w:eastAsia="ru-RU"/>
        </w:rPr>
        <w:t>{</w:t>
      </w:r>
      <w:r>
        <w:rPr>
          <w:lang w:val="en-US" w:eastAsia="ru-RU"/>
        </w:rPr>
        <w:t xml:space="preserve"> </w:t>
      </w:r>
      <w:proofErr w:type="spellStart"/>
      <w:r w:rsidR="007F3B46" w:rsidRPr="007F3B46">
        <w:rPr>
          <w:lang w:val="en-US" w:eastAsia="ru-RU"/>
        </w:rPr>
        <w:t>MutableInteractionSource</w:t>
      </w:r>
      <w:proofErr w:type="spellEnd"/>
      <w:r w:rsidR="007F3B46" w:rsidRPr="007F3B46">
        <w:rPr>
          <w:lang w:val="en-US" w:eastAsia="ru-RU"/>
        </w:rPr>
        <w:t>() }</w:t>
      </w:r>
    </w:p>
    <w:p w14:paraId="6919768F" w14:textId="05A33356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</w:t>
      </w:r>
      <w:r w:rsidR="00170F51">
        <w:rPr>
          <w:lang w:val="en-US" w:eastAsia="ru-RU"/>
        </w:rPr>
        <w:t xml:space="preserve"> </w:t>
      </w:r>
      <w:r w:rsidRPr="007F3B46">
        <w:rPr>
          <w:lang w:val="en-US" w:eastAsia="ru-RU"/>
        </w:rPr>
        <w:t xml:space="preserve">) { </w:t>
      </w:r>
      <w:proofErr w:type="spellStart"/>
      <w:r w:rsidRPr="007F3B46">
        <w:rPr>
          <w:lang w:val="en-US" w:eastAsia="ru-RU"/>
        </w:rPr>
        <w:t>onClick</w:t>
      </w:r>
      <w:proofErr w:type="spellEnd"/>
      <w:r w:rsidRPr="007F3B46">
        <w:rPr>
          <w:lang w:val="en-US" w:eastAsia="ru-RU"/>
        </w:rPr>
        <w:t>() }</w:t>
      </w:r>
    </w:p>
    <w:p w14:paraId="60F52775" w14:textId="7E71D02C" w:rsidR="00170F51" w:rsidRPr="007F3B46" w:rsidRDefault="00170F51" w:rsidP="007F3B46">
      <w:pPr>
        <w:pStyle w:val="aff0"/>
        <w:rPr>
          <w:lang w:val="en-US" w:eastAsia="ru-RU"/>
        </w:rPr>
      </w:pPr>
      <w:r>
        <w:rPr>
          <w:lang w:val="en-US" w:eastAsia="ru-RU"/>
        </w:rPr>
        <w:lastRenderedPageBreak/>
        <w:tab/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Задаём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фон</w:t>
      </w:r>
      <w:proofErr w:type="spellEnd"/>
    </w:p>
    <w:p w14:paraId="10E64A5B" w14:textId="4C36FD8D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.background(</w:t>
      </w:r>
      <w:proofErr w:type="spellStart"/>
      <w:r w:rsidR="00170F51">
        <w:rPr>
          <w:lang w:val="en-US" w:eastAsia="ru-RU"/>
        </w:rPr>
        <w:t>MatherialTheme.ColorScheme.Background</w:t>
      </w:r>
      <w:proofErr w:type="spellEnd"/>
      <w:r w:rsidRPr="007F3B46">
        <w:rPr>
          <w:lang w:val="en-US" w:eastAsia="ru-RU"/>
        </w:rPr>
        <w:t>)</w:t>
      </w:r>
    </w:p>
    <w:p w14:paraId="74A9D9F2" w14:textId="0A5EDFA7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Пропорции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карточки</w:t>
      </w:r>
      <w:proofErr w:type="spellEnd"/>
      <w:r w:rsidRPr="00170F51">
        <w:rPr>
          <w:lang w:val="en-US" w:eastAsia="ru-RU"/>
        </w:rPr>
        <w:t xml:space="preserve"> (</w:t>
      </w:r>
      <w:proofErr w:type="spellStart"/>
      <w:r w:rsidRPr="00170F51">
        <w:rPr>
          <w:lang w:val="en-US" w:eastAsia="ru-RU"/>
        </w:rPr>
        <w:t>ширина</w:t>
      </w:r>
      <w:proofErr w:type="spellEnd"/>
      <w:r w:rsidRPr="00170F51">
        <w:rPr>
          <w:lang w:val="en-US" w:eastAsia="ru-RU"/>
        </w:rPr>
        <w:t>/</w:t>
      </w:r>
      <w:proofErr w:type="spellStart"/>
      <w:r w:rsidRPr="00170F51">
        <w:rPr>
          <w:lang w:val="en-US" w:eastAsia="ru-RU"/>
        </w:rPr>
        <w:t>высота</w:t>
      </w:r>
      <w:proofErr w:type="spellEnd"/>
      <w:r w:rsidRPr="00170F51">
        <w:rPr>
          <w:lang w:val="en-US" w:eastAsia="ru-RU"/>
        </w:rPr>
        <w:t>)</w:t>
      </w:r>
    </w:p>
    <w:p w14:paraId="6DBF48F1" w14:textId="3883797A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</w:t>
      </w:r>
      <w:proofErr w:type="spellStart"/>
      <w:r w:rsidRPr="007F3B46">
        <w:rPr>
          <w:lang w:val="en-US" w:eastAsia="ru-RU"/>
        </w:rPr>
        <w:t>aspectRatio</w:t>
      </w:r>
      <w:proofErr w:type="spellEnd"/>
      <w:r w:rsidRPr="007F3B46">
        <w:rPr>
          <w:lang w:val="en-US" w:eastAsia="ru-RU"/>
        </w:rPr>
        <w:t>(0.9f)</w:t>
      </w:r>
    </w:p>
    <w:p w14:paraId="26D81E34" w14:textId="40DBD2E9" w:rsidR="00170F51" w:rsidRPr="007F3B46" w:rsidRDefault="00170F51" w:rsidP="00170F51">
      <w:pPr>
        <w:pStyle w:val="aff0"/>
        <w:ind w:left="708"/>
        <w:rPr>
          <w:lang w:val="en-US" w:eastAsia="ru-RU"/>
        </w:rPr>
      </w:pPr>
      <w:r>
        <w:rPr>
          <w:lang w:val="en-US" w:eastAsia="ru-RU"/>
        </w:rPr>
        <w:t xml:space="preserve">  </w:t>
      </w:r>
      <w:r w:rsidRPr="00170F51">
        <w:rPr>
          <w:lang w:val="en-US" w:eastAsia="ru-RU"/>
        </w:rPr>
        <w:t xml:space="preserve">// </w:t>
      </w:r>
      <w:proofErr w:type="spellStart"/>
      <w:r w:rsidRPr="00170F51">
        <w:rPr>
          <w:lang w:val="en-US" w:eastAsia="ru-RU"/>
        </w:rPr>
        <w:t>Тень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под</w:t>
      </w:r>
      <w:proofErr w:type="spellEnd"/>
      <w:r w:rsidRPr="00170F51">
        <w:rPr>
          <w:lang w:val="en-US" w:eastAsia="ru-RU"/>
        </w:rPr>
        <w:t xml:space="preserve"> </w:t>
      </w:r>
      <w:proofErr w:type="spellStart"/>
      <w:r w:rsidRPr="00170F51">
        <w:rPr>
          <w:lang w:val="en-US" w:eastAsia="ru-RU"/>
        </w:rPr>
        <w:t>карточкой</w:t>
      </w:r>
      <w:proofErr w:type="spellEnd"/>
    </w:p>
    <w:p w14:paraId="5E5E351E" w14:textId="28EA2E3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.shadow(8.dp, </w:t>
      </w:r>
      <w:proofErr w:type="spellStart"/>
      <w:r w:rsidRPr="007F3B46">
        <w:rPr>
          <w:lang w:val="en-US" w:eastAsia="ru-RU"/>
        </w:rPr>
        <w:t>RoundedCornerShape</w:t>
      </w:r>
      <w:proofErr w:type="spellEnd"/>
      <w:r w:rsidRPr="007F3B46">
        <w:rPr>
          <w:lang w:val="en-US" w:eastAsia="ru-RU"/>
        </w:rPr>
        <w:t>(20.dp))</w:t>
      </w:r>
    </w:p>
    <w:p w14:paraId="5F28AB9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) {</w:t>
      </w:r>
    </w:p>
    <w:p w14:paraId="364ADA8E" w14:textId="0C3318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// </w:t>
      </w:r>
      <w:proofErr w:type="spellStart"/>
      <w:r w:rsidR="00170F51" w:rsidRPr="00170F51">
        <w:rPr>
          <w:lang w:val="en-US" w:eastAsia="ru-RU"/>
        </w:rPr>
        <w:t>Картинка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упражнения</w:t>
      </w:r>
      <w:proofErr w:type="spellEnd"/>
      <w:r w:rsidR="00170F51" w:rsidRPr="00170F51">
        <w:rPr>
          <w:lang w:val="en-US" w:eastAsia="ru-RU"/>
        </w:rPr>
        <w:t xml:space="preserve"> (</w:t>
      </w:r>
      <w:proofErr w:type="spellStart"/>
      <w:r w:rsidR="00170F51" w:rsidRPr="00170F51">
        <w:rPr>
          <w:lang w:val="en-US" w:eastAsia="ru-RU"/>
        </w:rPr>
        <w:t>фон</w:t>
      </w:r>
      <w:proofErr w:type="spellEnd"/>
      <w:r w:rsidR="00170F51" w:rsidRPr="00170F51">
        <w:rPr>
          <w:lang w:val="en-US" w:eastAsia="ru-RU"/>
        </w:rPr>
        <w:t>)</w:t>
      </w:r>
    </w:p>
    <w:p w14:paraId="70AF3D3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</w:t>
      </w:r>
      <w:proofErr w:type="spellStart"/>
      <w:r w:rsidRPr="007F3B46">
        <w:rPr>
          <w:lang w:val="en-US" w:eastAsia="ru-RU"/>
        </w:rPr>
        <w:t>AsyncImage</w:t>
      </w:r>
      <w:proofErr w:type="spellEnd"/>
      <w:r w:rsidRPr="007F3B46">
        <w:rPr>
          <w:lang w:val="en-US" w:eastAsia="ru-RU"/>
        </w:rPr>
        <w:t>(</w:t>
      </w:r>
    </w:p>
    <w:p w14:paraId="0DCD748E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model = </w:t>
      </w:r>
      <w:proofErr w:type="spellStart"/>
      <w:r w:rsidRPr="007F3B46">
        <w:rPr>
          <w:lang w:val="en-US" w:eastAsia="ru-RU"/>
        </w:rPr>
        <w:t>exercise.previewImage</w:t>
      </w:r>
      <w:proofErr w:type="spellEnd"/>
      <w:r w:rsidRPr="007F3B46">
        <w:rPr>
          <w:lang w:val="en-US" w:eastAsia="ru-RU"/>
        </w:rPr>
        <w:t>,</w:t>
      </w:r>
    </w:p>
    <w:p w14:paraId="1DFD16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contentDescription</w:t>
      </w:r>
      <w:proofErr w:type="spellEnd"/>
      <w:r w:rsidRPr="007F3B46">
        <w:rPr>
          <w:lang w:val="en-US" w:eastAsia="ru-RU"/>
        </w:rPr>
        <w:t xml:space="preserve"> = exercise.name,</w:t>
      </w:r>
    </w:p>
    <w:p w14:paraId="11670874" w14:textId="23DB8B80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proofErr w:type="spellStart"/>
      <w:r w:rsidRPr="007F3B46">
        <w:rPr>
          <w:lang w:val="en-US" w:eastAsia="ru-RU"/>
        </w:rPr>
        <w:t>contentScale</w:t>
      </w:r>
      <w:proofErr w:type="spellEnd"/>
      <w:r w:rsidRPr="00FC5220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ContentScale</w:t>
      </w:r>
      <w:r w:rsidRPr="00FC5220">
        <w:rPr>
          <w:lang w:val="en-US" w:eastAsia="ru-RU"/>
        </w:rPr>
        <w:t>.</w:t>
      </w:r>
      <w:r w:rsidRPr="007F3B46">
        <w:rPr>
          <w:lang w:val="en-US" w:eastAsia="ru-RU"/>
        </w:rPr>
        <w:t>Crop</w:t>
      </w:r>
      <w:proofErr w:type="spellEnd"/>
      <w:r w:rsidRPr="00FC5220">
        <w:rPr>
          <w:lang w:val="en-US" w:eastAsia="ru-RU"/>
        </w:rPr>
        <w:t>,</w:t>
      </w:r>
      <w:r w:rsidR="00170F51" w:rsidRPr="00FC5220">
        <w:rPr>
          <w:lang w:val="en-US" w:eastAsia="ru-RU"/>
        </w:rPr>
        <w:t xml:space="preserve"> // </w:t>
      </w:r>
      <w:r w:rsidR="00170F51" w:rsidRPr="00170F51">
        <w:rPr>
          <w:lang w:eastAsia="ru-RU"/>
        </w:rPr>
        <w:t>обрезаем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заполнить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всю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карточку</w:t>
      </w:r>
    </w:p>
    <w:p w14:paraId="38BC143F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 xml:space="preserve">modifier = </w:t>
      </w:r>
      <w:proofErr w:type="spellStart"/>
      <w:r w:rsidRPr="007F3B46">
        <w:rPr>
          <w:lang w:val="en-US" w:eastAsia="ru-RU"/>
        </w:rPr>
        <w:t>Modifier.fillMaxSize</w:t>
      </w:r>
      <w:proofErr w:type="spellEnd"/>
      <w:r w:rsidRPr="007F3B46">
        <w:rPr>
          <w:lang w:val="en-US" w:eastAsia="ru-RU"/>
        </w:rPr>
        <w:t>()</w:t>
      </w:r>
    </w:p>
    <w:p w14:paraId="119F3EE9" w14:textId="19F03D90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)</w:t>
      </w:r>
    </w:p>
    <w:p w14:paraId="253D3CEC" w14:textId="7EAA3E77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// </w:t>
      </w:r>
      <w:r w:rsidR="00170F51" w:rsidRPr="00170F51">
        <w:rPr>
          <w:lang w:eastAsia="ru-RU"/>
        </w:rPr>
        <w:t>Прозрачный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градиент</w:t>
      </w:r>
      <w:r w:rsidR="00170F51" w:rsidRPr="00FC5220">
        <w:rPr>
          <w:lang w:val="en-US" w:eastAsia="ru-RU"/>
        </w:rPr>
        <w:t xml:space="preserve">, </w:t>
      </w:r>
      <w:r w:rsidR="00170F51" w:rsidRPr="00170F51">
        <w:rPr>
          <w:lang w:eastAsia="ru-RU"/>
        </w:rPr>
        <w:t>чтобы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текст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был</w:t>
      </w:r>
      <w:r w:rsidR="00170F51" w:rsidRPr="00FC5220">
        <w:rPr>
          <w:lang w:val="en-US" w:eastAsia="ru-RU"/>
        </w:rPr>
        <w:t xml:space="preserve"> </w:t>
      </w:r>
      <w:r w:rsidR="00170F51" w:rsidRPr="00170F51">
        <w:rPr>
          <w:lang w:eastAsia="ru-RU"/>
        </w:rPr>
        <w:t>читаем</w:t>
      </w:r>
    </w:p>
    <w:p w14:paraId="39570021" w14:textId="77777777" w:rsidR="007F3B46" w:rsidRPr="00FC5220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</w:t>
      </w:r>
      <w:r w:rsidRPr="007F3B46">
        <w:rPr>
          <w:lang w:val="en-US" w:eastAsia="ru-RU"/>
        </w:rPr>
        <w:t>Box</w:t>
      </w:r>
      <w:r w:rsidRPr="00FC5220">
        <w:rPr>
          <w:lang w:val="en-US" w:eastAsia="ru-RU"/>
        </w:rPr>
        <w:t>(</w:t>
      </w:r>
    </w:p>
    <w:p w14:paraId="59ACB606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val="en-US"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51CFDB52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</w:t>
      </w:r>
      <w:proofErr w:type="spellStart"/>
      <w:r w:rsidRPr="007F3B46">
        <w:rPr>
          <w:lang w:val="en-US" w:eastAsia="ru-RU"/>
        </w:rPr>
        <w:t>fillMaxSize</w:t>
      </w:r>
      <w:proofErr w:type="spellEnd"/>
      <w:r w:rsidRPr="007F3B46">
        <w:rPr>
          <w:lang w:val="en-US" w:eastAsia="ru-RU"/>
        </w:rPr>
        <w:t>()</w:t>
      </w:r>
    </w:p>
    <w:p w14:paraId="2E1DBC2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.background(</w:t>
      </w:r>
    </w:p>
    <w:p w14:paraId="45C7ABBC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</w:t>
      </w:r>
      <w:proofErr w:type="spellStart"/>
      <w:r w:rsidRPr="007F3B46">
        <w:rPr>
          <w:lang w:val="en-US" w:eastAsia="ru-RU"/>
        </w:rPr>
        <w:t>Brush.verticalGradient</w:t>
      </w:r>
      <w:proofErr w:type="spellEnd"/>
      <w:r w:rsidRPr="007F3B46">
        <w:rPr>
          <w:lang w:val="en-US" w:eastAsia="ru-RU"/>
        </w:rPr>
        <w:t>(</w:t>
      </w:r>
    </w:p>
    <w:p w14:paraId="595AD7D7" w14:textId="77777777" w:rsidR="00170F51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    </w:t>
      </w:r>
      <w:proofErr w:type="spellStart"/>
      <w:r w:rsidRPr="007F3B46">
        <w:rPr>
          <w:lang w:val="en-US" w:eastAsia="ru-RU"/>
        </w:rPr>
        <w:t>listOf</w:t>
      </w:r>
      <w:proofErr w:type="spellEnd"/>
      <w:r w:rsidRPr="007F3B46">
        <w:rPr>
          <w:lang w:val="en-US" w:eastAsia="ru-RU"/>
        </w:rPr>
        <w:t>(</w:t>
      </w:r>
    </w:p>
    <w:p w14:paraId="4D0D129F" w14:textId="587D57A0" w:rsidR="00170F51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Color.Transparent</w:t>
      </w:r>
      <w:proofErr w:type="spellEnd"/>
      <w:r w:rsidRPr="007F3B46">
        <w:rPr>
          <w:lang w:val="en-US" w:eastAsia="ru-RU"/>
        </w:rPr>
        <w:t xml:space="preserve">, </w:t>
      </w:r>
      <w:r w:rsidR="00170F51">
        <w:rPr>
          <w:lang w:val="en-US" w:eastAsia="ru-RU"/>
        </w:rPr>
        <w:tab/>
      </w:r>
      <w:r w:rsidR="00170F51">
        <w:rPr>
          <w:lang w:val="en-US" w:eastAsia="ru-RU"/>
        </w:rPr>
        <w:tab/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сверху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прозрачный</w:t>
      </w:r>
      <w:proofErr w:type="spellEnd"/>
    </w:p>
    <w:p w14:paraId="18143267" w14:textId="7749EAF3" w:rsidR="007F3B46" w:rsidRPr="007F3B46" w:rsidRDefault="007F3B46" w:rsidP="00170F51">
      <w:pPr>
        <w:pStyle w:val="aff0"/>
        <w:ind w:left="1416" w:firstLine="708"/>
        <w:rPr>
          <w:lang w:val="en-US" w:eastAsia="ru-RU"/>
        </w:rPr>
      </w:pPr>
      <w:proofErr w:type="spellStart"/>
      <w:r w:rsidRPr="007F3B46">
        <w:rPr>
          <w:lang w:val="en-US" w:eastAsia="ru-RU"/>
        </w:rPr>
        <w:t>Color.Black.copy</w:t>
      </w:r>
      <w:proofErr w:type="spellEnd"/>
      <w:r w:rsidRPr="007F3B46">
        <w:rPr>
          <w:lang w:val="en-US" w:eastAsia="ru-RU"/>
        </w:rPr>
        <w:t>(alpha = 0.75f))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снизу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затемнение</w:t>
      </w:r>
      <w:proofErr w:type="spellEnd"/>
    </w:p>
    <w:p w14:paraId="59DE4A7F" w14:textId="77777777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    </w:t>
      </w:r>
      <w:r w:rsidRPr="00FC5220">
        <w:rPr>
          <w:lang w:eastAsia="ru-RU"/>
        </w:rPr>
        <w:t>)</w:t>
      </w:r>
    </w:p>
    <w:p w14:paraId="3FDCC301" w14:textId="77777777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        )</w:t>
      </w:r>
    </w:p>
    <w:p w14:paraId="41661E3A" w14:textId="307669F9" w:rsidR="00FB32E5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</w:t>
      </w:r>
    </w:p>
    <w:p w14:paraId="22C64CD9" w14:textId="6D0D3F7A" w:rsidR="007F3B46" w:rsidRPr="00FB32E5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="00170F51" w:rsidRPr="00FB32E5">
        <w:rPr>
          <w:lang w:eastAsia="ru-RU"/>
        </w:rPr>
        <w:t>// Блок текста и уровня сложности</w:t>
      </w:r>
    </w:p>
    <w:p w14:paraId="2C7EF414" w14:textId="77777777" w:rsidR="007F3B46" w:rsidRPr="00FC5220" w:rsidRDefault="007F3B46" w:rsidP="007F3B46">
      <w:pPr>
        <w:pStyle w:val="aff0"/>
        <w:rPr>
          <w:lang w:eastAsia="ru-RU"/>
        </w:rPr>
      </w:pPr>
      <w:r w:rsidRPr="00FB32E5">
        <w:rPr>
          <w:lang w:eastAsia="ru-RU"/>
        </w:rPr>
        <w:t xml:space="preserve">        </w:t>
      </w:r>
      <w:r w:rsidRPr="007F3B46">
        <w:rPr>
          <w:lang w:val="en-US" w:eastAsia="ru-RU"/>
        </w:rPr>
        <w:t>Column</w:t>
      </w:r>
      <w:r w:rsidRPr="00FC5220">
        <w:rPr>
          <w:lang w:eastAsia="ru-RU"/>
        </w:rPr>
        <w:t>(</w:t>
      </w:r>
    </w:p>
    <w:p w14:paraId="1D66758A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modifier = Modifier</w:t>
      </w:r>
    </w:p>
    <w:p w14:paraId="7EB7F38A" w14:textId="2326C3EF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.align(</w:t>
      </w:r>
      <w:proofErr w:type="spellStart"/>
      <w:r w:rsidRPr="007F3B46">
        <w:rPr>
          <w:lang w:val="en-US" w:eastAsia="ru-RU"/>
        </w:rPr>
        <w:t>Alignment.BottomStart</w:t>
      </w:r>
      <w:proofErr w:type="spellEnd"/>
      <w:r w:rsidRPr="007F3B46">
        <w:rPr>
          <w:lang w:val="en-US" w:eastAsia="ru-RU"/>
        </w:rPr>
        <w:t>)</w:t>
      </w:r>
      <w:r w:rsidR="00170F51" w:rsidRPr="00170F51">
        <w:rPr>
          <w:lang w:val="en-US"/>
        </w:rPr>
        <w:t xml:space="preserve"> </w:t>
      </w:r>
      <w:r w:rsidR="00170F51" w:rsidRPr="00170F51">
        <w:rPr>
          <w:lang w:val="en-US" w:eastAsia="ru-RU"/>
        </w:rPr>
        <w:t xml:space="preserve">// </w:t>
      </w:r>
      <w:proofErr w:type="spellStart"/>
      <w:r w:rsidR="00170F51" w:rsidRPr="00170F51">
        <w:rPr>
          <w:lang w:val="en-US" w:eastAsia="ru-RU"/>
        </w:rPr>
        <w:t>размещаем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внизу</w:t>
      </w:r>
      <w:proofErr w:type="spellEnd"/>
      <w:r w:rsidR="00170F51" w:rsidRPr="00170F51">
        <w:rPr>
          <w:lang w:val="en-US" w:eastAsia="ru-RU"/>
        </w:rPr>
        <w:t xml:space="preserve"> </w:t>
      </w:r>
      <w:proofErr w:type="spellStart"/>
      <w:r w:rsidR="00170F51" w:rsidRPr="00170F51">
        <w:rPr>
          <w:lang w:val="en-US" w:eastAsia="ru-RU"/>
        </w:rPr>
        <w:t>слева</w:t>
      </w:r>
      <w:proofErr w:type="spellEnd"/>
    </w:p>
    <w:p w14:paraId="7206EF1D" w14:textId="3384E4E1" w:rsidR="007F3B46" w:rsidRPr="00FC522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t xml:space="preserve">                </w:t>
      </w:r>
      <w:r w:rsidRPr="00FC5220">
        <w:rPr>
          <w:lang w:eastAsia="ru-RU"/>
        </w:rPr>
        <w:t>.</w:t>
      </w:r>
      <w:r w:rsidRPr="007F3B46">
        <w:rPr>
          <w:lang w:val="en-US" w:eastAsia="ru-RU"/>
        </w:rPr>
        <w:t>padding</w:t>
      </w:r>
      <w:r w:rsidRPr="00FC5220">
        <w:rPr>
          <w:lang w:eastAsia="ru-RU"/>
        </w:rPr>
        <w:t>(12.</w:t>
      </w:r>
      <w:proofErr w:type="spellStart"/>
      <w:r w:rsidRPr="007F3B46">
        <w:rPr>
          <w:lang w:val="en-US" w:eastAsia="ru-RU"/>
        </w:rPr>
        <w:t>dp</w:t>
      </w:r>
      <w:proofErr w:type="spellEnd"/>
      <w:r w:rsidRPr="00FC5220">
        <w:rPr>
          <w:lang w:eastAsia="ru-RU"/>
        </w:rPr>
        <w:t>)</w:t>
      </w:r>
      <w:r w:rsidR="00170F51" w:rsidRPr="00170F51">
        <w:t xml:space="preserve"> </w:t>
      </w:r>
      <w:r w:rsidR="00170F51" w:rsidRPr="00FC5220">
        <w:rPr>
          <w:lang w:eastAsia="ru-RU"/>
        </w:rPr>
        <w:t>// внутренний отступ</w:t>
      </w:r>
    </w:p>
    <w:p w14:paraId="0F1020A7" w14:textId="0C4D62E2" w:rsidR="007F3B46" w:rsidRPr="00FC5220" w:rsidRDefault="007F3B46" w:rsidP="007F3B46">
      <w:pPr>
        <w:pStyle w:val="aff0"/>
        <w:rPr>
          <w:lang w:eastAsia="ru-RU"/>
        </w:rPr>
      </w:pPr>
      <w:r w:rsidRPr="00FC5220">
        <w:rPr>
          <w:lang w:eastAsia="ru-RU"/>
        </w:rPr>
        <w:t xml:space="preserve">        ) {</w:t>
      </w:r>
    </w:p>
    <w:p w14:paraId="0FD73519" w14:textId="03F7F059" w:rsidR="00170F51" w:rsidRPr="00FC5220" w:rsidRDefault="00017645" w:rsidP="00017645">
      <w:pPr>
        <w:pStyle w:val="aff0"/>
        <w:ind w:left="1416"/>
        <w:rPr>
          <w:lang w:eastAsia="ru-RU"/>
        </w:rPr>
      </w:pPr>
      <w:r w:rsidRPr="00FC5220">
        <w:rPr>
          <w:lang w:eastAsia="ru-RU"/>
        </w:rPr>
        <w:t xml:space="preserve">  </w:t>
      </w:r>
      <w:r w:rsidR="00170F51" w:rsidRPr="00FC5220">
        <w:rPr>
          <w:lang w:eastAsia="ru-RU"/>
        </w:rPr>
        <w:t>// Название упражнения</w:t>
      </w:r>
    </w:p>
    <w:p w14:paraId="78C156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FC5220">
        <w:rPr>
          <w:lang w:eastAsia="ru-RU"/>
        </w:rPr>
        <w:t xml:space="preserve">            </w:t>
      </w:r>
      <w:r w:rsidRPr="007F3B46">
        <w:rPr>
          <w:lang w:val="en-US" w:eastAsia="ru-RU"/>
        </w:rPr>
        <w:t>Text(</w:t>
      </w:r>
    </w:p>
    <w:p w14:paraId="2C2215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 = exercise.name,</w:t>
      </w:r>
    </w:p>
    <w:p w14:paraId="3298CA53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color = </w:t>
      </w:r>
      <w:proofErr w:type="spellStart"/>
      <w:r w:rsidRPr="007F3B46">
        <w:rPr>
          <w:lang w:val="en-US" w:eastAsia="ru-RU"/>
        </w:rPr>
        <w:t>Color.White</w:t>
      </w:r>
      <w:proofErr w:type="spellEnd"/>
      <w:r w:rsidRPr="007F3B46">
        <w:rPr>
          <w:lang w:val="en-US" w:eastAsia="ru-RU"/>
        </w:rPr>
        <w:t>,</w:t>
      </w:r>
    </w:p>
    <w:p w14:paraId="2A969C55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fontWeight</w:t>
      </w:r>
      <w:proofErr w:type="spellEnd"/>
      <w:r w:rsidRPr="007F3B46">
        <w:rPr>
          <w:lang w:val="en-US" w:eastAsia="ru-RU"/>
        </w:rPr>
        <w:t xml:space="preserve"> = </w:t>
      </w:r>
      <w:proofErr w:type="spellStart"/>
      <w:r w:rsidRPr="007F3B46">
        <w:rPr>
          <w:lang w:val="en-US" w:eastAsia="ru-RU"/>
        </w:rPr>
        <w:t>FontWeight.Bold</w:t>
      </w:r>
      <w:proofErr w:type="spellEnd"/>
      <w:r w:rsidRPr="007F3B46">
        <w:rPr>
          <w:lang w:val="en-US" w:eastAsia="ru-RU"/>
        </w:rPr>
        <w:t>,</w:t>
      </w:r>
    </w:p>
    <w:p w14:paraId="6EF83BF9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7F3B46">
        <w:rPr>
          <w:lang w:val="en-US" w:eastAsia="ru-RU"/>
        </w:rPr>
        <w:t xml:space="preserve"> = 18.sp,</w:t>
      </w:r>
    </w:p>
    <w:p w14:paraId="4421AA28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lineHeight</w:t>
      </w:r>
      <w:proofErr w:type="spellEnd"/>
      <w:r w:rsidRPr="007F3B46">
        <w:rPr>
          <w:lang w:val="en-US" w:eastAsia="ru-RU"/>
        </w:rPr>
        <w:t xml:space="preserve"> = 20.sp</w:t>
      </w:r>
    </w:p>
    <w:p w14:paraId="69FA16F1" w14:textId="025F37E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)</w:t>
      </w:r>
    </w:p>
    <w:p w14:paraId="684F05E0" w14:textId="4BA13446" w:rsidR="00017645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Spacer(</w:t>
      </w:r>
      <w:proofErr w:type="spellStart"/>
      <w:r w:rsidRPr="007F3B46">
        <w:rPr>
          <w:lang w:val="en-US" w:eastAsia="ru-RU"/>
        </w:rPr>
        <w:t>Modifier.height</w:t>
      </w:r>
      <w:proofErr w:type="spellEnd"/>
      <w:r w:rsidRPr="007F3B46">
        <w:rPr>
          <w:lang w:val="en-US" w:eastAsia="ru-RU"/>
        </w:rPr>
        <w:t>(6.dp))</w:t>
      </w:r>
    </w:p>
    <w:p w14:paraId="074D53C6" w14:textId="1598833A" w:rsidR="007F3B46" w:rsidRPr="007F3B46" w:rsidRDefault="00017645" w:rsidP="007F3B46">
      <w:pPr>
        <w:pStyle w:val="aff0"/>
        <w:rPr>
          <w:lang w:val="en-US" w:eastAsia="ru-RU"/>
        </w:rPr>
      </w:pPr>
      <w:r w:rsidRPr="00017645">
        <w:rPr>
          <w:lang w:val="en-US" w:eastAsia="ru-RU"/>
        </w:rPr>
        <w:t xml:space="preserve">  </w:t>
      </w:r>
      <w:r>
        <w:rPr>
          <w:lang w:val="en-US" w:eastAsia="ru-RU"/>
        </w:rPr>
        <w:tab/>
      </w:r>
      <w:r>
        <w:rPr>
          <w:lang w:val="en-US" w:eastAsia="ru-RU"/>
        </w:rPr>
        <w:tab/>
        <w:t xml:space="preserve"> 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Тег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  <w:r w:rsidRPr="00017645">
        <w:rPr>
          <w:lang w:val="en-US" w:eastAsia="ru-RU"/>
        </w:rPr>
        <w:t xml:space="preserve"> +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5651EDDF" w14:textId="201F62CC" w:rsidR="00017645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 xml:space="preserve">  </w:t>
      </w:r>
      <w:r w:rsidR="007F3B46" w:rsidRPr="007F3B46">
        <w:rPr>
          <w:lang w:val="en-US" w:eastAsia="ru-RU"/>
        </w:rPr>
        <w:t>Row(</w:t>
      </w:r>
      <w:proofErr w:type="spellStart"/>
      <w:r w:rsidR="007F3B46" w:rsidRPr="007F3B46">
        <w:rPr>
          <w:lang w:val="en-US" w:eastAsia="ru-RU"/>
        </w:rPr>
        <w:t>verticalAlignment</w:t>
      </w:r>
      <w:proofErr w:type="spellEnd"/>
      <w:r w:rsidR="007F3B46" w:rsidRPr="007F3B46">
        <w:rPr>
          <w:lang w:val="en-US" w:eastAsia="ru-RU"/>
        </w:rPr>
        <w:t xml:space="preserve"> = </w:t>
      </w:r>
      <w:proofErr w:type="spellStart"/>
      <w:r w:rsidR="007F3B46" w:rsidRPr="007F3B46">
        <w:rPr>
          <w:lang w:val="en-US" w:eastAsia="ru-RU"/>
        </w:rPr>
        <w:t>Alignment.CenterVertically</w:t>
      </w:r>
      <w:proofErr w:type="spellEnd"/>
      <w:r w:rsidR="007F3B46" w:rsidRPr="007F3B46">
        <w:rPr>
          <w:lang w:val="en-US" w:eastAsia="ru-RU"/>
        </w:rPr>
        <w:t>){</w:t>
      </w:r>
    </w:p>
    <w:p w14:paraId="23C4CBE5" w14:textId="59217E22" w:rsidR="00017645" w:rsidRPr="007F3B46" w:rsidRDefault="00017645" w:rsidP="00017645">
      <w:pPr>
        <w:pStyle w:val="aff0"/>
        <w:ind w:left="1416"/>
        <w:rPr>
          <w:lang w:val="en-US" w:eastAsia="ru-RU"/>
        </w:rPr>
      </w:pPr>
      <w:r>
        <w:rPr>
          <w:lang w:val="en-US" w:eastAsia="ru-RU"/>
        </w:rPr>
        <w:tab/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Компонент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уровня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сложности</w:t>
      </w:r>
      <w:proofErr w:type="spellEnd"/>
    </w:p>
    <w:p w14:paraId="0161A36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</w:t>
      </w:r>
      <w:proofErr w:type="spellStart"/>
      <w:r w:rsidRPr="007F3B46">
        <w:rPr>
          <w:lang w:val="en-US" w:eastAsia="ru-RU"/>
        </w:rPr>
        <w:t>LevelTag</w:t>
      </w:r>
      <w:proofErr w:type="spellEnd"/>
      <w:r w:rsidRPr="007F3B46">
        <w:rPr>
          <w:lang w:val="en-US" w:eastAsia="ru-RU"/>
        </w:rPr>
        <w:t xml:space="preserve">(level = </w:t>
      </w:r>
      <w:proofErr w:type="spellStart"/>
      <w:r w:rsidRPr="007F3B46">
        <w:rPr>
          <w:lang w:val="en-US" w:eastAsia="ru-RU"/>
        </w:rPr>
        <w:t>exercise.difficulty</w:t>
      </w:r>
      <w:proofErr w:type="spellEnd"/>
      <w:r w:rsidRPr="007F3B46">
        <w:rPr>
          <w:lang w:val="en-US" w:eastAsia="ru-RU"/>
        </w:rPr>
        <w:t>)</w:t>
      </w:r>
    </w:p>
    <w:p w14:paraId="19C73057" w14:textId="3AA1528B" w:rsid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Spacer(</w:t>
      </w:r>
      <w:proofErr w:type="spellStart"/>
      <w:r w:rsidRPr="007F3B46">
        <w:rPr>
          <w:lang w:val="en-US" w:eastAsia="ru-RU"/>
        </w:rPr>
        <w:t>Modifier.width</w:t>
      </w:r>
      <w:proofErr w:type="spellEnd"/>
      <w:r w:rsidRPr="007F3B46">
        <w:rPr>
          <w:lang w:val="en-US" w:eastAsia="ru-RU"/>
        </w:rPr>
        <w:t>(8.dp))</w:t>
      </w:r>
    </w:p>
    <w:p w14:paraId="59E8751D" w14:textId="07331CB4" w:rsidR="00017645" w:rsidRPr="007F3B46" w:rsidRDefault="00017645" w:rsidP="00017645">
      <w:pPr>
        <w:pStyle w:val="aff0"/>
        <w:ind w:left="1416" w:firstLine="708"/>
        <w:rPr>
          <w:lang w:val="en-US" w:eastAsia="ru-RU"/>
        </w:rPr>
      </w:pPr>
      <w:r>
        <w:rPr>
          <w:lang w:val="en-US" w:eastAsia="ru-RU"/>
        </w:rPr>
        <w:t xml:space="preserve"> </w:t>
      </w:r>
      <w:r w:rsidRPr="00017645">
        <w:rPr>
          <w:lang w:val="en-US" w:eastAsia="ru-RU"/>
        </w:rPr>
        <w:t xml:space="preserve">// </w:t>
      </w:r>
      <w:proofErr w:type="spellStart"/>
      <w:r w:rsidRPr="00017645">
        <w:rPr>
          <w:lang w:val="en-US" w:eastAsia="ru-RU"/>
        </w:rPr>
        <w:t>Группа</w:t>
      </w:r>
      <w:proofErr w:type="spellEnd"/>
      <w:r w:rsidRPr="00017645">
        <w:rPr>
          <w:lang w:val="en-US" w:eastAsia="ru-RU"/>
        </w:rPr>
        <w:t xml:space="preserve"> </w:t>
      </w:r>
      <w:proofErr w:type="spellStart"/>
      <w:r w:rsidRPr="00017645">
        <w:rPr>
          <w:lang w:val="en-US" w:eastAsia="ru-RU"/>
        </w:rPr>
        <w:t>мышц</w:t>
      </w:r>
      <w:proofErr w:type="spellEnd"/>
    </w:p>
    <w:p w14:paraId="099645BD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Text(</w:t>
      </w:r>
    </w:p>
    <w:p w14:paraId="64FE1141" w14:textId="26FE94AB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text = </w:t>
      </w:r>
      <w:proofErr w:type="spellStart"/>
      <w:r w:rsidRPr="007F3B46">
        <w:rPr>
          <w:lang w:val="en-US" w:eastAsia="ru-RU"/>
        </w:rPr>
        <w:t>exercise.muscleGroup</w:t>
      </w:r>
      <w:proofErr w:type="spellEnd"/>
      <w:r w:rsidRPr="007F3B46">
        <w:rPr>
          <w:lang w:val="en-US" w:eastAsia="ru-RU"/>
        </w:rPr>
        <w:t>,</w:t>
      </w:r>
    </w:p>
    <w:p w14:paraId="01E8C58B" w14:textId="77777777" w:rsidR="007F3B46" w:rsidRPr="007F3B46" w:rsidRDefault="007F3B46" w:rsidP="007F3B46">
      <w:pPr>
        <w:pStyle w:val="aff0"/>
        <w:rPr>
          <w:lang w:val="en-US" w:eastAsia="ru-RU"/>
        </w:rPr>
      </w:pPr>
      <w:r w:rsidRPr="007F3B46">
        <w:rPr>
          <w:lang w:val="en-US" w:eastAsia="ru-RU"/>
        </w:rPr>
        <w:t xml:space="preserve">                    color = </w:t>
      </w:r>
      <w:proofErr w:type="spellStart"/>
      <w:r w:rsidRPr="007F3B46">
        <w:rPr>
          <w:lang w:val="en-US" w:eastAsia="ru-RU"/>
        </w:rPr>
        <w:t>Color.White.copy</w:t>
      </w:r>
      <w:proofErr w:type="spellEnd"/>
      <w:r w:rsidRPr="007F3B46">
        <w:rPr>
          <w:lang w:val="en-US" w:eastAsia="ru-RU"/>
        </w:rPr>
        <w:t>(alpha = 0.8f),</w:t>
      </w:r>
    </w:p>
    <w:p w14:paraId="59EF15E6" w14:textId="77777777" w:rsidR="007F3B46" w:rsidRPr="002241A0" w:rsidRDefault="007F3B46" w:rsidP="007F3B46">
      <w:pPr>
        <w:pStyle w:val="aff0"/>
        <w:rPr>
          <w:lang w:eastAsia="ru-RU"/>
        </w:rPr>
      </w:pPr>
      <w:r w:rsidRPr="007F3B46">
        <w:rPr>
          <w:lang w:val="en-US" w:eastAsia="ru-RU"/>
        </w:rPr>
        <w:lastRenderedPageBreak/>
        <w:t xml:space="preserve">                    </w:t>
      </w:r>
      <w:proofErr w:type="spellStart"/>
      <w:r w:rsidRPr="007F3B46">
        <w:rPr>
          <w:lang w:val="en-US" w:eastAsia="ru-RU"/>
        </w:rPr>
        <w:t>fontSize</w:t>
      </w:r>
      <w:proofErr w:type="spellEnd"/>
      <w:r w:rsidRPr="002241A0">
        <w:rPr>
          <w:lang w:eastAsia="ru-RU"/>
        </w:rPr>
        <w:t xml:space="preserve"> = 13.</w:t>
      </w:r>
      <w:proofErr w:type="spellStart"/>
      <w:r w:rsidRPr="007F3B46">
        <w:rPr>
          <w:lang w:val="en-US" w:eastAsia="ru-RU"/>
        </w:rPr>
        <w:t>sp</w:t>
      </w:r>
      <w:proofErr w:type="spellEnd"/>
    </w:p>
    <w:p w14:paraId="4427FF6F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    )</w:t>
      </w:r>
    </w:p>
    <w:p w14:paraId="4D7F1EDD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    }</w:t>
      </w:r>
    </w:p>
    <w:p w14:paraId="20CFE073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    }</w:t>
      </w:r>
    </w:p>
    <w:p w14:paraId="61E25F49" w14:textId="77777777" w:rsidR="007F3B46" w:rsidRPr="002241A0" w:rsidRDefault="007F3B46" w:rsidP="007F3B46">
      <w:pPr>
        <w:pStyle w:val="aff0"/>
        <w:rPr>
          <w:lang w:eastAsia="ru-RU"/>
        </w:rPr>
      </w:pPr>
      <w:r w:rsidRPr="002241A0">
        <w:rPr>
          <w:lang w:eastAsia="ru-RU"/>
        </w:rPr>
        <w:t xml:space="preserve">    }</w:t>
      </w:r>
    </w:p>
    <w:p w14:paraId="75487EFF" w14:textId="41F23300" w:rsidR="0077507F" w:rsidRDefault="007F3B46" w:rsidP="00040FCD">
      <w:pPr>
        <w:pStyle w:val="aff0"/>
        <w:rPr>
          <w:lang w:eastAsia="ru-RU"/>
        </w:rPr>
      </w:pPr>
      <w:r w:rsidRPr="002241A0">
        <w:rPr>
          <w:lang w:eastAsia="ru-RU"/>
        </w:rPr>
        <w:t>}</w:t>
      </w:r>
    </w:p>
    <w:p w14:paraId="19DC2AC2" w14:textId="6C48B017" w:rsidR="00634F1A" w:rsidRDefault="00634F1A" w:rsidP="00634F1A">
      <w:pPr>
        <w:pStyle w:val="2"/>
      </w:pPr>
      <w:bookmarkStart w:id="13" w:name="_Toc214268625"/>
      <w:r>
        <w:t>Разграничение прав доступа пользователей</w:t>
      </w:r>
      <w:bookmarkEnd w:id="13"/>
    </w:p>
    <w:p w14:paraId="0A5A7454" w14:textId="7EAE8621" w:rsidR="00D032C0" w:rsidRDefault="00BE278B" w:rsidP="00D032C0">
      <w:pPr>
        <w:pStyle w:val="a3"/>
        <w:rPr>
          <w:lang w:eastAsia="ru-RU"/>
        </w:rPr>
      </w:pPr>
      <w:r w:rsidRPr="00BE278B">
        <w:rPr>
          <w:lang w:eastAsia="ru-RU"/>
        </w:rPr>
        <w:t xml:space="preserve">В приложении реализовано разграничение прав доступа с использованием </w:t>
      </w:r>
      <w:r w:rsidR="00275079">
        <w:rPr>
          <w:color w:val="FF0000"/>
          <w:lang w:val="en-US" w:eastAsia="ru-RU"/>
        </w:rPr>
        <w:t>JWT</w:t>
      </w:r>
      <w:r w:rsidRPr="00BE278B">
        <w:rPr>
          <w:lang w:eastAsia="ru-RU"/>
        </w:rPr>
        <w:t xml:space="preserve">. После успешной авторизации сервер формирует токен, содержащий данные пользователя и его роль. </w:t>
      </w:r>
      <w:r w:rsidR="00275079">
        <w:rPr>
          <w:lang w:val="en-US" w:eastAsia="ru-RU"/>
        </w:rPr>
        <w:t>JWT</w:t>
      </w:r>
      <w:r w:rsidR="00D032C0" w:rsidRPr="00D032C0">
        <w:rPr>
          <w:lang w:eastAsia="ru-RU"/>
        </w:rPr>
        <w:t xml:space="preserve"> </w:t>
      </w:r>
      <w:r w:rsidRPr="00BE278B">
        <w:rPr>
          <w:lang w:eastAsia="ru-RU"/>
        </w:rPr>
        <w:t xml:space="preserve">сохраняется в </w:t>
      </w:r>
      <w:proofErr w:type="spellStart"/>
      <w:r w:rsidR="006466D1">
        <w:rPr>
          <w:lang w:eastAsia="ru-RU"/>
        </w:rPr>
        <w:t>Token</w:t>
      </w:r>
      <w:proofErr w:type="spellEnd"/>
      <w:r w:rsidR="00115DF3">
        <w:rPr>
          <w:lang w:val="en-US" w:eastAsia="ru-RU"/>
        </w:rPr>
        <w:t>Manager</w:t>
      </w:r>
      <w:r w:rsidRPr="00BE278B">
        <w:rPr>
          <w:lang w:eastAsia="ru-RU"/>
        </w:rPr>
        <w:t xml:space="preserve"> и автоматически добавляется к каждому защищённому запросу в заголовке </w:t>
      </w:r>
      <w:proofErr w:type="spellStart"/>
      <w:r w:rsidRPr="00BE278B">
        <w:rPr>
          <w:lang w:eastAsia="ru-RU"/>
        </w:rPr>
        <w:t>Authorization</w:t>
      </w:r>
      <w:proofErr w:type="spellEnd"/>
      <w:r w:rsidRPr="00BE278B">
        <w:rPr>
          <w:lang w:eastAsia="ru-RU"/>
        </w:rPr>
        <w:t xml:space="preserve">: </w:t>
      </w:r>
      <w:proofErr w:type="spellStart"/>
      <w:r w:rsidRPr="00BE278B">
        <w:rPr>
          <w:lang w:eastAsia="ru-RU"/>
        </w:rPr>
        <w:t>Bearer</w:t>
      </w:r>
      <w:proofErr w:type="spellEnd"/>
      <w:r w:rsidRPr="00BE278B">
        <w:rPr>
          <w:lang w:eastAsia="ru-RU"/>
        </w:rPr>
        <w:t xml:space="preserve"> &lt;</w:t>
      </w:r>
      <w:proofErr w:type="spellStart"/>
      <w:r w:rsidRPr="00BE278B">
        <w:rPr>
          <w:lang w:eastAsia="ru-RU"/>
        </w:rPr>
        <w:t>token</w:t>
      </w:r>
      <w:proofErr w:type="spellEnd"/>
      <w:r w:rsidRPr="00BE278B">
        <w:rPr>
          <w:lang w:eastAsia="ru-RU"/>
        </w:rPr>
        <w:t xml:space="preserve">&gt;. </w:t>
      </w:r>
      <w:r w:rsidR="00040FCD">
        <w:rPr>
          <w:lang w:eastAsia="ru-RU"/>
        </w:rPr>
        <w:t>Код</w:t>
      </w:r>
      <w:r w:rsidR="00AD7259">
        <w:rPr>
          <w:lang w:eastAsia="ru-RU"/>
        </w:rPr>
        <w:t xml:space="preserve"> метода авторизации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выполняющего получение и сохранение токена</w:t>
      </w:r>
      <w:r w:rsidR="00AD7259" w:rsidRPr="00AD7259">
        <w:rPr>
          <w:lang w:eastAsia="ru-RU"/>
        </w:rPr>
        <w:t>,</w:t>
      </w:r>
      <w:r w:rsidR="00AD7259">
        <w:rPr>
          <w:lang w:eastAsia="ru-RU"/>
        </w:rPr>
        <w:t xml:space="preserve"> приведён в листинге 4.</w:t>
      </w:r>
      <w:r w:rsidR="00040FCD">
        <w:rPr>
          <w:lang w:eastAsia="ru-RU"/>
        </w:rPr>
        <w:t xml:space="preserve"> </w:t>
      </w:r>
      <w:r w:rsidR="00D032C0" w:rsidRPr="00BE278B">
        <w:rPr>
          <w:lang w:eastAsia="ru-RU"/>
        </w:rPr>
        <w:t>На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сервере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используется</w:t>
      </w:r>
      <w:r w:rsidR="00D032C0" w:rsidRPr="00885B8A">
        <w:rPr>
          <w:lang w:eastAsia="ru-RU"/>
        </w:rPr>
        <w:t xml:space="preserve"> </w:t>
      </w:r>
      <w:r w:rsidR="00275079">
        <w:rPr>
          <w:lang w:val="en-US" w:eastAsia="ru-RU"/>
        </w:rPr>
        <w:t>JWT</w:t>
      </w:r>
      <w:bookmarkStart w:id="14" w:name="_GoBack"/>
      <w:bookmarkEnd w:id="14"/>
      <w:r w:rsidR="00D032C0" w:rsidRPr="00D032C0">
        <w:rPr>
          <w:lang w:eastAsia="ru-RU"/>
        </w:rPr>
        <w:t xml:space="preserve"> </w:t>
      </w:r>
      <w:r w:rsidR="00D032C0" w:rsidRPr="00885B8A">
        <w:rPr>
          <w:lang w:val="en-US" w:eastAsia="ru-RU"/>
        </w:rPr>
        <w:t>Authentication</w:t>
      </w:r>
      <w:r w:rsidR="00D032C0" w:rsidRPr="00885B8A">
        <w:rPr>
          <w:lang w:eastAsia="ru-RU"/>
        </w:rPr>
        <w:t xml:space="preserve"> </w:t>
      </w:r>
      <w:r w:rsidR="00D032C0" w:rsidRPr="00885B8A">
        <w:rPr>
          <w:lang w:val="en-US" w:eastAsia="ru-RU"/>
        </w:rPr>
        <w:t>middleware</w:t>
      </w:r>
      <w:r w:rsidR="00D032C0" w:rsidRPr="00885B8A">
        <w:rPr>
          <w:lang w:eastAsia="ru-RU"/>
        </w:rPr>
        <w:t xml:space="preserve">, </w:t>
      </w:r>
      <w:r w:rsidR="00D032C0" w:rsidRPr="00BE278B">
        <w:rPr>
          <w:lang w:eastAsia="ru-RU"/>
        </w:rPr>
        <w:t>которое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проверяет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подлинность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токена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и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роль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пользователя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при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каждом</w:t>
      </w:r>
      <w:r w:rsidR="00D032C0" w:rsidRPr="00885B8A">
        <w:rPr>
          <w:lang w:eastAsia="ru-RU"/>
        </w:rPr>
        <w:t xml:space="preserve"> </w:t>
      </w:r>
      <w:r w:rsidR="00D032C0" w:rsidRPr="00BE278B">
        <w:rPr>
          <w:lang w:eastAsia="ru-RU"/>
        </w:rPr>
        <w:t>запросе</w:t>
      </w:r>
      <w:r w:rsidR="00D032C0" w:rsidRPr="00885B8A">
        <w:rPr>
          <w:lang w:eastAsia="ru-RU"/>
        </w:rPr>
        <w:t>.</w:t>
      </w:r>
    </w:p>
    <w:p w14:paraId="4FB7129C" w14:textId="1CDEDCAC" w:rsidR="00AD7259" w:rsidRPr="00DE253F" w:rsidRDefault="00AD7259" w:rsidP="00AD7259">
      <w:pPr>
        <w:pStyle w:val="aff2"/>
        <w:rPr>
          <w:lang w:val="en-US" w:eastAsia="ru-RU"/>
        </w:rPr>
      </w:pPr>
      <w:r>
        <w:rPr>
          <w:lang w:eastAsia="ru-RU"/>
        </w:rPr>
        <w:t>Листинг</w:t>
      </w:r>
      <w:r w:rsidRPr="00885B8A">
        <w:rPr>
          <w:lang w:val="en-US" w:eastAsia="ru-RU"/>
        </w:rPr>
        <w:t xml:space="preserve"> 4 </w:t>
      </w:r>
      <w:r w:rsidR="00885B8A" w:rsidRPr="00885B8A">
        <w:rPr>
          <w:lang w:val="en-US" w:eastAsia="ru-RU"/>
        </w:rPr>
        <w:t>–</w:t>
      </w:r>
      <w:r w:rsidRPr="00885B8A">
        <w:rPr>
          <w:lang w:val="en-US" w:eastAsia="ru-RU"/>
        </w:rPr>
        <w:t xml:space="preserve"> </w:t>
      </w:r>
      <w:r w:rsidR="00D032C0">
        <w:rPr>
          <w:lang w:eastAsia="ru-RU"/>
        </w:rPr>
        <w:t>Код</w:t>
      </w:r>
      <w:r w:rsidR="00D032C0" w:rsidRPr="00C477E3">
        <w:rPr>
          <w:lang w:val="en-US" w:eastAsia="ru-RU"/>
        </w:rPr>
        <w:t xml:space="preserve"> </w:t>
      </w:r>
      <w:r w:rsidR="00D032C0">
        <w:rPr>
          <w:lang w:eastAsia="ru-RU"/>
        </w:rPr>
        <w:t>м</w:t>
      </w:r>
      <w:r w:rsidR="00DE253F">
        <w:rPr>
          <w:lang w:eastAsia="ru-RU"/>
        </w:rPr>
        <w:t>етод</w:t>
      </w:r>
      <w:r w:rsidR="00D032C0">
        <w:rPr>
          <w:lang w:eastAsia="ru-RU"/>
        </w:rPr>
        <w:t>а</w:t>
      </w:r>
      <w:r w:rsidR="00DE253F" w:rsidRPr="002241A0">
        <w:rPr>
          <w:lang w:val="en-US" w:eastAsia="ru-RU"/>
        </w:rPr>
        <w:t xml:space="preserve"> </w:t>
      </w:r>
      <w:r w:rsidR="00DE253F">
        <w:rPr>
          <w:lang w:eastAsia="ru-RU"/>
        </w:rPr>
        <w:t>авторизации</w:t>
      </w:r>
    </w:p>
    <w:p w14:paraId="15B5DE16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>fun login(email: String, password: String) {</w:t>
      </w:r>
    </w:p>
    <w:p w14:paraId="7D15B6B3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</w:t>
      </w:r>
      <w:r>
        <w:rPr>
          <w:lang w:eastAsia="ru-RU"/>
        </w:rPr>
        <w:t>viewModelScope.launch {</w:t>
      </w:r>
    </w:p>
    <w:p w14:paraId="450EE08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try {</w:t>
      </w:r>
    </w:p>
    <w:p w14:paraId="66C832F1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Отправляем запрос на сервер с email и паролем</w:t>
      </w:r>
    </w:p>
    <w:p w14:paraId="14152C8A" w14:textId="6EC429DA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response = </w:t>
      </w:r>
      <w:proofErr w:type="spellStart"/>
      <w:r w:rsidRPr="00CC35C1">
        <w:rPr>
          <w:lang w:val="en-US" w:eastAsia="ru-RU"/>
        </w:rPr>
        <w:t>api.login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LoginRequest</w:t>
      </w:r>
      <w:proofErr w:type="spellEnd"/>
      <w:r w:rsidRPr="00CC35C1">
        <w:rPr>
          <w:lang w:val="en-US" w:eastAsia="ru-RU"/>
        </w:rPr>
        <w:t>(email, password))</w:t>
      </w:r>
    </w:p>
    <w:p w14:paraId="0B5A619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if (</w:t>
      </w:r>
      <w:proofErr w:type="spellStart"/>
      <w:r w:rsidRPr="00CC35C1">
        <w:rPr>
          <w:lang w:val="en-US" w:eastAsia="ru-RU"/>
        </w:rPr>
        <w:t>response.isSuccessful</w:t>
      </w:r>
      <w:proofErr w:type="spellEnd"/>
      <w:r w:rsidRPr="00CC35C1">
        <w:rPr>
          <w:lang w:val="en-US" w:eastAsia="ru-RU"/>
        </w:rPr>
        <w:t>) {</w:t>
      </w:r>
    </w:p>
    <w:p w14:paraId="255E547E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// </w:t>
      </w:r>
      <w:r>
        <w:rPr>
          <w:lang w:eastAsia="ru-RU"/>
        </w:rPr>
        <w:t>Сервер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ответил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успешно</w:t>
      </w:r>
    </w:p>
    <w:p w14:paraId="2EDC2491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</w:t>
      </w:r>
      <w:proofErr w:type="spellStart"/>
      <w:r w:rsidRPr="00CC35C1">
        <w:rPr>
          <w:lang w:val="en-US" w:eastAsia="ru-RU"/>
        </w:rPr>
        <w:t>val</w:t>
      </w:r>
      <w:proofErr w:type="spellEnd"/>
      <w:r w:rsidRPr="00CC35C1">
        <w:rPr>
          <w:lang w:val="en-US" w:eastAsia="ru-RU"/>
        </w:rPr>
        <w:t xml:space="preserve"> body = </w:t>
      </w:r>
      <w:proofErr w:type="spellStart"/>
      <w:r w:rsidRPr="00CC35C1">
        <w:rPr>
          <w:lang w:val="en-US" w:eastAsia="ru-RU"/>
        </w:rPr>
        <w:t>response.body</w:t>
      </w:r>
      <w:proofErr w:type="spellEnd"/>
      <w:r w:rsidRPr="00CC35C1">
        <w:rPr>
          <w:lang w:val="en-US" w:eastAsia="ru-RU"/>
        </w:rPr>
        <w:t>()</w:t>
      </w:r>
    </w:p>
    <w:p w14:paraId="4E738A65" w14:textId="77777777" w:rsidR="00CC35C1" w:rsidRPr="00CC35C1" w:rsidRDefault="00CC35C1" w:rsidP="00CC35C1">
      <w:pPr>
        <w:pStyle w:val="aff0"/>
        <w:rPr>
          <w:lang w:val="en-US" w:eastAsia="ru-RU"/>
        </w:rPr>
      </w:pPr>
      <w:r w:rsidRPr="00CC35C1">
        <w:rPr>
          <w:lang w:val="en-US" w:eastAsia="ru-RU"/>
        </w:rPr>
        <w:t xml:space="preserve">                if (body != null) {</w:t>
      </w:r>
    </w:p>
    <w:p w14:paraId="4191159D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Сохраняем полученные токены для дальнейшей работы приложения</w:t>
      </w:r>
    </w:p>
    <w:p w14:paraId="75F70877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        </w:t>
      </w:r>
      <w:proofErr w:type="spellStart"/>
      <w:r w:rsidRPr="00CC35C1">
        <w:rPr>
          <w:lang w:val="en-US" w:eastAsia="ru-RU"/>
        </w:rPr>
        <w:t>tokenManager.saveTokens</w:t>
      </w:r>
      <w:proofErr w:type="spellEnd"/>
      <w:r w:rsidRPr="00CC35C1">
        <w:rPr>
          <w:lang w:val="en-US" w:eastAsia="ru-RU"/>
        </w:rPr>
        <w:t>(</w:t>
      </w:r>
      <w:proofErr w:type="spellStart"/>
      <w:r w:rsidRPr="00CC35C1">
        <w:rPr>
          <w:lang w:val="en-US" w:eastAsia="ru-RU"/>
        </w:rPr>
        <w:t>body.accessToken</w:t>
      </w:r>
      <w:proofErr w:type="spellEnd"/>
      <w:r w:rsidRPr="00CC35C1">
        <w:rPr>
          <w:lang w:val="en-US" w:eastAsia="ru-RU"/>
        </w:rPr>
        <w:t xml:space="preserve">, </w:t>
      </w:r>
      <w:proofErr w:type="spellStart"/>
      <w:r w:rsidRPr="00CC35C1">
        <w:rPr>
          <w:lang w:val="en-US" w:eastAsia="ru-RU"/>
        </w:rPr>
        <w:t>body.refreshToken</w:t>
      </w:r>
      <w:proofErr w:type="spellEnd"/>
      <w:r w:rsidRPr="00CC35C1">
        <w:rPr>
          <w:lang w:val="en-US" w:eastAsia="ru-RU"/>
        </w:rPr>
        <w:t>)</w:t>
      </w:r>
    </w:p>
    <w:p w14:paraId="210CB4AB" w14:textId="77777777" w:rsidR="00CC35C1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            </w:t>
      </w:r>
      <w:r>
        <w:rPr>
          <w:lang w:eastAsia="ru-RU"/>
        </w:rPr>
        <w:t>// Сообщаем, что вход выполнен успешно</w:t>
      </w:r>
    </w:p>
    <w:p w14:paraId="7F7BCC46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_loginSuccess.postValue(true)</w:t>
      </w:r>
    </w:p>
    <w:p w14:paraId="4B58968F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 else {</w:t>
      </w:r>
    </w:p>
    <w:p w14:paraId="2094D2FA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// Сервер не прислал нужные данные</w:t>
      </w:r>
    </w:p>
    <w:p w14:paraId="086E914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    _error.postValue("Пустой ответ от сервера")</w:t>
      </w:r>
    </w:p>
    <w:p w14:paraId="14C8C73C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}</w:t>
      </w:r>
    </w:p>
    <w:p w14:paraId="75900C3B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} else {</w:t>
      </w:r>
    </w:p>
    <w:p w14:paraId="32321F8E" w14:textId="1593BDA8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    // Сервер вернул ошибку авторизации</w:t>
      </w:r>
    </w:p>
    <w:p w14:paraId="47F1689F" w14:textId="77777777" w:rsidR="00CC35C1" w:rsidRPr="00C477E3" w:rsidRDefault="00CC35C1" w:rsidP="00CC35C1">
      <w:pPr>
        <w:pStyle w:val="aff0"/>
        <w:rPr>
          <w:lang w:eastAsia="ru-RU"/>
        </w:rPr>
      </w:pPr>
      <w:r w:rsidRPr="00C477E3">
        <w:rPr>
          <w:lang w:eastAsia="ru-RU"/>
        </w:rPr>
        <w:lastRenderedPageBreak/>
        <w:t xml:space="preserve">                _</w:t>
      </w:r>
      <w:r w:rsidRPr="00CC35C1">
        <w:rPr>
          <w:lang w:val="en-US" w:eastAsia="ru-RU"/>
        </w:rPr>
        <w:t>error</w:t>
      </w:r>
      <w:r w:rsidRPr="00C477E3">
        <w:rPr>
          <w:lang w:eastAsia="ru-RU"/>
        </w:rPr>
        <w:t>.</w:t>
      </w:r>
      <w:proofErr w:type="spellStart"/>
      <w:r w:rsidRPr="00CC35C1">
        <w:rPr>
          <w:lang w:val="en-US" w:eastAsia="ru-RU"/>
        </w:rPr>
        <w:t>postValue</w:t>
      </w:r>
      <w:proofErr w:type="spellEnd"/>
      <w:r w:rsidRPr="00C477E3">
        <w:rPr>
          <w:lang w:eastAsia="ru-RU"/>
        </w:rPr>
        <w:t>(</w:t>
      </w:r>
      <w:proofErr w:type="spellStart"/>
      <w:r w:rsidRPr="00CC35C1">
        <w:rPr>
          <w:lang w:val="en-US" w:eastAsia="ru-RU"/>
        </w:rPr>
        <w:t>parseErrorMessage</w:t>
      </w:r>
      <w:proofErr w:type="spellEnd"/>
      <w:r w:rsidRPr="00C477E3">
        <w:rPr>
          <w:lang w:eastAsia="ru-RU"/>
        </w:rPr>
        <w:t>(</w:t>
      </w:r>
      <w:r w:rsidRPr="00CC35C1">
        <w:rPr>
          <w:lang w:val="en-US" w:eastAsia="ru-RU"/>
        </w:rPr>
        <w:t>response</w:t>
      </w:r>
      <w:r w:rsidRPr="00C477E3">
        <w:rPr>
          <w:lang w:eastAsia="ru-RU"/>
        </w:rPr>
        <w:t>, "</w:t>
      </w:r>
      <w:r>
        <w:rPr>
          <w:lang w:eastAsia="ru-RU"/>
        </w:rPr>
        <w:t>Ошибка</w:t>
      </w:r>
      <w:r w:rsidRPr="00C477E3">
        <w:rPr>
          <w:lang w:eastAsia="ru-RU"/>
        </w:rPr>
        <w:t xml:space="preserve"> </w:t>
      </w:r>
      <w:r>
        <w:rPr>
          <w:lang w:eastAsia="ru-RU"/>
        </w:rPr>
        <w:t>авторизации</w:t>
      </w:r>
      <w:r w:rsidRPr="00C477E3">
        <w:rPr>
          <w:lang w:eastAsia="ru-RU"/>
        </w:rPr>
        <w:t>"))</w:t>
      </w:r>
    </w:p>
    <w:p w14:paraId="373B0955" w14:textId="1FD01933" w:rsidR="00CC35C1" w:rsidRDefault="00CC35C1" w:rsidP="00CC35C1">
      <w:pPr>
        <w:pStyle w:val="aff0"/>
        <w:rPr>
          <w:lang w:eastAsia="ru-RU"/>
        </w:rPr>
      </w:pPr>
      <w:r w:rsidRPr="00C477E3">
        <w:rPr>
          <w:lang w:eastAsia="ru-RU"/>
        </w:rPr>
        <w:t xml:space="preserve">            </w:t>
      </w:r>
      <w:r>
        <w:rPr>
          <w:lang w:eastAsia="ru-RU"/>
        </w:rPr>
        <w:t>}</w:t>
      </w:r>
    </w:p>
    <w:p w14:paraId="6EE1E515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NoInternetException) {</w:t>
      </w:r>
    </w:p>
    <w:p w14:paraId="6B1E4359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Нет соединения с интернетом</w:t>
      </w:r>
    </w:p>
    <w:p w14:paraId="492C4F7C" w14:textId="5FDF97D1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uiState.value = UiState.Error("Нет соединения с интернетом")</w:t>
      </w:r>
    </w:p>
    <w:p w14:paraId="43F22ACE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} catch (e: Exception) {</w:t>
      </w:r>
    </w:p>
    <w:p w14:paraId="3C60FAC0" w14:textId="77777777" w:rsidR="00CC35C1" w:rsidRDefault="00CC35C1" w:rsidP="00CC35C1">
      <w:pPr>
        <w:pStyle w:val="aff0"/>
        <w:rPr>
          <w:lang w:eastAsia="ru-RU"/>
        </w:rPr>
      </w:pPr>
      <w:r>
        <w:rPr>
          <w:lang w:eastAsia="ru-RU"/>
        </w:rPr>
        <w:t xml:space="preserve">            // Любая другая ошибка — например, сбой сервера</w:t>
      </w:r>
    </w:p>
    <w:p w14:paraId="6F807063" w14:textId="77777777" w:rsidR="00CC35C1" w:rsidRPr="00CC35C1" w:rsidRDefault="00CC35C1" w:rsidP="00CC35C1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proofErr w:type="spellStart"/>
      <w:r w:rsidRPr="00CC35C1">
        <w:rPr>
          <w:lang w:val="en-US" w:eastAsia="ru-RU"/>
        </w:rPr>
        <w:t>uiState.value</w:t>
      </w:r>
      <w:proofErr w:type="spellEnd"/>
      <w:r w:rsidRPr="00CC35C1">
        <w:rPr>
          <w:lang w:val="en-US" w:eastAsia="ru-RU"/>
        </w:rPr>
        <w:t xml:space="preserve"> = </w:t>
      </w:r>
      <w:proofErr w:type="spellStart"/>
      <w:r w:rsidRPr="00CC35C1">
        <w:rPr>
          <w:lang w:val="en-US" w:eastAsia="ru-RU"/>
        </w:rPr>
        <w:t>UiState.Error</w:t>
      </w:r>
      <w:proofErr w:type="spellEnd"/>
      <w:r w:rsidRPr="00CC35C1">
        <w:rPr>
          <w:lang w:val="en-US" w:eastAsia="ru-RU"/>
        </w:rPr>
        <w:t>("</w:t>
      </w:r>
      <w:r>
        <w:rPr>
          <w:lang w:eastAsia="ru-RU"/>
        </w:rPr>
        <w:t>Ошибка</w:t>
      </w:r>
      <w:r w:rsidRPr="00CC35C1">
        <w:rPr>
          <w:lang w:val="en-US" w:eastAsia="ru-RU"/>
        </w:rPr>
        <w:t xml:space="preserve"> </w:t>
      </w:r>
      <w:r>
        <w:rPr>
          <w:lang w:eastAsia="ru-RU"/>
        </w:rPr>
        <w:t>сервера</w:t>
      </w:r>
      <w:r w:rsidRPr="00CC35C1">
        <w:rPr>
          <w:lang w:val="en-US" w:eastAsia="ru-RU"/>
        </w:rPr>
        <w:t>")</w:t>
      </w:r>
    </w:p>
    <w:p w14:paraId="2D648199" w14:textId="77777777" w:rsidR="00CC35C1" w:rsidRPr="00783E16" w:rsidRDefault="00CC35C1" w:rsidP="00CC35C1">
      <w:pPr>
        <w:pStyle w:val="aff0"/>
        <w:rPr>
          <w:lang w:eastAsia="ru-RU"/>
        </w:rPr>
      </w:pPr>
      <w:r w:rsidRPr="00CC35C1">
        <w:rPr>
          <w:lang w:val="en-US" w:eastAsia="ru-RU"/>
        </w:rPr>
        <w:t xml:space="preserve">        </w:t>
      </w:r>
      <w:r w:rsidRPr="00783E16">
        <w:rPr>
          <w:lang w:eastAsia="ru-RU"/>
        </w:rPr>
        <w:t>}</w:t>
      </w:r>
    </w:p>
    <w:p w14:paraId="03CC9956" w14:textId="77777777" w:rsidR="00CC35C1" w:rsidRPr="00783E16" w:rsidRDefault="00CC35C1" w:rsidP="00CC35C1">
      <w:pPr>
        <w:pStyle w:val="aff0"/>
        <w:rPr>
          <w:lang w:eastAsia="ru-RU"/>
        </w:rPr>
      </w:pPr>
      <w:r w:rsidRPr="00783E16">
        <w:rPr>
          <w:lang w:eastAsia="ru-RU"/>
        </w:rPr>
        <w:t xml:space="preserve">    }</w:t>
      </w:r>
    </w:p>
    <w:p w14:paraId="28D98B4D" w14:textId="20D42C77" w:rsidR="00D032C0" w:rsidRDefault="00CC35C1" w:rsidP="007006F6">
      <w:pPr>
        <w:pStyle w:val="aff0"/>
        <w:rPr>
          <w:lang w:eastAsia="ru-RU"/>
        </w:rPr>
      </w:pPr>
      <w:r w:rsidRPr="00783E16">
        <w:rPr>
          <w:lang w:eastAsia="ru-RU"/>
        </w:rPr>
        <w:t>}</w:t>
      </w:r>
    </w:p>
    <w:p w14:paraId="06BAA6E1" w14:textId="7F75B150" w:rsidR="00040FCD" w:rsidRPr="00783E16" w:rsidRDefault="00040FCD" w:rsidP="00040FCD">
      <w:pPr>
        <w:pStyle w:val="a3"/>
        <w:rPr>
          <w:lang w:eastAsia="ru-RU"/>
        </w:rPr>
      </w:pPr>
      <w:r w:rsidRPr="00CC5B4D">
        <w:t xml:space="preserve">На </w:t>
      </w:r>
      <w:r>
        <w:t xml:space="preserve">экране упражнений </w:t>
      </w:r>
      <w:r w:rsidRPr="00CC5B4D">
        <w:t xml:space="preserve">размещена кнопка перехода к </w:t>
      </w:r>
      <w:r>
        <w:t>созданию тренировки</w:t>
      </w:r>
      <w:r w:rsidRPr="00CC5B4D">
        <w:t xml:space="preserve">. Она отображается только для пользователей, имеющих права </w:t>
      </w:r>
      <w:r>
        <w:t>тренера</w:t>
      </w:r>
      <w:r w:rsidRPr="00CC5B4D">
        <w:t xml:space="preserve">. </w:t>
      </w:r>
      <w:r>
        <w:t>К</w:t>
      </w:r>
      <w:r w:rsidRPr="00CC5B4D">
        <w:t>од реализации этой логики представлен листингом 5.</w:t>
      </w:r>
    </w:p>
    <w:p w14:paraId="6DCA1C07" w14:textId="3D37828A" w:rsidR="00D032C0" w:rsidRPr="009E52AD" w:rsidRDefault="00D032C0" w:rsidP="00D032C0">
      <w:pPr>
        <w:pStyle w:val="aff2"/>
        <w:rPr>
          <w:lang w:eastAsia="ru-RU"/>
        </w:rPr>
      </w:pPr>
      <w:r>
        <w:rPr>
          <w:lang w:eastAsia="ru-RU"/>
        </w:rPr>
        <w:t>Листинг</w:t>
      </w:r>
      <w:r w:rsidRPr="009E52AD">
        <w:rPr>
          <w:lang w:eastAsia="ru-RU"/>
        </w:rPr>
        <w:t xml:space="preserve"> 5 – </w:t>
      </w:r>
      <w:r w:rsidR="009E52AD">
        <w:rPr>
          <w:lang w:eastAsia="ru-RU"/>
        </w:rPr>
        <w:t>Код отображения кнопки создания тренировки</w:t>
      </w:r>
    </w:p>
    <w:p w14:paraId="31064BF8" w14:textId="1479BAA3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>// Если пользователь — тренер</w:t>
      </w:r>
      <w:r w:rsidRPr="006E24C4">
        <w:rPr>
          <w:lang w:eastAsia="ru-RU"/>
        </w:rPr>
        <w:t>/</w:t>
      </w:r>
      <w:r>
        <w:rPr>
          <w:lang w:eastAsia="ru-RU"/>
        </w:rPr>
        <w:t>администратор, показываем кнопку "+"</w:t>
      </w:r>
    </w:p>
    <w:p w14:paraId="599D3080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>if (</w:t>
      </w:r>
      <w:proofErr w:type="spellStart"/>
      <w:r w:rsidRPr="006E24C4">
        <w:rPr>
          <w:lang w:val="en-US" w:eastAsia="ru-RU"/>
        </w:rPr>
        <w:t>isTrainer</w:t>
      </w:r>
      <w:proofErr w:type="spellEnd"/>
      <w:r w:rsidRPr="006E24C4">
        <w:rPr>
          <w:lang w:val="en-US" w:eastAsia="ru-RU"/>
        </w:rPr>
        <w:t>) {</w:t>
      </w:r>
    </w:p>
    <w:p w14:paraId="7E5A7C4F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Text(</w:t>
      </w:r>
    </w:p>
    <w:p w14:paraId="705FCC6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"+",</w:t>
      </w:r>
    </w:p>
    <w:p w14:paraId="26323077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fontSize</w:t>
      </w:r>
      <w:proofErr w:type="spellEnd"/>
      <w:r w:rsidRPr="006E24C4">
        <w:rPr>
          <w:lang w:val="en-US" w:eastAsia="ru-RU"/>
        </w:rPr>
        <w:t xml:space="preserve"> = 32.sp,</w:t>
      </w:r>
    </w:p>
    <w:p w14:paraId="6E7A07FD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</w:t>
      </w:r>
      <w:proofErr w:type="spellStart"/>
      <w:r w:rsidRPr="006E24C4">
        <w:rPr>
          <w:lang w:val="en-US" w:eastAsia="ru-RU"/>
        </w:rPr>
        <w:t>fontWeight</w:t>
      </w:r>
      <w:proofErr w:type="spellEnd"/>
      <w:r w:rsidRPr="006E24C4">
        <w:rPr>
          <w:lang w:val="en-US" w:eastAsia="ru-RU"/>
        </w:rPr>
        <w:t xml:space="preserve"> = </w:t>
      </w:r>
      <w:proofErr w:type="spellStart"/>
      <w:r w:rsidRPr="006E24C4">
        <w:rPr>
          <w:lang w:val="en-US" w:eastAsia="ru-RU"/>
        </w:rPr>
        <w:t>FontWeight.Bold</w:t>
      </w:r>
      <w:proofErr w:type="spellEnd"/>
      <w:r w:rsidRPr="006E24C4">
        <w:rPr>
          <w:lang w:val="en-US" w:eastAsia="ru-RU"/>
        </w:rPr>
        <w:t>,</w:t>
      </w:r>
    </w:p>
    <w:p w14:paraId="5A916F0B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color = </w:t>
      </w:r>
      <w:proofErr w:type="spellStart"/>
      <w:r w:rsidRPr="006E24C4">
        <w:rPr>
          <w:lang w:val="en-US" w:eastAsia="ru-RU"/>
        </w:rPr>
        <w:t>MaterialTheme.colorScheme.onBackground</w:t>
      </w:r>
      <w:proofErr w:type="spellEnd"/>
      <w:r w:rsidRPr="006E24C4">
        <w:rPr>
          <w:lang w:val="en-US" w:eastAsia="ru-RU"/>
        </w:rPr>
        <w:t>,</w:t>
      </w:r>
    </w:p>
    <w:p w14:paraId="185DD5D6" w14:textId="77777777" w:rsidR="006E24C4" w:rsidRDefault="006E24C4" w:rsidP="006E24C4">
      <w:pPr>
        <w:pStyle w:val="aff0"/>
        <w:rPr>
          <w:lang w:eastAsia="ru-RU"/>
        </w:rPr>
      </w:pPr>
      <w:r w:rsidRPr="006E24C4">
        <w:rPr>
          <w:lang w:val="en-US" w:eastAsia="ru-RU"/>
        </w:rPr>
        <w:t xml:space="preserve">        </w:t>
      </w:r>
      <w:r>
        <w:rPr>
          <w:lang w:eastAsia="ru-RU"/>
        </w:rPr>
        <w:t>modifier = Modifier</w:t>
      </w:r>
    </w:p>
    <w:p w14:paraId="62E1283D" w14:textId="77777777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        // Обработка клика без стандартной анимации</w:t>
      </w:r>
    </w:p>
    <w:p w14:paraId="72D1A085" w14:textId="77777777" w:rsidR="006E24C4" w:rsidRPr="006E24C4" w:rsidRDefault="006E24C4" w:rsidP="006E24C4">
      <w:pPr>
        <w:pStyle w:val="aff0"/>
        <w:rPr>
          <w:lang w:val="en-US" w:eastAsia="ru-RU"/>
        </w:rPr>
      </w:pPr>
      <w:r>
        <w:rPr>
          <w:lang w:eastAsia="ru-RU"/>
        </w:rPr>
        <w:t xml:space="preserve">            </w:t>
      </w:r>
      <w:r w:rsidRPr="006E24C4">
        <w:rPr>
          <w:lang w:val="en-US" w:eastAsia="ru-RU"/>
        </w:rPr>
        <w:t>.clickable(</w:t>
      </w:r>
    </w:p>
    <w:p w14:paraId="6F0811E3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indication = null,</w:t>
      </w:r>
    </w:p>
    <w:p w14:paraId="23A3302C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interactionSource</w:t>
      </w:r>
      <w:proofErr w:type="spellEnd"/>
      <w:r w:rsidRPr="006E24C4">
        <w:rPr>
          <w:lang w:val="en-US" w:eastAsia="ru-RU"/>
        </w:rPr>
        <w:t xml:space="preserve"> = remember { </w:t>
      </w:r>
      <w:proofErr w:type="spellStart"/>
      <w:r w:rsidRPr="006E24C4">
        <w:rPr>
          <w:lang w:val="en-US" w:eastAsia="ru-RU"/>
        </w:rPr>
        <w:t>MutableInteractionSource</w:t>
      </w:r>
      <w:proofErr w:type="spellEnd"/>
      <w:r w:rsidRPr="006E24C4">
        <w:rPr>
          <w:lang w:val="en-US" w:eastAsia="ru-RU"/>
        </w:rPr>
        <w:t>() }</w:t>
      </w:r>
    </w:p>
    <w:p w14:paraId="467BC174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) {</w:t>
      </w:r>
    </w:p>
    <w:p w14:paraId="14B96532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// </w:t>
      </w:r>
      <w:r>
        <w:rPr>
          <w:lang w:eastAsia="ru-RU"/>
        </w:rPr>
        <w:t>Переход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на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экран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создания</w:t>
      </w:r>
      <w:r w:rsidRPr="006E24C4">
        <w:rPr>
          <w:lang w:val="en-US" w:eastAsia="ru-RU"/>
        </w:rPr>
        <w:t xml:space="preserve"> </w:t>
      </w:r>
      <w:r>
        <w:rPr>
          <w:lang w:eastAsia="ru-RU"/>
        </w:rPr>
        <w:t>упражнения</w:t>
      </w:r>
    </w:p>
    <w:p w14:paraId="276BF1C7" w14:textId="77777777" w:rsidR="006E24C4" w:rsidRPr="006E24C4" w:rsidRDefault="006E24C4" w:rsidP="006E24C4">
      <w:pPr>
        <w:pStyle w:val="aff0"/>
        <w:rPr>
          <w:lang w:val="en-US" w:eastAsia="ru-RU"/>
        </w:rPr>
      </w:pPr>
      <w:r w:rsidRPr="006E24C4">
        <w:rPr>
          <w:lang w:val="en-US" w:eastAsia="ru-RU"/>
        </w:rPr>
        <w:t xml:space="preserve">                </w:t>
      </w:r>
      <w:proofErr w:type="spellStart"/>
      <w:r w:rsidRPr="006E24C4">
        <w:rPr>
          <w:lang w:val="en-US" w:eastAsia="ru-RU"/>
        </w:rPr>
        <w:t>navController.navigate</w:t>
      </w:r>
      <w:proofErr w:type="spellEnd"/>
      <w:r w:rsidRPr="006E24C4">
        <w:rPr>
          <w:lang w:val="en-US" w:eastAsia="ru-RU"/>
        </w:rPr>
        <w:t>("</w:t>
      </w:r>
      <w:proofErr w:type="spellStart"/>
      <w:r w:rsidRPr="006E24C4">
        <w:rPr>
          <w:lang w:val="en-US" w:eastAsia="ru-RU"/>
        </w:rPr>
        <w:t>exerciseCreate</w:t>
      </w:r>
      <w:proofErr w:type="spellEnd"/>
      <w:r w:rsidRPr="006E24C4">
        <w:rPr>
          <w:lang w:val="en-US" w:eastAsia="ru-RU"/>
        </w:rPr>
        <w:t>")</w:t>
      </w:r>
    </w:p>
    <w:p w14:paraId="73272520" w14:textId="77777777" w:rsidR="006E24C4" w:rsidRDefault="006E24C4" w:rsidP="006E24C4">
      <w:pPr>
        <w:pStyle w:val="aff0"/>
        <w:rPr>
          <w:lang w:eastAsia="ru-RU"/>
        </w:rPr>
      </w:pPr>
      <w:r w:rsidRPr="006E24C4">
        <w:rPr>
          <w:lang w:val="en-US" w:eastAsia="ru-RU"/>
        </w:rPr>
        <w:t xml:space="preserve">            </w:t>
      </w:r>
      <w:r>
        <w:rPr>
          <w:lang w:eastAsia="ru-RU"/>
        </w:rPr>
        <w:t>}</w:t>
      </w:r>
    </w:p>
    <w:p w14:paraId="3FC8218E" w14:textId="77777777" w:rsidR="006E24C4" w:rsidRDefault="006E24C4" w:rsidP="006E24C4">
      <w:pPr>
        <w:pStyle w:val="aff0"/>
        <w:rPr>
          <w:lang w:eastAsia="ru-RU"/>
        </w:rPr>
      </w:pPr>
      <w:r>
        <w:rPr>
          <w:lang w:eastAsia="ru-RU"/>
        </w:rPr>
        <w:t xml:space="preserve">    )</w:t>
      </w:r>
    </w:p>
    <w:p w14:paraId="03321ADE" w14:textId="7BBC11D5" w:rsidR="006E24C4" w:rsidRPr="009E52AD" w:rsidRDefault="006E24C4" w:rsidP="006E24C4">
      <w:pPr>
        <w:pStyle w:val="aff0"/>
        <w:rPr>
          <w:lang w:eastAsia="ru-RU"/>
        </w:rPr>
      </w:pPr>
      <w:r>
        <w:rPr>
          <w:lang w:eastAsia="ru-RU"/>
        </w:rPr>
        <w:t>}</w:t>
      </w:r>
    </w:p>
    <w:p w14:paraId="793D6BBF" w14:textId="77777777" w:rsidR="00857278" w:rsidRDefault="00857278" w:rsidP="00857278">
      <w:pPr>
        <w:pStyle w:val="a3"/>
      </w:pPr>
      <w:r>
        <w:t>При создании тренировки, после заполнения всех полей и нажатия «Создать», в контроллере ExerciseController вызывается метод PostExercise для добавления нового упражнения (листинг 6).</w:t>
      </w:r>
    </w:p>
    <w:p w14:paraId="58C016A0" w14:textId="5EED1CC2" w:rsidR="00D032C0" w:rsidRPr="006E24C4" w:rsidRDefault="00D032C0" w:rsidP="00D032C0">
      <w:pPr>
        <w:pStyle w:val="aff2"/>
        <w:rPr>
          <w:lang w:eastAsia="ru-RU"/>
        </w:rPr>
      </w:pPr>
      <w:r>
        <w:rPr>
          <w:lang w:eastAsia="ru-RU"/>
        </w:rPr>
        <w:lastRenderedPageBreak/>
        <w:t xml:space="preserve">Листинг </w:t>
      </w:r>
      <w:r w:rsidR="009E52AD">
        <w:rPr>
          <w:lang w:eastAsia="ru-RU"/>
        </w:rPr>
        <w:t>6</w:t>
      </w:r>
      <w:r>
        <w:rPr>
          <w:lang w:eastAsia="ru-RU"/>
        </w:rPr>
        <w:t xml:space="preserve"> – </w:t>
      </w:r>
      <w:r w:rsidR="006E24C4">
        <w:rPr>
          <w:lang w:eastAsia="ru-RU"/>
        </w:rPr>
        <w:t>Код метода создания упражнения</w:t>
      </w:r>
    </w:p>
    <w:p w14:paraId="344E3D97" w14:textId="77777777" w:rsidR="006E24C4" w:rsidRDefault="006E24C4" w:rsidP="006E24C4">
      <w:pPr>
        <w:pStyle w:val="aff0"/>
      </w:pPr>
      <w:r>
        <w:t>[HttpPost]</w:t>
      </w:r>
    </w:p>
    <w:p w14:paraId="389D959C" w14:textId="77777777" w:rsidR="006E24C4" w:rsidRDefault="006E24C4" w:rsidP="006E24C4">
      <w:pPr>
        <w:pStyle w:val="aff0"/>
      </w:pPr>
      <w:r>
        <w:t>// Метод для добавления нового упражнения</w:t>
      </w:r>
    </w:p>
    <w:p w14:paraId="10814DA7" w14:textId="77777777" w:rsidR="006E24C4" w:rsidRPr="00783E16" w:rsidRDefault="006E24C4" w:rsidP="006E24C4">
      <w:pPr>
        <w:pStyle w:val="aff0"/>
      </w:pPr>
      <w:r w:rsidRPr="006E24C4">
        <w:rPr>
          <w:lang w:val="en-US"/>
        </w:rPr>
        <w:t>public</w:t>
      </w:r>
      <w:r w:rsidRPr="00783E16">
        <w:t xml:space="preserve"> </w:t>
      </w:r>
      <w:proofErr w:type="spellStart"/>
      <w:r w:rsidRPr="006E24C4">
        <w:rPr>
          <w:lang w:val="en-US"/>
        </w:rPr>
        <w:t>async</w:t>
      </w:r>
      <w:proofErr w:type="spellEnd"/>
      <w:r w:rsidRPr="00783E16">
        <w:t xml:space="preserve"> </w:t>
      </w:r>
      <w:r w:rsidRPr="006E24C4">
        <w:rPr>
          <w:lang w:val="en-US"/>
        </w:rPr>
        <w:t>Task</w:t>
      </w:r>
      <w:r w:rsidRPr="00783E16">
        <w:t>&lt;</w:t>
      </w:r>
      <w:proofErr w:type="spellStart"/>
      <w:r w:rsidRPr="006E24C4">
        <w:rPr>
          <w:lang w:val="en-US"/>
        </w:rPr>
        <w:t>ActionResult</w:t>
      </w:r>
      <w:proofErr w:type="spellEnd"/>
      <w:r w:rsidRPr="00783E16">
        <w:t>&lt;</w:t>
      </w:r>
      <w:r w:rsidRPr="006E24C4">
        <w:rPr>
          <w:lang w:val="en-US"/>
        </w:rPr>
        <w:t>Exercise</w:t>
      </w:r>
      <w:r w:rsidRPr="00783E16">
        <w:t xml:space="preserve">&gt;&gt; </w:t>
      </w:r>
      <w:proofErr w:type="spellStart"/>
      <w:r w:rsidRPr="006E24C4">
        <w:rPr>
          <w:lang w:val="en-US"/>
        </w:rPr>
        <w:t>PostExercise</w:t>
      </w:r>
      <w:proofErr w:type="spellEnd"/>
      <w:r w:rsidRPr="00783E16">
        <w:t>([</w:t>
      </w:r>
      <w:proofErr w:type="spellStart"/>
      <w:r w:rsidRPr="006E24C4">
        <w:rPr>
          <w:lang w:val="en-US"/>
        </w:rPr>
        <w:t>FromBody</w:t>
      </w:r>
      <w:proofErr w:type="spellEnd"/>
      <w:r w:rsidRPr="00783E16">
        <w:t xml:space="preserve">] </w:t>
      </w:r>
      <w:r w:rsidRPr="006E24C4">
        <w:rPr>
          <w:lang w:val="en-US"/>
        </w:rPr>
        <w:t>Exercise</w:t>
      </w:r>
      <w:r w:rsidRPr="00783E16">
        <w:t xml:space="preserve"> </w:t>
      </w:r>
      <w:proofErr w:type="spellStart"/>
      <w:r w:rsidRPr="006E24C4">
        <w:rPr>
          <w:lang w:val="en-US"/>
        </w:rPr>
        <w:t>exercise</w:t>
      </w:r>
      <w:proofErr w:type="spellEnd"/>
      <w:r w:rsidRPr="00783E16">
        <w:t>)</w:t>
      </w:r>
    </w:p>
    <w:p w14:paraId="4B8CBA30" w14:textId="77777777" w:rsidR="006E24C4" w:rsidRPr="00783E16" w:rsidRDefault="006E24C4" w:rsidP="006E24C4">
      <w:pPr>
        <w:pStyle w:val="aff0"/>
      </w:pPr>
      <w:r w:rsidRPr="00783E16">
        <w:t>{</w:t>
      </w:r>
    </w:p>
    <w:p w14:paraId="70CF97F4" w14:textId="77777777" w:rsidR="006E24C4" w:rsidRPr="00783E16" w:rsidRDefault="006E24C4" w:rsidP="006E24C4">
      <w:pPr>
        <w:pStyle w:val="aff0"/>
      </w:pPr>
      <w:r w:rsidRPr="00783E16">
        <w:t xml:space="preserve">    // </w:t>
      </w:r>
      <w:r>
        <w:t>Сохраняем</w:t>
      </w:r>
      <w:r w:rsidRPr="00783E16">
        <w:t xml:space="preserve"> </w:t>
      </w:r>
      <w:r>
        <w:t>упражнение</w:t>
      </w:r>
      <w:r w:rsidRPr="00783E16">
        <w:t xml:space="preserve"> </w:t>
      </w:r>
      <w:r>
        <w:t>в</w:t>
      </w:r>
      <w:r w:rsidRPr="00783E16">
        <w:t xml:space="preserve"> </w:t>
      </w:r>
      <w:r>
        <w:t>базе</w:t>
      </w:r>
      <w:r w:rsidRPr="00783E16">
        <w:t xml:space="preserve"> </w:t>
      </w:r>
      <w:r>
        <w:t>данных</w:t>
      </w:r>
    </w:p>
    <w:p w14:paraId="670567A5" w14:textId="77777777" w:rsidR="006E24C4" w:rsidRPr="00783E16" w:rsidRDefault="006E24C4" w:rsidP="006E24C4">
      <w:pPr>
        <w:pStyle w:val="aff0"/>
      </w:pPr>
      <w:r w:rsidRPr="00783E16">
        <w:t xml:space="preserve">    _</w:t>
      </w:r>
      <w:r w:rsidRPr="006E24C4">
        <w:rPr>
          <w:lang w:val="en-US"/>
        </w:rPr>
        <w:t>context</w:t>
      </w:r>
      <w:r w:rsidRPr="00783E16">
        <w:t>.</w:t>
      </w:r>
      <w:r w:rsidRPr="006E24C4">
        <w:rPr>
          <w:lang w:val="en-US"/>
        </w:rPr>
        <w:t>Exercises</w:t>
      </w:r>
      <w:r w:rsidRPr="00783E16">
        <w:t>.</w:t>
      </w:r>
      <w:r w:rsidRPr="006E24C4">
        <w:rPr>
          <w:lang w:val="en-US"/>
        </w:rPr>
        <w:t>Add</w:t>
      </w:r>
      <w:r w:rsidRPr="00783E16">
        <w:t>(</w:t>
      </w:r>
      <w:r w:rsidRPr="006E24C4">
        <w:rPr>
          <w:lang w:val="en-US"/>
        </w:rPr>
        <w:t>exercise</w:t>
      </w:r>
      <w:r w:rsidRPr="00783E16">
        <w:t>);</w:t>
      </w:r>
    </w:p>
    <w:p w14:paraId="48786776" w14:textId="105C6853" w:rsidR="006E24C4" w:rsidRDefault="006E24C4" w:rsidP="006E24C4">
      <w:pPr>
        <w:pStyle w:val="aff0"/>
      </w:pPr>
      <w:r w:rsidRPr="00783E16">
        <w:t xml:space="preserve">    </w:t>
      </w:r>
      <w:r>
        <w:t>await _context.SaveChangesAsync();</w:t>
      </w:r>
    </w:p>
    <w:p w14:paraId="4E25F55B" w14:textId="507D26A3" w:rsidR="006E24C4" w:rsidRDefault="006E24C4" w:rsidP="006E24C4">
      <w:pPr>
        <w:pStyle w:val="aff0"/>
      </w:pPr>
      <w:r>
        <w:t xml:space="preserve">    // Возвращаем </w:t>
      </w:r>
      <w:r w:rsidR="00C46569">
        <w:t xml:space="preserve">ответ </w:t>
      </w:r>
      <w:r>
        <w:t>с ссылкой на созданный ресурс</w:t>
      </w:r>
    </w:p>
    <w:p w14:paraId="21427595" w14:textId="77777777" w:rsidR="006E24C4" w:rsidRPr="006E24C4" w:rsidRDefault="006E24C4" w:rsidP="006E24C4">
      <w:pPr>
        <w:pStyle w:val="aff0"/>
        <w:rPr>
          <w:lang w:val="en-US"/>
        </w:rPr>
      </w:pPr>
      <w:r>
        <w:t xml:space="preserve">    </w:t>
      </w:r>
      <w:r w:rsidRPr="006E24C4">
        <w:rPr>
          <w:lang w:val="en-US"/>
        </w:rPr>
        <w:t xml:space="preserve">return </w:t>
      </w:r>
      <w:proofErr w:type="spellStart"/>
      <w:r w:rsidRPr="006E24C4">
        <w:rPr>
          <w:lang w:val="en-US"/>
        </w:rPr>
        <w:t>CreatedAtAction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nameof</w:t>
      </w:r>
      <w:proofErr w:type="spellEnd"/>
      <w:r w:rsidRPr="006E24C4">
        <w:rPr>
          <w:lang w:val="en-US"/>
        </w:rPr>
        <w:t>(</w:t>
      </w:r>
      <w:proofErr w:type="spellStart"/>
      <w:r w:rsidRPr="006E24C4">
        <w:rPr>
          <w:lang w:val="en-US"/>
        </w:rPr>
        <w:t>GetExercise</w:t>
      </w:r>
      <w:proofErr w:type="spellEnd"/>
      <w:r w:rsidRPr="006E24C4">
        <w:rPr>
          <w:lang w:val="en-US"/>
        </w:rPr>
        <w:t xml:space="preserve">), new { id = </w:t>
      </w:r>
      <w:proofErr w:type="spellStart"/>
      <w:r w:rsidRPr="006E24C4">
        <w:rPr>
          <w:lang w:val="en-US"/>
        </w:rPr>
        <w:t>exercise.ExerciseId</w:t>
      </w:r>
      <w:proofErr w:type="spellEnd"/>
      <w:r w:rsidRPr="006E24C4">
        <w:rPr>
          <w:lang w:val="en-US"/>
        </w:rPr>
        <w:t xml:space="preserve"> }, exercise);</w:t>
      </w:r>
    </w:p>
    <w:p w14:paraId="644E7AA9" w14:textId="0DA5A096" w:rsidR="006E24C4" w:rsidRPr="009E52AD" w:rsidRDefault="006E24C4" w:rsidP="006E24C4">
      <w:pPr>
        <w:pStyle w:val="aff0"/>
      </w:pPr>
      <w:r>
        <w:t>}</w:t>
      </w:r>
    </w:p>
    <w:p w14:paraId="7F65B7C0" w14:textId="5ABE70C8" w:rsidR="00634F1A" w:rsidRDefault="00634F1A" w:rsidP="00634F1A">
      <w:pPr>
        <w:pStyle w:val="2"/>
      </w:pPr>
      <w:bookmarkStart w:id="15" w:name="_Toc214268626"/>
      <w:r>
        <w:t>Экспорт и импорт данных</w:t>
      </w:r>
      <w:bookmarkEnd w:id="15"/>
    </w:p>
    <w:p w14:paraId="427DB117" w14:textId="231D2542" w:rsidR="00C3170A" w:rsidRPr="00B821C0" w:rsidRDefault="00DB6488" w:rsidP="00C3170A">
      <w:pPr>
        <w:pStyle w:val="a3"/>
      </w:pPr>
      <w:r>
        <w:t xml:space="preserve">В приложении реализован экспорт информации о пользователе в формате </w:t>
      </w:r>
      <w:r>
        <w:rPr>
          <w:lang w:val="en-US"/>
        </w:rPr>
        <w:t>PDF</w:t>
      </w:r>
      <w:r>
        <w:t>.</w:t>
      </w:r>
      <w:r w:rsidRPr="00DB6488">
        <w:t xml:space="preserve"> </w:t>
      </w:r>
      <w:r w:rsidR="00B821C0">
        <w:t xml:space="preserve">Код для формирования </w:t>
      </w:r>
      <w:r w:rsidR="00B821C0">
        <w:rPr>
          <w:lang w:val="en-US"/>
        </w:rPr>
        <w:t>PDF</w:t>
      </w:r>
      <w:r w:rsidR="00B821C0">
        <w:t xml:space="preserve"> файла представлен в листинге </w:t>
      </w:r>
      <w:r w:rsidR="00D032C0">
        <w:t>6</w:t>
      </w:r>
      <w:r w:rsidR="00B821C0">
        <w:t>.</w:t>
      </w:r>
    </w:p>
    <w:p w14:paraId="3119EA9C" w14:textId="1C3B9A14" w:rsidR="00DB6488" w:rsidRDefault="00DB6488" w:rsidP="00DB6488">
      <w:pPr>
        <w:pStyle w:val="aff2"/>
      </w:pPr>
      <w:r>
        <w:t xml:space="preserve">Листинг </w:t>
      </w:r>
      <w:r w:rsidR="00D032C0">
        <w:t>6</w:t>
      </w:r>
      <w:r>
        <w:t xml:space="preserve"> </w:t>
      </w:r>
      <w:r w:rsidR="00987314">
        <w:t>–</w:t>
      </w:r>
      <w:r>
        <w:t xml:space="preserve"> </w:t>
      </w:r>
      <w:r w:rsidR="00D032C0">
        <w:t>Код м</w:t>
      </w:r>
      <w:r w:rsidR="00987314">
        <w:t>етод</w:t>
      </w:r>
      <w:r w:rsidR="00D032C0">
        <w:t>а</w:t>
      </w:r>
      <w:r w:rsidR="00987314">
        <w:t xml:space="preserve"> формирования </w:t>
      </w:r>
      <w:r w:rsidR="00987314">
        <w:rPr>
          <w:lang w:val="en-US"/>
        </w:rPr>
        <w:t>PDF</w:t>
      </w:r>
      <w:r w:rsidR="00987314" w:rsidRPr="00987314">
        <w:t xml:space="preserve"> </w:t>
      </w:r>
      <w:r w:rsidR="00987314">
        <w:t>файла</w:t>
      </w:r>
    </w:p>
    <w:p w14:paraId="1491871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fun </w:t>
      </w:r>
      <w:proofErr w:type="spellStart"/>
      <w:r w:rsidRPr="002241A0">
        <w:rPr>
          <w:lang w:val="en-US"/>
        </w:rPr>
        <w:t>generatePdfReport</w:t>
      </w:r>
      <w:proofErr w:type="spellEnd"/>
      <w:r w:rsidRPr="002241A0">
        <w:rPr>
          <w:lang w:val="en-US"/>
        </w:rPr>
        <w:t>(</w:t>
      </w:r>
    </w:p>
    <w:p w14:paraId="2DF94A6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user: </w:t>
      </w:r>
      <w:proofErr w:type="spellStart"/>
      <w:r w:rsidRPr="002241A0">
        <w:rPr>
          <w:lang w:val="en-US"/>
        </w:rPr>
        <w:t>UserProfileDto</w:t>
      </w:r>
      <w:proofErr w:type="spellEnd"/>
      <w:r w:rsidRPr="002241A0">
        <w:rPr>
          <w:lang w:val="en-US"/>
        </w:rPr>
        <w:t>,</w:t>
      </w:r>
    </w:p>
    <w:p w14:paraId="4FA8870B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WorkoutViewModel</w:t>
      </w:r>
      <w:proofErr w:type="spellEnd"/>
      <w:r w:rsidRPr="002241A0">
        <w:rPr>
          <w:lang w:val="en-US"/>
        </w:rPr>
        <w:t>,</w:t>
      </w:r>
    </w:p>
    <w:p w14:paraId="0F51963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exerciseVm</w:t>
      </w:r>
      <w:proofErr w:type="spellEnd"/>
      <w:r w:rsidRPr="002241A0">
        <w:rPr>
          <w:lang w:val="en-US"/>
        </w:rPr>
        <w:t xml:space="preserve">: </w:t>
      </w:r>
      <w:proofErr w:type="spellStart"/>
      <w:r w:rsidRPr="002241A0">
        <w:rPr>
          <w:lang w:val="en-US"/>
        </w:rPr>
        <w:t>ExerciseViewModel</w:t>
      </w:r>
      <w:proofErr w:type="spellEnd"/>
      <w:r w:rsidRPr="002241A0">
        <w:rPr>
          <w:lang w:val="en-US"/>
        </w:rPr>
        <w:t>,</w:t>
      </w:r>
    </w:p>
    <w:p w14:paraId="47FCF1C2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month: </w:t>
      </w:r>
      <w:proofErr w:type="spellStart"/>
      <w:r w:rsidRPr="002241A0">
        <w:rPr>
          <w:lang w:val="en-US"/>
        </w:rPr>
        <w:t>YearMonth</w:t>
      </w:r>
      <w:proofErr w:type="spellEnd"/>
    </w:p>
    <w:p w14:paraId="115CEAA7" w14:textId="354C46ED" w:rsidR="00017645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>) {</w:t>
      </w:r>
    </w:p>
    <w:p w14:paraId="4A49CBA3" w14:textId="73AE4466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Создаём</w:t>
      </w:r>
      <w:r w:rsidRPr="00017645">
        <w:rPr>
          <w:lang w:val="en-US"/>
        </w:rPr>
        <w:t xml:space="preserve"> PDF-</w:t>
      </w:r>
      <w:r w:rsidRPr="00017645">
        <w:t>документ</w:t>
      </w:r>
    </w:p>
    <w:p w14:paraId="42EDC09A" w14:textId="7F82EF2B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pdf = </w:t>
      </w:r>
      <w:proofErr w:type="spellStart"/>
      <w:r w:rsidRPr="002241A0">
        <w:rPr>
          <w:lang w:val="en-US"/>
        </w:rPr>
        <w:t>PdfDocument</w:t>
      </w:r>
      <w:proofErr w:type="spellEnd"/>
      <w:r w:rsidRPr="002241A0">
        <w:rPr>
          <w:lang w:val="en-US"/>
        </w:rPr>
        <w:t>()</w:t>
      </w:r>
    </w:p>
    <w:p w14:paraId="5D1E3709" w14:textId="741A7158" w:rsidR="00017645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Параметры</w:t>
      </w:r>
      <w:r w:rsidRPr="00FC5220">
        <w:rPr>
          <w:lang w:val="en-US"/>
        </w:rPr>
        <w:t xml:space="preserve"> </w:t>
      </w:r>
      <w:r w:rsidRPr="00017645">
        <w:t>страницы</w:t>
      </w:r>
      <w:r w:rsidRPr="00FC5220">
        <w:rPr>
          <w:lang w:val="en-US"/>
        </w:rPr>
        <w:t xml:space="preserve"> (A4)</w:t>
      </w:r>
    </w:p>
    <w:p w14:paraId="3602A17F" w14:textId="357B2951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PdfDocument.PageInfo.Builder</w:t>
      </w:r>
      <w:proofErr w:type="spellEnd"/>
      <w:r w:rsidRPr="002241A0">
        <w:rPr>
          <w:lang w:val="en-US"/>
        </w:rPr>
        <w:t>(595, 842, 1).create()</w:t>
      </w:r>
    </w:p>
    <w:p w14:paraId="50ECD514" w14:textId="23DAD6A1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="001103D1">
        <w:t>Начало</w:t>
      </w:r>
      <w:r w:rsidRPr="00FC5220">
        <w:rPr>
          <w:lang w:val="en-US"/>
        </w:rPr>
        <w:t xml:space="preserve"> </w:t>
      </w:r>
      <w:r w:rsidRPr="00017645">
        <w:t>страниц</w:t>
      </w:r>
      <w:r w:rsidR="001103D1">
        <w:t>ы</w:t>
      </w:r>
    </w:p>
    <w:p w14:paraId="29178EA0" w14:textId="57B474C5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page = </w:t>
      </w:r>
      <w:proofErr w:type="spellStart"/>
      <w:r w:rsidRPr="002241A0">
        <w:rPr>
          <w:lang w:val="en-US"/>
        </w:rPr>
        <w:t>pdf.startPage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pageInfo</w:t>
      </w:r>
      <w:proofErr w:type="spellEnd"/>
      <w:r w:rsidRPr="002241A0">
        <w:rPr>
          <w:lang w:val="en-US"/>
        </w:rPr>
        <w:t>)</w:t>
      </w:r>
    </w:p>
    <w:p w14:paraId="07C7474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canvas: Canvas = </w:t>
      </w:r>
      <w:proofErr w:type="spellStart"/>
      <w:r w:rsidRPr="002241A0">
        <w:rPr>
          <w:lang w:val="en-US"/>
        </w:rPr>
        <w:t>page.canvas</w:t>
      </w:r>
      <w:proofErr w:type="spellEnd"/>
    </w:p>
    <w:p w14:paraId="03061649" w14:textId="09930CCF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Заголовочный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текст</w:t>
      </w:r>
      <w:proofErr w:type="spellEnd"/>
    </w:p>
    <w:p w14:paraId="1B91976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 xml:space="preserve"> = Paint().apply {</w:t>
      </w:r>
    </w:p>
    <w:p w14:paraId="3B6B378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1B3EC58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22f</w:t>
      </w:r>
    </w:p>
    <w:p w14:paraId="522BE9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isFakeBoldText</w:t>
      </w:r>
      <w:proofErr w:type="spellEnd"/>
      <w:r w:rsidRPr="002241A0">
        <w:rPr>
          <w:lang w:val="en-US"/>
        </w:rPr>
        <w:t xml:space="preserve"> = true</w:t>
      </w:r>
    </w:p>
    <w:p w14:paraId="79A18649" w14:textId="695F11E7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7F3EA74D" w14:textId="1C8F1F92" w:rsidR="00017645" w:rsidRPr="00017645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   // </w:t>
      </w:r>
      <w:r w:rsidRPr="00017645">
        <w:t>Обычный</w:t>
      </w:r>
      <w:r w:rsidRPr="00017645">
        <w:rPr>
          <w:lang w:val="en-US"/>
        </w:rPr>
        <w:t xml:space="preserve"> </w:t>
      </w:r>
      <w:r w:rsidRPr="00017645">
        <w:t>текст</w:t>
      </w:r>
    </w:p>
    <w:p w14:paraId="44A98685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 xml:space="preserve"> = Paint().apply {</w:t>
      </w:r>
    </w:p>
    <w:p w14:paraId="369A7AA7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Color.BLACK</w:t>
      </w:r>
      <w:proofErr w:type="spellEnd"/>
    </w:p>
    <w:p w14:paraId="5F60267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textSize</w:t>
      </w:r>
      <w:proofErr w:type="spellEnd"/>
      <w:r w:rsidRPr="002241A0">
        <w:rPr>
          <w:lang w:val="en-US"/>
        </w:rPr>
        <w:t xml:space="preserve"> = 14f</w:t>
      </w:r>
    </w:p>
    <w:p w14:paraId="06AFABB9" w14:textId="39BAD69E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4FC8362D" w14:textId="26ECE8DE" w:rsidR="00017645" w:rsidRPr="00FC522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r w:rsidRPr="00017645">
        <w:t>Синяя</w:t>
      </w:r>
      <w:r w:rsidRPr="00FC5220">
        <w:rPr>
          <w:lang w:val="en-US"/>
        </w:rPr>
        <w:t xml:space="preserve"> </w:t>
      </w:r>
      <w:r w:rsidRPr="00017645">
        <w:t>линия</w:t>
      </w:r>
      <w:r w:rsidRPr="00FC5220">
        <w:rPr>
          <w:lang w:val="en-US"/>
        </w:rPr>
        <w:t>-</w:t>
      </w:r>
      <w:r w:rsidRPr="00017645">
        <w:t>разделитель</w:t>
      </w:r>
    </w:p>
    <w:p w14:paraId="1C5B968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blue = Paint().apply {</w:t>
      </w:r>
    </w:p>
    <w:p w14:paraId="00AB577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color = </w:t>
      </w:r>
      <w:proofErr w:type="spellStart"/>
      <w:r w:rsidRPr="002241A0">
        <w:rPr>
          <w:lang w:val="en-US"/>
        </w:rPr>
        <w:t>Color.parseColor</w:t>
      </w:r>
      <w:proofErr w:type="spellEnd"/>
      <w:r w:rsidRPr="002241A0">
        <w:rPr>
          <w:lang w:val="en-US"/>
        </w:rPr>
        <w:t>("#4DA3FF")</w:t>
      </w:r>
    </w:p>
    <w:p w14:paraId="4848666C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strokeWidth</w:t>
      </w:r>
      <w:proofErr w:type="spellEnd"/>
      <w:r w:rsidRPr="002241A0">
        <w:rPr>
          <w:lang w:val="en-US"/>
        </w:rPr>
        <w:t xml:space="preserve"> = 3f</w:t>
      </w:r>
    </w:p>
    <w:p w14:paraId="1C8E1B6C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FC5220">
        <w:t>}</w:t>
      </w:r>
    </w:p>
    <w:p w14:paraId="12BEC98A" w14:textId="744664FA" w:rsidR="002241A0" w:rsidRPr="00017645" w:rsidRDefault="00017645" w:rsidP="002241A0">
      <w:pPr>
        <w:pStyle w:val="aff0"/>
      </w:pPr>
      <w:r>
        <w:t xml:space="preserve">    </w:t>
      </w:r>
      <w:r w:rsidRPr="00017645">
        <w:t>// Вертикальная позиция</w:t>
      </w:r>
    </w:p>
    <w:p w14:paraId="7702FC00" w14:textId="60D39AE4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var</w:t>
      </w:r>
      <w:r w:rsidRPr="00FC5220">
        <w:t xml:space="preserve"> </w:t>
      </w:r>
      <w:r w:rsidRPr="002241A0">
        <w:rPr>
          <w:lang w:val="en-US"/>
        </w:rPr>
        <w:t>y</w:t>
      </w:r>
      <w:r w:rsidRPr="00FC5220">
        <w:t xml:space="preserve"> = 40</w:t>
      </w:r>
      <w:r w:rsidRPr="002241A0">
        <w:rPr>
          <w:lang w:val="en-US"/>
        </w:rPr>
        <w:t>f</w:t>
      </w:r>
    </w:p>
    <w:p w14:paraId="488A84A2" w14:textId="1BF5AB5B" w:rsidR="002241A0" w:rsidRPr="00FC5220" w:rsidRDefault="002241A0" w:rsidP="002241A0">
      <w:pPr>
        <w:pStyle w:val="aff0"/>
      </w:pPr>
      <w:r w:rsidRPr="00FC5220">
        <w:t xml:space="preserve">    // </w:t>
      </w:r>
      <w:r>
        <w:t>Заголовок</w:t>
      </w:r>
      <w:r w:rsidR="00017645" w:rsidRPr="00017645">
        <w:t xml:space="preserve"> отчёта</w:t>
      </w:r>
    </w:p>
    <w:p w14:paraId="050F25C7" w14:textId="77777777" w:rsidR="002241A0" w:rsidRPr="00FC5220" w:rsidRDefault="002241A0" w:rsidP="002241A0">
      <w:pPr>
        <w:pStyle w:val="aff0"/>
      </w:pPr>
      <w:r w:rsidRPr="00FC5220">
        <w:t xml:space="preserve">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>("</w:t>
      </w:r>
      <w:r>
        <w:t>ФИТНЕС</w:t>
      </w:r>
      <w:r w:rsidRPr="00FC5220">
        <w:t>-</w:t>
      </w:r>
      <w:r>
        <w:t>ТРЕНЕР</w:t>
      </w:r>
      <w:r w:rsidRPr="00FC5220">
        <w:t xml:space="preserve"> — </w:t>
      </w:r>
      <w:r>
        <w:t>ОТЧЁТ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FC5220">
        <w:t>)</w:t>
      </w:r>
    </w:p>
    <w:p w14:paraId="0CB7C7EC" w14:textId="30EA00DC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</w:t>
      </w:r>
      <w:r w:rsidRPr="002241A0">
        <w:rPr>
          <w:lang w:val="en-US"/>
        </w:rPr>
        <w:t>y += 30f</w:t>
      </w:r>
    </w:p>
    <w:p w14:paraId="1BE5AF8A" w14:textId="09927C8D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558C0C36" w14:textId="22E77CB7" w:rsidR="002241A0" w:rsidRPr="00783E16" w:rsidRDefault="002241A0" w:rsidP="002241A0">
      <w:pPr>
        <w:pStyle w:val="aff0"/>
      </w:pPr>
      <w:r w:rsidRPr="002241A0">
        <w:rPr>
          <w:lang w:val="en-US"/>
        </w:rPr>
        <w:t xml:space="preserve">    </w:t>
      </w:r>
      <w:r w:rsidRPr="00783E16">
        <w:t xml:space="preserve">// </w:t>
      </w:r>
      <w:r w:rsidR="00017645" w:rsidRPr="00FC5220">
        <w:t>Блок</w:t>
      </w:r>
      <w:r w:rsidR="00017645" w:rsidRPr="00783E16">
        <w:t xml:space="preserve"> </w:t>
      </w:r>
      <w:r w:rsidR="00017645">
        <w:t>п</w:t>
      </w:r>
      <w:r>
        <w:t>ользовател</w:t>
      </w:r>
      <w:r w:rsidR="00017645">
        <w:t>я</w:t>
      </w:r>
    </w:p>
    <w:p w14:paraId="3E05670F" w14:textId="77777777" w:rsidR="006E24C4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Пользователь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titlePaint</w:t>
      </w:r>
      <w:proofErr w:type="spellEnd"/>
      <w:r w:rsidRPr="00783E16">
        <w:t>)</w:t>
      </w:r>
    </w:p>
    <w:p w14:paraId="547D9284" w14:textId="2BC9FD0E" w:rsidR="002241A0" w:rsidRPr="00783E16" w:rsidRDefault="006E24C4" w:rsidP="002241A0">
      <w:pPr>
        <w:pStyle w:val="aff0"/>
      </w:pPr>
      <w:r w:rsidRPr="00783E16">
        <w:t xml:space="preserve">    </w:t>
      </w:r>
      <w:r w:rsidR="002241A0" w:rsidRPr="002241A0">
        <w:rPr>
          <w:lang w:val="en-US"/>
        </w:rPr>
        <w:t>y</w:t>
      </w:r>
      <w:r w:rsidR="002241A0" w:rsidRPr="00783E16">
        <w:t xml:space="preserve"> += 24</w:t>
      </w:r>
      <w:r w:rsidR="002241A0" w:rsidRPr="002241A0">
        <w:rPr>
          <w:lang w:val="en-US"/>
        </w:rPr>
        <w:t>f</w:t>
      </w:r>
    </w:p>
    <w:p w14:paraId="706AC74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Имя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username</w:t>
      </w:r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B6C4CF4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Пол</w:t>
      </w:r>
      <w:r w:rsidRPr="00783E16">
        <w:t>: ${</w:t>
      </w:r>
      <w:r w:rsidRPr="002241A0">
        <w:rPr>
          <w:lang w:val="en-US"/>
        </w:rPr>
        <w:t>if</w:t>
      </w:r>
      <w:r w:rsidRPr="00783E16">
        <w:t>(</w:t>
      </w:r>
      <w:r w:rsidRPr="002241A0">
        <w:rPr>
          <w:lang w:val="en-US"/>
        </w:rPr>
        <w:t>user</w:t>
      </w:r>
      <w:r w:rsidRPr="00783E16">
        <w:t>.</w:t>
      </w:r>
      <w:r w:rsidRPr="002241A0">
        <w:rPr>
          <w:lang w:val="en-US"/>
        </w:rPr>
        <w:t>gender</w:t>
      </w:r>
      <w:r w:rsidRPr="00783E16">
        <w:t>=="</w:t>
      </w:r>
      <w:r w:rsidRPr="002241A0">
        <w:rPr>
          <w:lang w:val="en-US"/>
        </w:rPr>
        <w:t>male</w:t>
      </w:r>
      <w:r w:rsidRPr="00783E16">
        <w:t>") "</w:t>
      </w:r>
      <w:r>
        <w:t>мужчина</w:t>
      </w:r>
      <w:r w:rsidRPr="00783E16">
        <w:t xml:space="preserve">" </w:t>
      </w:r>
      <w:r w:rsidRPr="002241A0">
        <w:rPr>
          <w:lang w:val="en-US"/>
        </w:rPr>
        <w:t>else</w:t>
      </w:r>
      <w:r w:rsidRPr="00783E16">
        <w:t xml:space="preserve"> "</w:t>
      </w:r>
      <w:r>
        <w:t>женщина</w:t>
      </w:r>
      <w:r w:rsidRPr="00783E16">
        <w:t>"}",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14D11C36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Дата</w:t>
      </w:r>
      <w:r w:rsidRPr="00783E16">
        <w:t xml:space="preserve"> </w:t>
      </w:r>
      <w:r>
        <w:t>рождения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birthDate</w:t>
      </w:r>
      <w:proofErr w:type="spellEnd"/>
      <w:r w:rsidRPr="00783E16">
        <w:t>}",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353408DA" w14:textId="7777777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Рост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heightCm</w:t>
      </w:r>
      <w:proofErr w:type="spellEnd"/>
      <w:r w:rsidRPr="00783E16">
        <w:t xml:space="preserve">} </w:t>
      </w:r>
      <w:r>
        <w:t>см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18</w:t>
      </w:r>
      <w:r w:rsidRPr="002241A0">
        <w:rPr>
          <w:lang w:val="en-US"/>
        </w:rPr>
        <w:t>f</w:t>
      </w:r>
    </w:p>
    <w:p w14:paraId="4FAA0F20" w14:textId="79BC83C7" w:rsidR="002241A0" w:rsidRPr="00783E16" w:rsidRDefault="002241A0" w:rsidP="002241A0">
      <w:pPr>
        <w:pStyle w:val="aff0"/>
      </w:pPr>
      <w:r w:rsidRPr="00783E16">
        <w:t xml:space="preserve">    </w:t>
      </w:r>
      <w:r w:rsidRPr="002241A0">
        <w:rPr>
          <w:lang w:val="en-US"/>
        </w:rPr>
        <w:t>canvas</w:t>
      </w:r>
      <w:r w:rsidRPr="00783E16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783E16">
        <w:t>("</w:t>
      </w:r>
      <w:r>
        <w:t>Вес</w:t>
      </w:r>
      <w:r w:rsidRPr="00783E16">
        <w:t>: ${</w:t>
      </w:r>
      <w:r w:rsidRPr="002241A0">
        <w:rPr>
          <w:lang w:val="en-US"/>
        </w:rPr>
        <w:t>user</w:t>
      </w:r>
      <w:r w:rsidRPr="00783E16">
        <w:t>.</w:t>
      </w:r>
      <w:proofErr w:type="spellStart"/>
      <w:r w:rsidRPr="002241A0">
        <w:rPr>
          <w:lang w:val="en-US"/>
        </w:rPr>
        <w:t>weightKg</w:t>
      </w:r>
      <w:proofErr w:type="spellEnd"/>
      <w:r w:rsidRPr="00783E16">
        <w:t xml:space="preserve">} </w:t>
      </w:r>
      <w:r>
        <w:t>кг</w:t>
      </w:r>
      <w:r w:rsidRPr="00783E16">
        <w:t>", 40</w:t>
      </w:r>
      <w:r w:rsidRPr="002241A0">
        <w:rPr>
          <w:lang w:val="en-US"/>
        </w:rPr>
        <w:t>f</w:t>
      </w:r>
      <w:r w:rsidRPr="00783E16">
        <w:t xml:space="preserve">, </w:t>
      </w:r>
      <w:r w:rsidRPr="002241A0">
        <w:rPr>
          <w:lang w:val="en-US"/>
        </w:rPr>
        <w:t>y</w:t>
      </w:r>
      <w:r w:rsidRPr="00783E16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783E16">
        <w:t xml:space="preserve">); </w:t>
      </w:r>
      <w:r w:rsidRPr="002241A0">
        <w:rPr>
          <w:lang w:val="en-US"/>
        </w:rPr>
        <w:t>y</w:t>
      </w:r>
      <w:r w:rsidRPr="00783E16">
        <w:t xml:space="preserve"> += 30</w:t>
      </w:r>
      <w:r w:rsidRPr="002241A0">
        <w:rPr>
          <w:lang w:val="en-US"/>
        </w:rPr>
        <w:t>f</w:t>
      </w:r>
    </w:p>
    <w:p w14:paraId="4DED2022" w14:textId="5E281BC0" w:rsidR="00886E1F" w:rsidRPr="002241A0" w:rsidRDefault="002241A0" w:rsidP="002241A0">
      <w:pPr>
        <w:pStyle w:val="aff0"/>
        <w:rPr>
          <w:lang w:val="en-US"/>
        </w:rPr>
      </w:pPr>
      <w:r w:rsidRPr="00783E16">
        <w:t xml:space="preserve">    </w:t>
      </w:r>
      <w:proofErr w:type="spellStart"/>
      <w:r w:rsidRPr="002241A0">
        <w:rPr>
          <w:lang w:val="en-US"/>
        </w:rPr>
        <w:t>canvas.drawLine</w:t>
      </w:r>
      <w:proofErr w:type="spellEnd"/>
      <w:r w:rsidRPr="002241A0">
        <w:rPr>
          <w:lang w:val="en-US"/>
        </w:rPr>
        <w:t>(40f, y, 555f, y, blue)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30f</w:t>
      </w:r>
    </w:p>
    <w:p w14:paraId="21F6F127" w14:textId="20CA015E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r w:rsidR="00017645" w:rsidRPr="00017645">
        <w:rPr>
          <w:lang w:val="en-US"/>
        </w:rPr>
        <w:t xml:space="preserve">// </w:t>
      </w:r>
      <w:proofErr w:type="spellStart"/>
      <w:r w:rsidR="00017645" w:rsidRPr="00017645">
        <w:rPr>
          <w:lang w:val="en-US"/>
        </w:rPr>
        <w:t>Период</w:t>
      </w:r>
      <w:proofErr w:type="spellEnd"/>
      <w:r w:rsidR="00017645" w:rsidRPr="00017645">
        <w:rPr>
          <w:lang w:val="en-US"/>
        </w:rPr>
        <w:t xml:space="preserve"> </w:t>
      </w:r>
      <w:proofErr w:type="spellStart"/>
      <w:r w:rsidR="00017645" w:rsidRPr="00017645">
        <w:rPr>
          <w:lang w:val="en-US"/>
        </w:rPr>
        <w:t>отчёта</w:t>
      </w:r>
      <w:proofErr w:type="spellEnd"/>
    </w:p>
    <w:p w14:paraId="7DB88810" w14:textId="53A9D596" w:rsidR="002241A0" w:rsidRPr="006E24C4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Период</w:t>
      </w:r>
      <w:r w:rsidRPr="002241A0">
        <w:rPr>
          <w:lang w:val="en-US"/>
        </w:rPr>
        <w:t>: ${</w:t>
      </w:r>
      <w:proofErr w:type="spellStart"/>
      <w:r w:rsidRPr="002241A0">
        <w:rPr>
          <w:lang w:val="en-US"/>
        </w:rPr>
        <w:t>month.formatRussian</w:t>
      </w:r>
      <w:proofErr w:type="spellEnd"/>
      <w:r w:rsidRPr="002241A0">
        <w:rPr>
          <w:lang w:val="en-US"/>
        </w:rPr>
        <w:t xml:space="preserve">()}",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</w:t>
      </w:r>
      <w:r w:rsidRPr="006E24C4">
        <w:rPr>
          <w:lang w:val="en-US"/>
        </w:rPr>
        <w:t xml:space="preserve"> += 30</w:t>
      </w:r>
      <w:r w:rsidRPr="002241A0">
        <w:rPr>
          <w:lang w:val="en-US"/>
        </w:rPr>
        <w:t>f</w:t>
      </w:r>
    </w:p>
    <w:p w14:paraId="2B48D223" w14:textId="4B3AD772" w:rsidR="002241A0" w:rsidRPr="00783E16" w:rsidRDefault="00017645" w:rsidP="002241A0">
      <w:pPr>
        <w:pStyle w:val="aff0"/>
        <w:rPr>
          <w:lang w:val="en-US"/>
        </w:rPr>
      </w:pPr>
      <w:r w:rsidRPr="006E24C4">
        <w:rPr>
          <w:lang w:val="en-US"/>
        </w:rPr>
        <w:t xml:space="preserve">    </w:t>
      </w:r>
      <w:r w:rsidRPr="00783E16">
        <w:rPr>
          <w:lang w:val="en-US"/>
        </w:rPr>
        <w:t xml:space="preserve">// </w:t>
      </w:r>
      <w:r w:rsidRPr="00FC5220">
        <w:t>Достаём</w:t>
      </w:r>
      <w:r w:rsidRPr="00783E16">
        <w:rPr>
          <w:lang w:val="en-US"/>
        </w:rPr>
        <w:t xml:space="preserve"> </w:t>
      </w:r>
      <w:r w:rsidRPr="00FC5220">
        <w:t>тренировки</w:t>
      </w:r>
      <w:r w:rsidRPr="00783E16">
        <w:rPr>
          <w:lang w:val="en-US"/>
        </w:rPr>
        <w:t xml:space="preserve"> </w:t>
      </w:r>
      <w:r w:rsidRPr="00FC5220">
        <w:t>и</w:t>
      </w:r>
      <w:r w:rsidRPr="00783E16">
        <w:rPr>
          <w:lang w:val="en-US"/>
        </w:rPr>
        <w:t xml:space="preserve"> </w:t>
      </w:r>
      <w:r w:rsidRPr="00FC5220">
        <w:t>выполнения</w:t>
      </w:r>
    </w:p>
    <w:p w14:paraId="23B25A2A" w14:textId="77777777" w:rsidR="002241A0" w:rsidRPr="002241A0" w:rsidRDefault="002241A0" w:rsidP="002241A0">
      <w:pPr>
        <w:pStyle w:val="aff0"/>
        <w:rPr>
          <w:lang w:val="en-US"/>
        </w:rPr>
      </w:pPr>
      <w:r w:rsidRPr="00783E16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workouts = </w:t>
      </w:r>
      <w:proofErr w:type="spellStart"/>
      <w:r w:rsidRPr="002241A0">
        <w:rPr>
          <w:lang w:val="en-US"/>
        </w:rPr>
        <w:t>workoutsVm.workouts.value</w:t>
      </w:r>
      <w:proofErr w:type="spellEnd"/>
    </w:p>
    <w:p w14:paraId="2F012873" w14:textId="5A79918D" w:rsidR="00886E1F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completions = </w:t>
      </w:r>
      <w:proofErr w:type="spellStart"/>
      <w:r w:rsidRPr="002241A0">
        <w:rPr>
          <w:lang w:val="en-US"/>
        </w:rPr>
        <w:t>workoutsVm.completions.value</w:t>
      </w:r>
      <w:proofErr w:type="spellEnd"/>
    </w:p>
    <w:p w14:paraId="0CFFAD4E" w14:textId="1784F69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// </w:t>
      </w:r>
      <w:r w:rsidR="00017645">
        <w:t>Список</w:t>
      </w:r>
      <w:r w:rsidR="00017645" w:rsidRPr="00017645">
        <w:rPr>
          <w:lang w:val="en-US"/>
        </w:rPr>
        <w:t xml:space="preserve"> </w:t>
      </w:r>
      <w:r w:rsidR="00017645">
        <w:t>т</w:t>
      </w:r>
      <w:r>
        <w:t>рениров</w:t>
      </w:r>
      <w:r w:rsidR="00017645">
        <w:t>ок</w:t>
      </w:r>
    </w:p>
    <w:p w14:paraId="311C0660" w14:textId="00BB484C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("</w:t>
      </w:r>
      <w:r>
        <w:t>Тренировки</w:t>
      </w:r>
      <w:r w:rsidRPr="002241A0">
        <w:rPr>
          <w:lang w:val="en-US"/>
        </w:rPr>
        <w:t xml:space="preserve">", 40f, y, </w:t>
      </w:r>
      <w:proofErr w:type="spellStart"/>
      <w:r w:rsidRPr="002241A0">
        <w:rPr>
          <w:lang w:val="en-US"/>
        </w:rPr>
        <w:t>titlePaint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24f</w:t>
      </w:r>
    </w:p>
    <w:p w14:paraId="1B2D4EC5" w14:textId="62F58FE4" w:rsidR="002241A0" w:rsidRPr="00FC522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workouts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proofErr w:type="spellEnd"/>
      <w:r w:rsidRPr="00FC5220">
        <w:rPr>
          <w:lang w:val="en-US"/>
        </w:rPr>
        <w:t xml:space="preserve"> { </w:t>
      </w:r>
      <w:r w:rsidRPr="002241A0">
        <w:rPr>
          <w:lang w:val="en-US"/>
        </w:rPr>
        <w:t>w</w:t>
      </w:r>
      <w:r w:rsidRPr="00FC5220">
        <w:rPr>
          <w:lang w:val="en-US"/>
        </w:rPr>
        <w:t xml:space="preserve"> -&gt;</w:t>
      </w:r>
    </w:p>
    <w:p w14:paraId="019E1A23" w14:textId="0296C246" w:rsidR="00017645" w:rsidRPr="00FC5220" w:rsidRDefault="00017645" w:rsidP="00017645">
      <w:pPr>
        <w:pStyle w:val="aff0"/>
        <w:ind w:firstLine="708"/>
        <w:rPr>
          <w:lang w:val="en-US"/>
        </w:rPr>
      </w:pPr>
      <w:r w:rsidRPr="00FC5220">
        <w:rPr>
          <w:lang w:val="en-US"/>
        </w:rPr>
        <w:t xml:space="preserve">   // </w:t>
      </w:r>
      <w:r w:rsidRPr="00886E1F">
        <w:t>Название</w:t>
      </w:r>
      <w:r w:rsidRPr="00FC5220">
        <w:rPr>
          <w:lang w:val="en-US"/>
        </w:rPr>
        <w:t xml:space="preserve"> </w:t>
      </w:r>
      <w:r w:rsidRPr="00886E1F">
        <w:t>тренировки</w:t>
      </w:r>
    </w:p>
    <w:p w14:paraId="3433A765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("• ${w.name}",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3CA9A0A3" w14:textId="77777777" w:rsidR="002241A0" w:rsidRPr="00FC5220" w:rsidRDefault="002241A0" w:rsidP="002241A0">
      <w:pPr>
        <w:pStyle w:val="aff0"/>
      </w:pPr>
      <w:r w:rsidRPr="002241A0">
        <w:rPr>
          <w:lang w:val="en-US"/>
        </w:rPr>
        <w:t xml:space="preserve">        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528469FA" w14:textId="0E15F4D9" w:rsidR="002241A0" w:rsidRPr="00017645" w:rsidRDefault="00017645" w:rsidP="002241A0">
      <w:pPr>
        <w:pStyle w:val="aff0"/>
      </w:pPr>
      <w:r w:rsidRPr="00FC5220">
        <w:tab/>
      </w:r>
      <w:r>
        <w:t xml:space="preserve">   </w:t>
      </w:r>
      <w:r w:rsidRPr="00017645">
        <w:t>// Длительность, если есть</w:t>
      </w:r>
    </w:p>
    <w:p w14:paraId="3CE270B7" w14:textId="77777777" w:rsidR="002241A0" w:rsidRPr="00FC5220" w:rsidRDefault="002241A0" w:rsidP="002241A0">
      <w:pPr>
        <w:pStyle w:val="aff0"/>
      </w:pPr>
      <w:r w:rsidRPr="00FC5220">
        <w:t xml:space="preserve">        </w:t>
      </w:r>
      <w:r w:rsidRPr="002241A0">
        <w:rPr>
          <w:lang w:val="en-US"/>
        </w:rPr>
        <w:t>w</w:t>
      </w:r>
      <w:r w:rsidRPr="00FC5220">
        <w:t>.</w:t>
      </w:r>
      <w:proofErr w:type="spellStart"/>
      <w:r w:rsidRPr="002241A0">
        <w:rPr>
          <w:lang w:val="en-US"/>
        </w:rPr>
        <w:t>durationMin</w:t>
      </w:r>
      <w:proofErr w:type="spellEnd"/>
      <w:r w:rsidRPr="00FC5220">
        <w:t>?.</w:t>
      </w:r>
      <w:r w:rsidRPr="002241A0">
        <w:rPr>
          <w:lang w:val="en-US"/>
        </w:rPr>
        <w:t>let</w:t>
      </w:r>
      <w:r w:rsidRPr="00FC5220">
        <w:t xml:space="preserve"> {</w:t>
      </w:r>
    </w:p>
    <w:p w14:paraId="7C7066C7" w14:textId="68708EAB" w:rsidR="002241A0" w:rsidRPr="00FC5220" w:rsidRDefault="002241A0" w:rsidP="002241A0">
      <w:pPr>
        <w:pStyle w:val="aff0"/>
      </w:pPr>
      <w:r w:rsidRPr="00FC5220">
        <w:t xml:space="preserve">            </w:t>
      </w:r>
      <w:r w:rsidRPr="002241A0">
        <w:rPr>
          <w:lang w:val="en-US"/>
        </w:rPr>
        <w:t>canvas</w:t>
      </w:r>
      <w:r w:rsidRPr="00FC5220">
        <w:t>.</w:t>
      </w:r>
      <w:proofErr w:type="spellStart"/>
      <w:r w:rsidRPr="002241A0">
        <w:rPr>
          <w:lang w:val="en-US"/>
        </w:rPr>
        <w:t>drawText</w:t>
      </w:r>
      <w:proofErr w:type="spellEnd"/>
      <w:r w:rsidRPr="00FC5220">
        <w:t xml:space="preserve">("   </w:t>
      </w:r>
      <w:r>
        <w:t>Длительность</w:t>
      </w:r>
      <w:r w:rsidRPr="00FC5220">
        <w:t>: ${</w:t>
      </w:r>
      <w:r w:rsidRPr="002241A0">
        <w:rPr>
          <w:lang w:val="en-US"/>
        </w:rPr>
        <w:t>it</w:t>
      </w:r>
      <w:r w:rsidRPr="00FC5220">
        <w:t xml:space="preserve">} </w:t>
      </w:r>
      <w:r>
        <w:t>мин</w:t>
      </w:r>
      <w:r w:rsidRPr="00FC5220">
        <w:t>", 40</w:t>
      </w:r>
      <w:r w:rsidRPr="002241A0">
        <w:rPr>
          <w:lang w:val="en-US"/>
        </w:rPr>
        <w:t>f</w:t>
      </w:r>
      <w:r w:rsidRPr="00FC5220">
        <w:t xml:space="preserve">, </w:t>
      </w:r>
      <w:r w:rsidRPr="002241A0">
        <w:rPr>
          <w:lang w:val="en-US"/>
        </w:rPr>
        <w:t>y</w:t>
      </w:r>
      <w:r w:rsidRPr="00FC5220">
        <w:t xml:space="preserve">, </w:t>
      </w:r>
      <w:proofErr w:type="spellStart"/>
      <w:r w:rsidRPr="002241A0">
        <w:rPr>
          <w:lang w:val="en-US"/>
        </w:rPr>
        <w:t>textPaint</w:t>
      </w:r>
      <w:proofErr w:type="spellEnd"/>
      <w:r w:rsidRPr="00FC5220">
        <w:t>)</w:t>
      </w:r>
      <w:r w:rsidR="006E24C4" w:rsidRPr="006E24C4">
        <w:t xml:space="preserve">; </w:t>
      </w:r>
      <w:r w:rsidRPr="002241A0">
        <w:rPr>
          <w:lang w:val="en-US"/>
        </w:rPr>
        <w:t>y</w:t>
      </w:r>
      <w:r w:rsidRPr="00FC5220">
        <w:t xml:space="preserve"> += 18</w:t>
      </w:r>
      <w:r w:rsidRPr="002241A0">
        <w:rPr>
          <w:lang w:val="en-US"/>
        </w:rPr>
        <w:t>f</w:t>
      </w:r>
    </w:p>
    <w:p w14:paraId="7F23E284" w14:textId="77777777" w:rsidR="002241A0" w:rsidRPr="00FC5220" w:rsidRDefault="002241A0" w:rsidP="002241A0">
      <w:pPr>
        <w:pStyle w:val="aff0"/>
      </w:pPr>
      <w:r w:rsidRPr="00FC5220">
        <w:t xml:space="preserve">        }</w:t>
      </w:r>
    </w:p>
    <w:p w14:paraId="40F17E74" w14:textId="49AA4036" w:rsidR="002241A0" w:rsidRPr="00FC5220" w:rsidRDefault="00017645" w:rsidP="00017645">
      <w:pPr>
        <w:pStyle w:val="aff0"/>
        <w:ind w:left="708"/>
      </w:pPr>
      <w:r>
        <w:t xml:space="preserve">   </w:t>
      </w:r>
      <w:r w:rsidRPr="00FC5220">
        <w:t>// Даты выполнения</w:t>
      </w:r>
    </w:p>
    <w:p w14:paraId="0B8CFF36" w14:textId="77777777" w:rsidR="002241A0" w:rsidRPr="00FC5220" w:rsidRDefault="002241A0" w:rsidP="002241A0">
      <w:pPr>
        <w:pStyle w:val="aff0"/>
      </w:pPr>
      <w:r w:rsidRPr="00FC5220"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FC5220">
        <w:t xml:space="preserve"> </w:t>
      </w:r>
      <w:r w:rsidRPr="002241A0">
        <w:rPr>
          <w:lang w:val="en-US"/>
        </w:rPr>
        <w:t>done</w:t>
      </w:r>
      <w:r w:rsidRPr="00FC5220">
        <w:t xml:space="preserve"> = </w:t>
      </w:r>
      <w:r w:rsidRPr="002241A0">
        <w:rPr>
          <w:lang w:val="en-US"/>
        </w:rPr>
        <w:t>completions</w:t>
      </w:r>
      <w:r w:rsidRPr="00FC5220">
        <w:t>.</w:t>
      </w:r>
      <w:r w:rsidRPr="002241A0">
        <w:rPr>
          <w:lang w:val="en-US"/>
        </w:rPr>
        <w:t>filter</w:t>
      </w:r>
      <w:r w:rsidRPr="00FC5220">
        <w:t xml:space="preserve"> { </w:t>
      </w:r>
      <w:r w:rsidRPr="002241A0">
        <w:rPr>
          <w:lang w:val="en-US"/>
        </w:rPr>
        <w:t>it</w:t>
      </w:r>
      <w:r w:rsidRPr="00FC5220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FC5220">
        <w:t xml:space="preserve"> == </w:t>
      </w:r>
      <w:r w:rsidRPr="002241A0">
        <w:rPr>
          <w:lang w:val="en-US"/>
        </w:rPr>
        <w:t>w</w:t>
      </w:r>
      <w:r w:rsidRPr="00FC5220">
        <w:t>.</w:t>
      </w:r>
      <w:proofErr w:type="spellStart"/>
      <w:r w:rsidRPr="002241A0">
        <w:rPr>
          <w:lang w:val="en-US"/>
        </w:rPr>
        <w:t>workoutId</w:t>
      </w:r>
      <w:proofErr w:type="spellEnd"/>
      <w:r w:rsidRPr="00FC5220">
        <w:t xml:space="preserve"> }</w:t>
      </w:r>
    </w:p>
    <w:p w14:paraId="3B2770A4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t xml:space="preserve">        </w:t>
      </w:r>
      <w:r w:rsidRPr="002241A0">
        <w:rPr>
          <w:lang w:val="en-US"/>
        </w:rPr>
        <w:t>if (</w:t>
      </w:r>
      <w:proofErr w:type="spellStart"/>
      <w:r w:rsidRPr="002241A0">
        <w:rPr>
          <w:lang w:val="en-US"/>
        </w:rPr>
        <w:t>done.isNotEmpty</w:t>
      </w:r>
      <w:proofErr w:type="spellEnd"/>
      <w:r w:rsidRPr="002241A0">
        <w:rPr>
          <w:lang w:val="en-US"/>
        </w:rPr>
        <w:t>()) {</w:t>
      </w:r>
    </w:p>
    <w:p w14:paraId="73191BF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dates = </w:t>
      </w:r>
      <w:proofErr w:type="spellStart"/>
      <w:r w:rsidRPr="002241A0">
        <w:rPr>
          <w:lang w:val="en-US"/>
        </w:rPr>
        <w:t>done.joinToString</w:t>
      </w:r>
      <w:proofErr w:type="spellEnd"/>
      <w:r w:rsidRPr="002241A0">
        <w:rPr>
          <w:lang w:val="en-US"/>
        </w:rPr>
        <w:t xml:space="preserve"> { </w:t>
      </w:r>
      <w:proofErr w:type="spellStart"/>
      <w:r w:rsidRPr="002241A0">
        <w:rPr>
          <w:lang w:val="en-US"/>
        </w:rPr>
        <w:t>it.completedAt</w:t>
      </w:r>
      <w:proofErr w:type="spellEnd"/>
      <w:r w:rsidRPr="002241A0">
        <w:rPr>
          <w:lang w:val="en-US"/>
        </w:rPr>
        <w:t xml:space="preserve"> }</w:t>
      </w:r>
    </w:p>
    <w:p w14:paraId="19DFC90A" w14:textId="1C5070EF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   </w:t>
      </w:r>
      <w:r>
        <w:t>Выполнена</w:t>
      </w:r>
      <w:r w:rsidRPr="002241A0">
        <w:rPr>
          <w:lang w:val="en-US"/>
        </w:rPr>
        <w:t xml:space="preserve">: $dates",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  <w:r w:rsidR="006E24C4">
        <w:rPr>
          <w:lang w:val="en-US"/>
        </w:rPr>
        <w:t xml:space="preserve">; </w:t>
      </w:r>
      <w:r w:rsidRPr="002241A0">
        <w:rPr>
          <w:lang w:val="en-US"/>
        </w:rPr>
        <w:t>y += 18f</w:t>
      </w:r>
    </w:p>
    <w:p w14:paraId="0DE1CDF0" w14:textId="7D6B53C8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2AA61E0C" w14:textId="7A49FC23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</w:t>
      </w:r>
      <w:r w:rsidR="00017645" w:rsidRPr="00017645">
        <w:rPr>
          <w:lang w:val="en-US"/>
        </w:rPr>
        <w:t xml:space="preserve">// </w:t>
      </w:r>
      <w:proofErr w:type="spellStart"/>
      <w:r w:rsidR="00017645" w:rsidRPr="00017645">
        <w:rPr>
          <w:lang w:val="en-US"/>
        </w:rPr>
        <w:t>Упражнения</w:t>
      </w:r>
      <w:proofErr w:type="spellEnd"/>
      <w:r w:rsidR="00017645" w:rsidRPr="00017645">
        <w:rPr>
          <w:lang w:val="en-US"/>
        </w:rPr>
        <w:t xml:space="preserve"> </w:t>
      </w:r>
      <w:proofErr w:type="spellStart"/>
      <w:r w:rsidR="00017645" w:rsidRPr="00017645">
        <w:rPr>
          <w:lang w:val="en-US"/>
        </w:rPr>
        <w:t>тренировки</w:t>
      </w:r>
      <w:proofErr w:type="spellEnd"/>
    </w:p>
    <w:p w14:paraId="41DB6C21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lastRenderedPageBreak/>
        <w:t xml:space="preserve">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we = </w:t>
      </w:r>
      <w:proofErr w:type="spellStart"/>
      <w:r w:rsidRPr="002241A0">
        <w:rPr>
          <w:lang w:val="en-US"/>
        </w:rPr>
        <w:t>workoutsVm.workoutExercises.value</w:t>
      </w:r>
      <w:proofErr w:type="spellEnd"/>
      <w:r w:rsidRPr="002241A0">
        <w:rPr>
          <w:lang w:val="en-US"/>
        </w:rPr>
        <w:t>[</w:t>
      </w:r>
      <w:proofErr w:type="spellStart"/>
      <w:r w:rsidRPr="002241A0">
        <w:rPr>
          <w:lang w:val="en-US"/>
        </w:rPr>
        <w:t>w.workoutId</w:t>
      </w:r>
      <w:proofErr w:type="spellEnd"/>
      <w:r w:rsidRPr="002241A0">
        <w:rPr>
          <w:lang w:val="en-US"/>
        </w:rPr>
        <w:t xml:space="preserve">] ?: </w:t>
      </w:r>
      <w:proofErr w:type="spellStart"/>
      <w:r w:rsidRPr="002241A0">
        <w:rPr>
          <w:lang w:val="en-US"/>
        </w:rPr>
        <w:t>emptyList</w:t>
      </w:r>
      <w:proofErr w:type="spellEnd"/>
      <w:r w:rsidRPr="002241A0">
        <w:rPr>
          <w:lang w:val="en-US"/>
        </w:rPr>
        <w:t>()</w:t>
      </w:r>
    </w:p>
    <w:p w14:paraId="19D0098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if (</w:t>
      </w:r>
      <w:proofErr w:type="spellStart"/>
      <w:r w:rsidRPr="002241A0">
        <w:rPr>
          <w:lang w:val="en-US"/>
        </w:rPr>
        <w:t>we.isNotEmpty</w:t>
      </w:r>
      <w:proofErr w:type="spellEnd"/>
      <w:r w:rsidRPr="002241A0">
        <w:rPr>
          <w:lang w:val="en-US"/>
        </w:rPr>
        <w:t>()) {</w:t>
      </w:r>
    </w:p>
    <w:p w14:paraId="5D0B3EB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 xml:space="preserve">("   </w:t>
      </w:r>
      <w:r>
        <w:t>Упражнения</w:t>
      </w:r>
      <w:r w:rsidRPr="002241A0">
        <w:rPr>
          <w:lang w:val="en-US"/>
        </w:rPr>
        <w:t xml:space="preserve">:", 40f, y, </w:t>
      </w:r>
      <w:proofErr w:type="spellStart"/>
      <w:r w:rsidRPr="002241A0">
        <w:rPr>
          <w:lang w:val="en-US"/>
        </w:rPr>
        <w:t>textPaint</w:t>
      </w:r>
      <w:proofErr w:type="spellEnd"/>
      <w:r w:rsidRPr="002241A0">
        <w:rPr>
          <w:lang w:val="en-US"/>
        </w:rPr>
        <w:t>)</w:t>
      </w:r>
    </w:p>
    <w:p w14:paraId="0CF23768" w14:textId="3AFFABB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y += 18f</w:t>
      </w:r>
    </w:p>
    <w:p w14:paraId="4344584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</w:t>
      </w:r>
      <w:proofErr w:type="spellStart"/>
      <w:r w:rsidRPr="002241A0">
        <w:rPr>
          <w:lang w:val="en-US"/>
        </w:rPr>
        <w:t>ui</w:t>
      </w:r>
      <w:proofErr w:type="spellEnd"/>
      <w:r w:rsidRPr="002241A0">
        <w:rPr>
          <w:lang w:val="en-US"/>
        </w:rPr>
        <w:t xml:space="preserve"> = </w:t>
      </w:r>
      <w:proofErr w:type="spellStart"/>
      <w:r w:rsidRPr="002241A0">
        <w:rPr>
          <w:lang w:val="en-US"/>
        </w:rPr>
        <w:t>workoutsVm.mergeExercises</w:t>
      </w:r>
      <w:proofErr w:type="spellEnd"/>
      <w:r w:rsidRPr="002241A0">
        <w:rPr>
          <w:lang w:val="en-US"/>
        </w:rPr>
        <w:t xml:space="preserve">(we, </w:t>
      </w:r>
      <w:proofErr w:type="spellStart"/>
      <w:r w:rsidRPr="002241A0">
        <w:rPr>
          <w:lang w:val="en-US"/>
        </w:rPr>
        <w:t>exerciseVm.exercises.value</w:t>
      </w:r>
      <w:proofErr w:type="spellEnd"/>
      <w:r w:rsidRPr="002241A0">
        <w:rPr>
          <w:lang w:val="en-US"/>
        </w:rPr>
        <w:t>)</w:t>
      </w:r>
    </w:p>
    <w:p w14:paraId="2FFAE71F" w14:textId="73F1A390" w:rsidR="002241A0" w:rsidRPr="00017645" w:rsidRDefault="00017645" w:rsidP="002241A0">
      <w:pPr>
        <w:pStyle w:val="aff0"/>
      </w:pPr>
      <w:r>
        <w:rPr>
          <w:lang w:val="en-US"/>
        </w:rPr>
        <w:tab/>
      </w:r>
      <w:r>
        <w:rPr>
          <w:lang w:val="en-US"/>
        </w:rPr>
        <w:tab/>
      </w:r>
      <w:r w:rsidRPr="00886E1F">
        <w:rPr>
          <w:lang w:val="en-US"/>
        </w:rPr>
        <w:t xml:space="preserve">  </w:t>
      </w:r>
      <w:r w:rsidRPr="00017645">
        <w:t xml:space="preserve">// Список упражнений с количеством </w:t>
      </w:r>
      <w:r>
        <w:t>подходов</w:t>
      </w:r>
      <w:r w:rsidRPr="00017645">
        <w:t xml:space="preserve"> / повторов / вес</w:t>
      </w:r>
      <w:r>
        <w:t>ов</w:t>
      </w:r>
    </w:p>
    <w:p w14:paraId="47814F80" w14:textId="77777777" w:rsidR="002241A0" w:rsidRPr="00FC5220" w:rsidRDefault="002241A0" w:rsidP="002241A0">
      <w:pPr>
        <w:pStyle w:val="aff0"/>
        <w:rPr>
          <w:lang w:val="en-US"/>
        </w:rPr>
      </w:pPr>
      <w:r w:rsidRPr="00017645">
        <w:t xml:space="preserve">            </w:t>
      </w:r>
      <w:proofErr w:type="spellStart"/>
      <w:r w:rsidRPr="002241A0">
        <w:rPr>
          <w:lang w:val="en-US"/>
        </w:rPr>
        <w:t>ui</w:t>
      </w:r>
      <w:r w:rsidRPr="00FC5220">
        <w:rPr>
          <w:lang w:val="en-US"/>
        </w:rPr>
        <w:t>.</w:t>
      </w:r>
      <w:r w:rsidRPr="002241A0">
        <w:rPr>
          <w:lang w:val="en-US"/>
        </w:rPr>
        <w:t>forEach</w:t>
      </w:r>
      <w:proofErr w:type="spellEnd"/>
      <w:r w:rsidRPr="00FC5220">
        <w:rPr>
          <w:lang w:val="en-US"/>
        </w:rPr>
        <w:t xml:space="preserve"> { </w:t>
      </w:r>
      <w:r w:rsidRPr="002241A0">
        <w:rPr>
          <w:lang w:val="en-US"/>
        </w:rPr>
        <w:t>ex</w:t>
      </w:r>
      <w:r w:rsidRPr="00FC5220">
        <w:rPr>
          <w:lang w:val="en-US"/>
        </w:rPr>
        <w:t xml:space="preserve"> -&gt;</w:t>
      </w:r>
    </w:p>
    <w:p w14:paraId="46D3C707" w14:textId="77777777" w:rsidR="002241A0" w:rsidRPr="002241A0" w:rsidRDefault="002241A0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            </w:t>
      </w:r>
      <w:proofErr w:type="spellStart"/>
      <w:r w:rsidRPr="002241A0">
        <w:rPr>
          <w:lang w:val="en-US"/>
        </w:rPr>
        <w:t>canvas.drawText</w:t>
      </w:r>
      <w:proofErr w:type="spellEnd"/>
      <w:r w:rsidRPr="002241A0">
        <w:rPr>
          <w:lang w:val="en-US"/>
        </w:rPr>
        <w:t>(</w:t>
      </w:r>
    </w:p>
    <w:p w14:paraId="4587361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"      - ${ex.name}: ${</w:t>
      </w:r>
      <w:proofErr w:type="spellStart"/>
      <w:r w:rsidRPr="002241A0">
        <w:rPr>
          <w:lang w:val="en-US"/>
        </w:rPr>
        <w:t>ex.sets</w:t>
      </w:r>
      <w:proofErr w:type="spellEnd"/>
      <w:r w:rsidRPr="002241A0">
        <w:rPr>
          <w:lang w:val="en-US"/>
        </w:rPr>
        <w:t>}×${</w:t>
      </w:r>
      <w:proofErr w:type="spellStart"/>
      <w:r w:rsidRPr="002241A0">
        <w:rPr>
          <w:lang w:val="en-US"/>
        </w:rPr>
        <w:t>ex.reps</w:t>
      </w:r>
      <w:proofErr w:type="spellEnd"/>
      <w:r w:rsidRPr="002241A0">
        <w:rPr>
          <w:lang w:val="en-US"/>
        </w:rPr>
        <w:t>} (${</w:t>
      </w:r>
      <w:proofErr w:type="spellStart"/>
      <w:r w:rsidRPr="002241A0">
        <w:rPr>
          <w:lang w:val="en-US"/>
        </w:rPr>
        <w:t>ex.weightKg</w:t>
      </w:r>
      <w:proofErr w:type="spellEnd"/>
      <w:r w:rsidRPr="002241A0">
        <w:rPr>
          <w:lang w:val="en-US"/>
        </w:rPr>
        <w:t xml:space="preserve">} </w:t>
      </w:r>
      <w:r>
        <w:t>кг</w:t>
      </w:r>
      <w:r w:rsidRPr="002241A0">
        <w:rPr>
          <w:lang w:val="en-US"/>
        </w:rPr>
        <w:t>)",</w:t>
      </w:r>
    </w:p>
    <w:p w14:paraId="6F336620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40f,</w:t>
      </w:r>
    </w:p>
    <w:p w14:paraId="21E1BBEF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y,</w:t>
      </w:r>
    </w:p>
    <w:p w14:paraId="6BF37F49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    </w:t>
      </w:r>
      <w:proofErr w:type="spellStart"/>
      <w:r w:rsidRPr="002241A0">
        <w:rPr>
          <w:lang w:val="en-US"/>
        </w:rPr>
        <w:t>textPaint</w:t>
      </w:r>
      <w:proofErr w:type="spellEnd"/>
    </w:p>
    <w:p w14:paraId="77670DF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)</w:t>
      </w:r>
    </w:p>
    <w:p w14:paraId="478F1BF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    y += 18f</w:t>
      </w:r>
    </w:p>
    <w:p w14:paraId="5831845D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    }</w:t>
      </w:r>
    </w:p>
    <w:p w14:paraId="36891A9E" w14:textId="1CF696B0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}</w:t>
      </w:r>
    </w:p>
    <w:p w14:paraId="44CEF27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y += 14f</w:t>
      </w:r>
    </w:p>
    <w:p w14:paraId="5239B678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}</w:t>
      </w:r>
    </w:p>
    <w:p w14:paraId="397D2208" w14:textId="685A862F" w:rsidR="002241A0" w:rsidRPr="00FC5220" w:rsidRDefault="00017645" w:rsidP="002241A0">
      <w:pPr>
        <w:pStyle w:val="aff0"/>
        <w:rPr>
          <w:lang w:val="en-US"/>
        </w:rPr>
      </w:pPr>
      <w:r w:rsidRPr="00017645">
        <w:rPr>
          <w:lang w:val="en-US"/>
        </w:rPr>
        <w:t xml:space="preserve"> </w:t>
      </w:r>
      <w:r w:rsidRPr="00FC5220">
        <w:rPr>
          <w:lang w:val="en-US"/>
        </w:rPr>
        <w:t xml:space="preserve">   // </w:t>
      </w:r>
      <w:r w:rsidRPr="00017645">
        <w:t>Завершаем</w:t>
      </w:r>
      <w:r w:rsidRPr="00FC5220">
        <w:rPr>
          <w:lang w:val="en-US"/>
        </w:rPr>
        <w:t xml:space="preserve"> </w:t>
      </w:r>
      <w:r w:rsidRPr="00017645">
        <w:t>страницу</w:t>
      </w:r>
    </w:p>
    <w:p w14:paraId="108F6553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pdf.finishPage</w:t>
      </w:r>
      <w:proofErr w:type="spellEnd"/>
      <w:r w:rsidRPr="002241A0">
        <w:rPr>
          <w:lang w:val="en-US"/>
        </w:rPr>
        <w:t>(page)</w:t>
      </w:r>
    </w:p>
    <w:p w14:paraId="682EE183" w14:textId="5F142790" w:rsidR="002241A0" w:rsidRPr="00017645" w:rsidRDefault="00017645" w:rsidP="00017645">
      <w:pPr>
        <w:pStyle w:val="aff0"/>
      </w:pPr>
      <w:r w:rsidRPr="00FC5220">
        <w:rPr>
          <w:lang w:val="en-US"/>
        </w:rPr>
        <w:t xml:space="preserve">    </w:t>
      </w:r>
      <w:r w:rsidRPr="00017645">
        <w:t xml:space="preserve">// Файл </w:t>
      </w:r>
      <w:r w:rsidRPr="00017645">
        <w:rPr>
          <w:lang w:val="en-US"/>
        </w:rPr>
        <w:t>PDF</w:t>
      </w:r>
      <w:r w:rsidRPr="00017645">
        <w:t xml:space="preserve"> в папке "Загрузки"</w:t>
      </w:r>
    </w:p>
    <w:p w14:paraId="1602817B" w14:textId="15E1855F" w:rsidR="002241A0" w:rsidRPr="002241A0" w:rsidRDefault="002241A0" w:rsidP="00017645">
      <w:pPr>
        <w:pStyle w:val="aff0"/>
        <w:rPr>
          <w:lang w:val="en-US"/>
        </w:rPr>
      </w:pPr>
      <w:r w:rsidRPr="00FC5220">
        <w:t xml:space="preserve">    </w:t>
      </w:r>
      <w:proofErr w:type="spellStart"/>
      <w:r w:rsidRPr="002241A0">
        <w:rPr>
          <w:lang w:val="en-US"/>
        </w:rPr>
        <w:t>val</w:t>
      </w:r>
      <w:proofErr w:type="spellEnd"/>
      <w:r w:rsidRPr="002241A0">
        <w:rPr>
          <w:lang w:val="en-US"/>
        </w:rPr>
        <w:t xml:space="preserve"> file = File(</w:t>
      </w:r>
      <w:r w:rsidR="00017645" w:rsidRPr="00017645">
        <w:rPr>
          <w:lang w:val="en-US"/>
        </w:rPr>
        <w:t xml:space="preserve"> </w:t>
      </w:r>
      <w:r w:rsidRPr="002241A0">
        <w:rPr>
          <w:lang w:val="en-US"/>
        </w:rPr>
        <w:t>Environment.getExternalStoragePublicDirectory(Environment.DIRECTORY_DOWNLOADS),</w:t>
      </w:r>
    </w:p>
    <w:p w14:paraId="792E0D9E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    "</w:t>
      </w:r>
      <w:proofErr w:type="spellStart"/>
      <w:r w:rsidRPr="002241A0">
        <w:rPr>
          <w:lang w:val="en-US"/>
        </w:rPr>
        <w:t>fitness_report</w:t>
      </w:r>
      <w:proofErr w:type="spellEnd"/>
      <w:r w:rsidRPr="002241A0">
        <w:rPr>
          <w:lang w:val="en-US"/>
        </w:rPr>
        <w:t>_${</w:t>
      </w:r>
      <w:proofErr w:type="spellStart"/>
      <w:r w:rsidRPr="002241A0">
        <w:rPr>
          <w:lang w:val="en-US"/>
        </w:rPr>
        <w:t>month.year</w:t>
      </w:r>
      <w:proofErr w:type="spellEnd"/>
      <w:r w:rsidRPr="002241A0">
        <w:rPr>
          <w:lang w:val="en-US"/>
        </w:rPr>
        <w:t>}_${</w:t>
      </w:r>
      <w:proofErr w:type="spellStart"/>
      <w:r w:rsidRPr="002241A0">
        <w:rPr>
          <w:lang w:val="en-US"/>
        </w:rPr>
        <w:t>month.monthValue</w:t>
      </w:r>
      <w:proofErr w:type="spellEnd"/>
      <w:r w:rsidRPr="002241A0">
        <w:rPr>
          <w:lang w:val="en-US"/>
        </w:rPr>
        <w:t>}.pdf"</w:t>
      </w:r>
    </w:p>
    <w:p w14:paraId="76CD609A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)</w:t>
      </w:r>
    </w:p>
    <w:p w14:paraId="3FFFFE0A" w14:textId="4A43C1CA" w:rsidR="002241A0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Записываем</w:t>
      </w:r>
      <w:proofErr w:type="spellEnd"/>
      <w:r w:rsidRPr="00017645">
        <w:rPr>
          <w:lang w:val="en-US"/>
        </w:rPr>
        <w:t xml:space="preserve"> PDF в </w:t>
      </w:r>
      <w:proofErr w:type="spellStart"/>
      <w:r w:rsidRPr="00017645">
        <w:rPr>
          <w:lang w:val="en-US"/>
        </w:rPr>
        <w:t>файл</w:t>
      </w:r>
      <w:proofErr w:type="spellEnd"/>
    </w:p>
    <w:p w14:paraId="5AC1967B" w14:textId="01CA89AA" w:rsid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pdf.writeTo</w:t>
      </w:r>
      <w:proofErr w:type="spellEnd"/>
      <w:r w:rsidRPr="002241A0">
        <w:rPr>
          <w:lang w:val="en-US"/>
        </w:rPr>
        <w:t>(</w:t>
      </w:r>
      <w:proofErr w:type="spellStart"/>
      <w:r w:rsidRPr="002241A0">
        <w:rPr>
          <w:lang w:val="en-US"/>
        </w:rPr>
        <w:t>FileOutputStream</w:t>
      </w:r>
      <w:proofErr w:type="spellEnd"/>
      <w:r w:rsidRPr="002241A0">
        <w:rPr>
          <w:lang w:val="en-US"/>
        </w:rPr>
        <w:t>(file))</w:t>
      </w:r>
    </w:p>
    <w:p w14:paraId="520FE39F" w14:textId="60B11499" w:rsidR="00017645" w:rsidRPr="002241A0" w:rsidRDefault="00017645" w:rsidP="002241A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017645">
        <w:rPr>
          <w:lang w:val="en-US"/>
        </w:rPr>
        <w:t xml:space="preserve">// </w:t>
      </w:r>
      <w:proofErr w:type="spellStart"/>
      <w:r w:rsidRPr="00017645">
        <w:rPr>
          <w:lang w:val="en-US"/>
        </w:rPr>
        <w:t>Закрываем</w:t>
      </w:r>
      <w:proofErr w:type="spellEnd"/>
      <w:r w:rsidRPr="00017645">
        <w:rPr>
          <w:lang w:val="en-US"/>
        </w:rPr>
        <w:t xml:space="preserve"> </w:t>
      </w:r>
      <w:proofErr w:type="spellStart"/>
      <w:r w:rsidRPr="00017645">
        <w:rPr>
          <w:lang w:val="en-US"/>
        </w:rPr>
        <w:t>документ</w:t>
      </w:r>
      <w:proofErr w:type="spellEnd"/>
    </w:p>
    <w:p w14:paraId="4FB6C626" w14:textId="77777777" w:rsidR="002241A0" w:rsidRPr="002241A0" w:rsidRDefault="002241A0" w:rsidP="002241A0">
      <w:pPr>
        <w:pStyle w:val="aff0"/>
        <w:rPr>
          <w:lang w:val="en-US"/>
        </w:rPr>
      </w:pPr>
      <w:r w:rsidRPr="002241A0">
        <w:rPr>
          <w:lang w:val="en-US"/>
        </w:rPr>
        <w:t xml:space="preserve">    </w:t>
      </w:r>
      <w:proofErr w:type="spellStart"/>
      <w:r w:rsidRPr="002241A0">
        <w:rPr>
          <w:lang w:val="en-US"/>
        </w:rPr>
        <w:t>pdf.close</w:t>
      </w:r>
      <w:proofErr w:type="spellEnd"/>
      <w:r w:rsidRPr="002241A0">
        <w:rPr>
          <w:lang w:val="en-US"/>
        </w:rPr>
        <w:t>()</w:t>
      </w:r>
    </w:p>
    <w:p w14:paraId="6224ED8D" w14:textId="2690A336" w:rsidR="006E24C4" w:rsidRPr="00987314" w:rsidRDefault="002241A0" w:rsidP="002241A0">
      <w:pPr>
        <w:pStyle w:val="aff0"/>
      </w:pPr>
      <w:r>
        <w:t>}</w:t>
      </w:r>
    </w:p>
    <w:p w14:paraId="2A4222AB" w14:textId="77777777" w:rsidR="00634F1A" w:rsidRDefault="00BC0419" w:rsidP="00634F1A">
      <w:pPr>
        <w:pStyle w:val="1"/>
      </w:pPr>
      <w:bookmarkStart w:id="16" w:name="_Toc214268627"/>
      <w:r>
        <w:lastRenderedPageBreak/>
        <w:t>Тестирование и отладка ПО</w:t>
      </w:r>
      <w:bookmarkEnd w:id="16"/>
    </w:p>
    <w:p w14:paraId="444F091A" w14:textId="26C3456C" w:rsidR="00BC0419" w:rsidRDefault="00BC0419" w:rsidP="00BC0419">
      <w:pPr>
        <w:pStyle w:val="2"/>
      </w:pPr>
      <w:bookmarkStart w:id="17" w:name="_Toc214268628"/>
      <w:r>
        <w:t>Структурное тестирование</w:t>
      </w:r>
      <w:bookmarkEnd w:id="17"/>
    </w:p>
    <w:p w14:paraId="2C4AFFA0" w14:textId="18FDF35E" w:rsidR="00C3170A" w:rsidRDefault="00FC5220" w:rsidP="00C3170A">
      <w:pPr>
        <w:pStyle w:val="a3"/>
      </w:pPr>
      <w:r>
        <w:t>В ходе курсов</w:t>
      </w:r>
      <w:r w:rsidR="00C477E3">
        <w:t>о</w:t>
      </w:r>
      <w:r>
        <w:t>го проектировани</w:t>
      </w:r>
      <w:r w:rsidR="00C477E3">
        <w:t>я</w:t>
      </w:r>
      <w:r>
        <w:t xml:space="preserve"> проведено структурное </w:t>
      </w:r>
      <w:r w:rsidR="00C477E3">
        <w:t>тестирование</w:t>
      </w:r>
      <w:r>
        <w:t xml:space="preserve"> </w:t>
      </w:r>
      <w:r w:rsidR="007006F6">
        <w:t xml:space="preserve">метода </w:t>
      </w:r>
      <w:r w:rsidR="007006F6">
        <w:rPr>
          <w:lang w:val="en-US"/>
        </w:rPr>
        <w:t>login</w:t>
      </w:r>
      <w:r w:rsidR="007006F6" w:rsidRPr="007006F6">
        <w:t xml:space="preserve"> </w:t>
      </w:r>
      <w:r w:rsidR="007006F6">
        <w:t xml:space="preserve">с помощью стандартной библиотеки </w:t>
      </w:r>
      <w:r w:rsidR="007006F6">
        <w:rPr>
          <w:lang w:val="en-US"/>
        </w:rPr>
        <w:t>J</w:t>
      </w:r>
      <w:r w:rsidR="00857278">
        <w:rPr>
          <w:lang w:val="en-US"/>
        </w:rPr>
        <w:t>U</w:t>
      </w:r>
      <w:r w:rsidR="007006F6">
        <w:rPr>
          <w:lang w:val="en-US"/>
        </w:rPr>
        <w:t>nit</w:t>
      </w:r>
      <w:r w:rsidR="007006F6">
        <w:t>.</w:t>
      </w:r>
      <w:r>
        <w:t xml:space="preserve"> </w:t>
      </w:r>
      <w:r w:rsidR="007006F6">
        <w:t>Код</w:t>
      </w:r>
      <w:r>
        <w:t xml:space="preserve"> </w:t>
      </w:r>
      <w:r w:rsidR="007006F6">
        <w:t>для тестирования метода</w:t>
      </w:r>
      <w:r>
        <w:t xml:space="preserve"> представлен в листинге </w:t>
      </w:r>
      <w:r w:rsidR="00D032C0">
        <w:t>7</w:t>
      </w:r>
      <w:r>
        <w:t>.</w:t>
      </w:r>
    </w:p>
    <w:p w14:paraId="4B2BF88D" w14:textId="262E525F" w:rsidR="00D27A17" w:rsidRDefault="007006F6" w:rsidP="00C3170A">
      <w:pPr>
        <w:pStyle w:val="a3"/>
      </w:pPr>
      <w:r>
        <w:t>Результат тестирования представлен в рисунке 5.</w:t>
      </w:r>
    </w:p>
    <w:p w14:paraId="6AEB0DC7" w14:textId="2594D148" w:rsidR="00FC5220" w:rsidRPr="00D032C0" w:rsidRDefault="00FC5220" w:rsidP="00FC5220">
      <w:pPr>
        <w:pStyle w:val="aff2"/>
      </w:pPr>
      <w:r>
        <w:t>Листинг</w:t>
      </w:r>
      <w:r w:rsidRPr="00D032C0">
        <w:t xml:space="preserve"> </w:t>
      </w:r>
      <w:r w:rsidR="00D032C0">
        <w:t>7</w:t>
      </w:r>
      <w:r w:rsidRPr="00D032C0">
        <w:t xml:space="preserve"> – </w:t>
      </w:r>
      <w:r w:rsidR="009E0FE9">
        <w:t xml:space="preserve">Код </w:t>
      </w:r>
      <w:r w:rsidRPr="009E0FE9">
        <w:rPr>
          <w:color w:val="FF0000"/>
        </w:rPr>
        <w:t xml:space="preserve">Тестирование </w:t>
      </w:r>
      <w:r>
        <w:t>метода</w:t>
      </w:r>
      <w:r w:rsidRPr="00D032C0">
        <w:t xml:space="preserve"> </w:t>
      </w:r>
      <w:r>
        <w:t>авторизации</w:t>
      </w:r>
    </w:p>
    <w:p w14:paraId="6192D500" w14:textId="77777777" w:rsidR="00FC5220" w:rsidRPr="00D032C0" w:rsidRDefault="00FC5220" w:rsidP="00FC5220">
      <w:pPr>
        <w:pStyle w:val="aff0"/>
      </w:pPr>
      <w:r w:rsidRPr="00D032C0">
        <w:t>@</w:t>
      </w:r>
      <w:proofErr w:type="spellStart"/>
      <w:r w:rsidRPr="00FC5220">
        <w:rPr>
          <w:lang w:val="en-US"/>
        </w:rPr>
        <w:t>OptIn</w:t>
      </w:r>
      <w:proofErr w:type="spellEnd"/>
      <w:r w:rsidRPr="00D032C0">
        <w:t>(</w:t>
      </w:r>
      <w:proofErr w:type="spellStart"/>
      <w:r w:rsidRPr="00FC5220">
        <w:rPr>
          <w:lang w:val="en-US"/>
        </w:rPr>
        <w:t>ExperimentalCoroutinesApi</w:t>
      </w:r>
      <w:proofErr w:type="spellEnd"/>
      <w:r w:rsidRPr="00D032C0">
        <w:t>::</w:t>
      </w:r>
      <w:r w:rsidRPr="00FC5220">
        <w:rPr>
          <w:lang w:val="en-US"/>
        </w:rPr>
        <w:t>class</w:t>
      </w:r>
      <w:r w:rsidRPr="00D032C0">
        <w:t>)</w:t>
      </w:r>
    </w:p>
    <w:p w14:paraId="4A3B465E" w14:textId="7ED04AD0" w:rsidR="00FC5220" w:rsidRPr="00C477E3" w:rsidRDefault="00FC5220" w:rsidP="00FC5220">
      <w:pPr>
        <w:pStyle w:val="aff0"/>
      </w:pPr>
      <w:r w:rsidRPr="00FC5220">
        <w:rPr>
          <w:lang w:val="en-US"/>
        </w:rPr>
        <w:t>class</w:t>
      </w:r>
      <w:r w:rsidRPr="00C477E3">
        <w:t xml:space="preserve"> </w:t>
      </w:r>
      <w:proofErr w:type="spellStart"/>
      <w:r w:rsidRPr="00FC5220">
        <w:rPr>
          <w:lang w:val="en-US"/>
        </w:rPr>
        <w:t>AuthViewModelTest</w:t>
      </w:r>
      <w:proofErr w:type="spellEnd"/>
      <w:r w:rsidRPr="00C477E3">
        <w:t xml:space="preserve"> {</w:t>
      </w:r>
    </w:p>
    <w:p w14:paraId="3682BD8B" w14:textId="2D8E34A6" w:rsidR="00FC5220" w:rsidRPr="00FC5220" w:rsidRDefault="00FC5220" w:rsidP="00947712">
      <w:pPr>
        <w:pStyle w:val="aff0"/>
      </w:pPr>
      <w:r w:rsidRPr="00A72A47">
        <w:t xml:space="preserve">    </w:t>
      </w:r>
      <w:r w:rsidRPr="00FC5220">
        <w:t xml:space="preserve">// Правило, подменяющее </w:t>
      </w:r>
      <w:r w:rsidRPr="00FC5220">
        <w:rPr>
          <w:lang w:val="en-US"/>
        </w:rPr>
        <w:t>Dispatchers</w:t>
      </w:r>
      <w:r w:rsidRPr="00FC5220">
        <w:t>.</w:t>
      </w:r>
      <w:r w:rsidRPr="00FC5220">
        <w:rPr>
          <w:lang w:val="en-US"/>
        </w:rPr>
        <w:t>Main</w:t>
      </w:r>
      <w:r w:rsidRPr="00FC5220">
        <w:t xml:space="preserve"> тестовым диспетчером.</w:t>
      </w:r>
    </w:p>
    <w:p w14:paraId="50AE4C9F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@get:Rule</w:t>
      </w:r>
    </w:p>
    <w:p w14:paraId="23067709" w14:textId="1B6AFAD5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r w:rsidRPr="00FC5220">
        <w:rPr>
          <w:lang w:val="en-US"/>
        </w:rPr>
        <w:t>val</w:t>
      </w:r>
      <w:proofErr w:type="spellEnd"/>
      <w:r w:rsidRPr="00FC5220">
        <w:rPr>
          <w:lang w:val="en-US"/>
        </w:rPr>
        <w:t xml:space="preserve"> </w:t>
      </w:r>
      <w:proofErr w:type="spellStart"/>
      <w:r w:rsidRPr="00FC5220">
        <w:rPr>
          <w:lang w:val="en-US"/>
        </w:rPr>
        <w:t>mainDispatcherRule</w:t>
      </w:r>
      <w:proofErr w:type="spellEnd"/>
      <w:r w:rsidRPr="00FC5220">
        <w:rPr>
          <w:lang w:val="en-US"/>
        </w:rPr>
        <w:t xml:space="preserve"> = </w:t>
      </w:r>
      <w:proofErr w:type="spellStart"/>
      <w:r w:rsidRPr="00FC5220">
        <w:rPr>
          <w:lang w:val="en-US"/>
        </w:rPr>
        <w:t>MainDispatcherRule</w:t>
      </w:r>
      <w:proofErr w:type="spellEnd"/>
      <w:r w:rsidRPr="00FC5220">
        <w:rPr>
          <w:lang w:val="en-US"/>
        </w:rPr>
        <w:t>()</w:t>
      </w:r>
    </w:p>
    <w:p w14:paraId="15B4E825" w14:textId="2F4DBBCE" w:rsidR="00FC5220" w:rsidRPr="00FC5220" w:rsidRDefault="00FC5220" w:rsidP="00947712">
      <w:pPr>
        <w:pStyle w:val="aff0"/>
      </w:pPr>
      <w:r w:rsidRPr="00C477E3">
        <w:rPr>
          <w:lang w:val="en-US"/>
        </w:rPr>
        <w:t xml:space="preserve">    </w:t>
      </w:r>
      <w:r w:rsidRPr="00FC5220">
        <w:t xml:space="preserve">// </w:t>
      </w:r>
      <w:r w:rsidR="00D27A17">
        <w:t>П</w:t>
      </w:r>
      <w:r w:rsidRPr="00FC5220">
        <w:t xml:space="preserve">равило заставляет </w:t>
      </w:r>
      <w:proofErr w:type="spellStart"/>
      <w:r w:rsidRPr="00FC5220">
        <w:rPr>
          <w:lang w:val="en-US"/>
        </w:rPr>
        <w:t>LiveData</w:t>
      </w:r>
      <w:proofErr w:type="spellEnd"/>
      <w:r w:rsidRPr="00FC5220">
        <w:t xml:space="preserve"> работать синхронно.</w:t>
      </w:r>
    </w:p>
    <w:p w14:paraId="583A9800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@get:Rule</w:t>
      </w:r>
    </w:p>
    <w:p w14:paraId="17FCDA2B" w14:textId="0A9AD360" w:rsidR="00947712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proofErr w:type="spellStart"/>
      <w:r w:rsidRPr="00FC5220">
        <w:rPr>
          <w:lang w:val="en-US"/>
        </w:rPr>
        <w:t>val</w:t>
      </w:r>
      <w:proofErr w:type="spellEnd"/>
      <w:r w:rsidRPr="00FC5220">
        <w:rPr>
          <w:lang w:val="en-US"/>
        </w:rPr>
        <w:t xml:space="preserve"> </w:t>
      </w:r>
      <w:proofErr w:type="spellStart"/>
      <w:r w:rsidRPr="00FC5220">
        <w:rPr>
          <w:lang w:val="en-US"/>
        </w:rPr>
        <w:t>instantExecutorRule</w:t>
      </w:r>
      <w:proofErr w:type="spellEnd"/>
      <w:r w:rsidRPr="00FC5220">
        <w:rPr>
          <w:lang w:val="en-US"/>
        </w:rPr>
        <w:t xml:space="preserve"> = </w:t>
      </w:r>
      <w:proofErr w:type="spellStart"/>
      <w:r w:rsidRPr="00FC5220">
        <w:rPr>
          <w:lang w:val="en-US"/>
        </w:rPr>
        <w:t>InstantTaskExecutorRule</w:t>
      </w:r>
      <w:proofErr w:type="spellEnd"/>
      <w:r w:rsidRPr="00FC5220">
        <w:rPr>
          <w:lang w:val="en-US"/>
        </w:rPr>
        <w:t>()</w:t>
      </w:r>
    </w:p>
    <w:p w14:paraId="7061E46B" w14:textId="518551D4" w:rsidR="00FC5220" w:rsidRPr="00C477E3" w:rsidRDefault="00FC5220" w:rsidP="00FC5220">
      <w:pPr>
        <w:pStyle w:val="aff0"/>
        <w:rPr>
          <w:lang w:val="en-US"/>
        </w:rPr>
      </w:pPr>
      <w:r w:rsidRPr="00C477E3">
        <w:rPr>
          <w:lang w:val="en-US"/>
        </w:rPr>
        <w:t xml:space="preserve">    // </w:t>
      </w:r>
      <w:r w:rsidRPr="00FC5220">
        <w:t>Заглушка</w:t>
      </w:r>
      <w:r w:rsidRPr="00C477E3">
        <w:rPr>
          <w:lang w:val="en-US"/>
        </w:rPr>
        <w:t xml:space="preserve"> </w:t>
      </w:r>
      <w:r w:rsidRPr="00FC5220">
        <w:rPr>
          <w:lang w:val="en-US"/>
        </w:rPr>
        <w:t>API</w:t>
      </w:r>
    </w:p>
    <w:p w14:paraId="606D074E" w14:textId="1B6B65C6" w:rsidR="00FC5220" w:rsidRPr="00C477E3" w:rsidRDefault="00FC5220" w:rsidP="00FC5220">
      <w:pPr>
        <w:pStyle w:val="aff0"/>
        <w:rPr>
          <w:lang w:val="en-US"/>
        </w:rPr>
      </w:pPr>
      <w:r w:rsidRPr="00C477E3">
        <w:rPr>
          <w:lang w:val="en-US"/>
        </w:rPr>
        <w:t xml:space="preserve">    </w:t>
      </w:r>
      <w:r w:rsidRPr="00FC5220">
        <w:rPr>
          <w:lang w:val="en-US"/>
        </w:rPr>
        <w:t>private</w:t>
      </w:r>
      <w:r w:rsidRPr="00C477E3">
        <w:rPr>
          <w:lang w:val="en-US"/>
        </w:rPr>
        <w:t xml:space="preserve"> </w:t>
      </w:r>
      <w:proofErr w:type="spellStart"/>
      <w:r w:rsidRPr="00FC5220">
        <w:rPr>
          <w:lang w:val="en-US"/>
        </w:rPr>
        <w:t>lateinit</w:t>
      </w:r>
      <w:proofErr w:type="spellEnd"/>
      <w:r w:rsidRPr="00C477E3">
        <w:rPr>
          <w:lang w:val="en-US"/>
        </w:rPr>
        <w:t xml:space="preserve"> </w:t>
      </w:r>
      <w:r w:rsidRPr="00FC5220">
        <w:rPr>
          <w:lang w:val="en-US"/>
        </w:rPr>
        <w:t>var</w:t>
      </w:r>
      <w:r w:rsidRPr="00C477E3">
        <w:rPr>
          <w:lang w:val="en-US"/>
        </w:rPr>
        <w:t xml:space="preserve"> </w:t>
      </w:r>
      <w:proofErr w:type="spellStart"/>
      <w:r w:rsidRPr="00FC5220">
        <w:rPr>
          <w:lang w:val="en-US"/>
        </w:rPr>
        <w:t>fakeApi</w:t>
      </w:r>
      <w:proofErr w:type="spellEnd"/>
      <w:r w:rsidRPr="00C477E3">
        <w:rPr>
          <w:lang w:val="en-US"/>
        </w:rPr>
        <w:t xml:space="preserve">: </w:t>
      </w:r>
      <w:proofErr w:type="spellStart"/>
      <w:r w:rsidRPr="00FC5220">
        <w:rPr>
          <w:lang w:val="en-US"/>
        </w:rPr>
        <w:t>FakeAuthApi</w:t>
      </w:r>
      <w:proofErr w:type="spellEnd"/>
    </w:p>
    <w:p w14:paraId="51BE285B" w14:textId="542AA1AE" w:rsidR="00FC5220" w:rsidRPr="00C477E3" w:rsidRDefault="00FC5220" w:rsidP="00FC5220">
      <w:pPr>
        <w:pStyle w:val="aff0"/>
        <w:rPr>
          <w:lang w:val="en-US"/>
        </w:rPr>
      </w:pPr>
      <w:r w:rsidRPr="00C477E3">
        <w:rPr>
          <w:lang w:val="en-US"/>
        </w:rPr>
        <w:t xml:space="preserve">    // </w:t>
      </w:r>
      <w:r w:rsidRPr="00FC5220">
        <w:t>Фейковый</w:t>
      </w:r>
      <w:r w:rsidRPr="00C477E3">
        <w:rPr>
          <w:lang w:val="en-US"/>
        </w:rPr>
        <w:t xml:space="preserve"> </w:t>
      </w:r>
      <w:r w:rsidRPr="00FC5220">
        <w:t>менеджер</w:t>
      </w:r>
      <w:r w:rsidRPr="00C477E3">
        <w:rPr>
          <w:lang w:val="en-US"/>
        </w:rPr>
        <w:t xml:space="preserve"> </w:t>
      </w:r>
      <w:r w:rsidRPr="00FC5220">
        <w:t>токенов</w:t>
      </w:r>
    </w:p>
    <w:p w14:paraId="4DB24A37" w14:textId="022C2E3B" w:rsidR="00FC5220" w:rsidRPr="00FC5220" w:rsidRDefault="00FC5220" w:rsidP="00FC5220">
      <w:pPr>
        <w:pStyle w:val="aff0"/>
        <w:rPr>
          <w:lang w:val="en-US"/>
        </w:rPr>
      </w:pPr>
      <w:r w:rsidRPr="00C477E3">
        <w:rPr>
          <w:lang w:val="en-US"/>
        </w:rPr>
        <w:t xml:space="preserve">    </w:t>
      </w:r>
      <w:r w:rsidRPr="00FC5220">
        <w:rPr>
          <w:lang w:val="en-US"/>
        </w:rPr>
        <w:t xml:space="preserve">private </w:t>
      </w:r>
      <w:proofErr w:type="spellStart"/>
      <w:r w:rsidRPr="00FC5220">
        <w:rPr>
          <w:lang w:val="en-US"/>
        </w:rPr>
        <w:t>lateinit</w:t>
      </w:r>
      <w:proofErr w:type="spellEnd"/>
      <w:r w:rsidRPr="00FC5220">
        <w:rPr>
          <w:lang w:val="en-US"/>
        </w:rPr>
        <w:t xml:space="preserve"> var </w:t>
      </w:r>
      <w:proofErr w:type="spellStart"/>
      <w:r w:rsidRPr="00FC5220">
        <w:rPr>
          <w:lang w:val="en-US"/>
        </w:rPr>
        <w:t>fakeTokens</w:t>
      </w:r>
      <w:proofErr w:type="spellEnd"/>
      <w:r w:rsidRPr="00FC5220">
        <w:rPr>
          <w:lang w:val="en-US"/>
        </w:rPr>
        <w:t xml:space="preserve">: </w:t>
      </w:r>
      <w:proofErr w:type="spellStart"/>
      <w:r w:rsidRPr="00FC5220">
        <w:rPr>
          <w:lang w:val="en-US"/>
        </w:rPr>
        <w:t>FakeTokenManager</w:t>
      </w:r>
      <w:proofErr w:type="spellEnd"/>
    </w:p>
    <w:p w14:paraId="4BD60163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// </w:t>
      </w:r>
      <w:proofErr w:type="spellStart"/>
      <w:r w:rsidRPr="00FC5220">
        <w:rPr>
          <w:lang w:val="en-US"/>
        </w:rPr>
        <w:t>Тестируемый</w:t>
      </w:r>
      <w:proofErr w:type="spellEnd"/>
      <w:r w:rsidRPr="00FC5220">
        <w:rPr>
          <w:lang w:val="en-US"/>
        </w:rPr>
        <w:t xml:space="preserve"> </w:t>
      </w:r>
      <w:proofErr w:type="spellStart"/>
      <w:r w:rsidRPr="00FC5220">
        <w:rPr>
          <w:lang w:val="en-US"/>
        </w:rPr>
        <w:t>ViewModel</w:t>
      </w:r>
      <w:proofErr w:type="spellEnd"/>
    </w:p>
    <w:p w14:paraId="09B8D156" w14:textId="6A02DB10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private </w:t>
      </w:r>
      <w:proofErr w:type="spellStart"/>
      <w:r w:rsidRPr="00FC5220">
        <w:rPr>
          <w:lang w:val="en-US"/>
        </w:rPr>
        <w:t>lateinit</w:t>
      </w:r>
      <w:proofErr w:type="spellEnd"/>
      <w:r w:rsidRPr="00FC5220">
        <w:rPr>
          <w:lang w:val="en-US"/>
        </w:rPr>
        <w:t xml:space="preserve"> var </w:t>
      </w:r>
      <w:proofErr w:type="spellStart"/>
      <w:r w:rsidRPr="00FC5220">
        <w:rPr>
          <w:lang w:val="en-US"/>
        </w:rPr>
        <w:t>viewModel</w:t>
      </w:r>
      <w:proofErr w:type="spellEnd"/>
      <w:r w:rsidRPr="00FC5220">
        <w:rPr>
          <w:lang w:val="en-US"/>
        </w:rPr>
        <w:t xml:space="preserve">: </w:t>
      </w:r>
      <w:proofErr w:type="spellStart"/>
      <w:r w:rsidRPr="00FC5220">
        <w:rPr>
          <w:lang w:val="en-US"/>
        </w:rPr>
        <w:t>AuthViewModelForTest</w:t>
      </w:r>
      <w:proofErr w:type="spellEnd"/>
    </w:p>
    <w:p w14:paraId="12437928" w14:textId="77777777" w:rsidR="00FC5220" w:rsidRPr="00C477E3" w:rsidRDefault="00FC5220" w:rsidP="00FC5220">
      <w:pPr>
        <w:pStyle w:val="aff0"/>
      </w:pPr>
      <w:r w:rsidRPr="00FC5220">
        <w:rPr>
          <w:lang w:val="en-US"/>
        </w:rPr>
        <w:t xml:space="preserve">    </w:t>
      </w:r>
      <w:r w:rsidRPr="00C477E3">
        <w:t>@</w:t>
      </w:r>
      <w:r w:rsidRPr="00FC5220">
        <w:rPr>
          <w:lang w:val="en-US"/>
        </w:rPr>
        <w:t>Before</w:t>
      </w:r>
    </w:p>
    <w:p w14:paraId="418BADC0" w14:textId="77777777" w:rsidR="00FC5220" w:rsidRPr="00FC5220" w:rsidRDefault="00FC5220" w:rsidP="00FC5220">
      <w:pPr>
        <w:pStyle w:val="aff0"/>
      </w:pPr>
      <w:r w:rsidRPr="00C477E3">
        <w:t xml:space="preserve">    </w:t>
      </w:r>
      <w:r w:rsidRPr="00FC5220">
        <w:rPr>
          <w:lang w:val="en-US"/>
        </w:rPr>
        <w:t>fun</w:t>
      </w:r>
      <w:r w:rsidRPr="00FC5220">
        <w:t xml:space="preserve"> </w:t>
      </w:r>
      <w:r w:rsidRPr="00FC5220">
        <w:rPr>
          <w:lang w:val="en-US"/>
        </w:rPr>
        <w:t>setup</w:t>
      </w:r>
      <w:r w:rsidRPr="00FC5220">
        <w:t>() {</w:t>
      </w:r>
    </w:p>
    <w:p w14:paraId="26957DC3" w14:textId="77777777" w:rsidR="00FC5220" w:rsidRPr="00FC5220" w:rsidRDefault="00FC5220" w:rsidP="00FC5220">
      <w:pPr>
        <w:pStyle w:val="aff0"/>
      </w:pPr>
      <w:r w:rsidRPr="00FC5220">
        <w:t xml:space="preserve">        // Перед каждым тестом создаём новый фейковый менеджер токенов</w:t>
      </w:r>
    </w:p>
    <w:p w14:paraId="1FDB40E4" w14:textId="73F643FB" w:rsidR="00FC5220" w:rsidRPr="00FC5220" w:rsidRDefault="00FC5220" w:rsidP="00FC5220">
      <w:pPr>
        <w:pStyle w:val="aff0"/>
      </w:pPr>
      <w:r w:rsidRPr="00FC5220">
        <w:t xml:space="preserve">        </w:t>
      </w:r>
      <w:proofErr w:type="spellStart"/>
      <w:r w:rsidRPr="00FC5220">
        <w:rPr>
          <w:lang w:val="en-US"/>
        </w:rPr>
        <w:t>fakeTokens</w:t>
      </w:r>
      <w:proofErr w:type="spellEnd"/>
      <w:r w:rsidRPr="00FC5220">
        <w:t xml:space="preserve"> = </w:t>
      </w:r>
      <w:proofErr w:type="spellStart"/>
      <w:r w:rsidRPr="00FC5220">
        <w:rPr>
          <w:lang w:val="en-US"/>
        </w:rPr>
        <w:t>FakeTokenManager</w:t>
      </w:r>
      <w:proofErr w:type="spellEnd"/>
      <w:r w:rsidRPr="00FC5220">
        <w:t>()</w:t>
      </w:r>
    </w:p>
    <w:p w14:paraId="39552C8A" w14:textId="77777777" w:rsidR="00FC5220" w:rsidRPr="00FC5220" w:rsidRDefault="00FC5220" w:rsidP="00FC5220">
      <w:pPr>
        <w:pStyle w:val="aff0"/>
      </w:pPr>
      <w:r w:rsidRPr="00FC5220">
        <w:t xml:space="preserve">        // По умолчанию </w:t>
      </w:r>
      <w:r w:rsidRPr="00FC5220">
        <w:rPr>
          <w:lang w:val="en-US"/>
        </w:rPr>
        <w:t>API</w:t>
      </w:r>
      <w:r w:rsidRPr="00FC5220">
        <w:t xml:space="preserve"> настроен на успешный ответ</w:t>
      </w:r>
    </w:p>
    <w:p w14:paraId="2B7D8558" w14:textId="499AD704" w:rsidR="00FC5220" w:rsidRPr="00FC5220" w:rsidRDefault="00FC5220" w:rsidP="00FC5220">
      <w:pPr>
        <w:pStyle w:val="aff0"/>
      </w:pPr>
      <w:r w:rsidRPr="00FC5220">
        <w:t xml:space="preserve">        </w:t>
      </w:r>
      <w:proofErr w:type="spellStart"/>
      <w:r w:rsidRPr="00FC5220">
        <w:rPr>
          <w:lang w:val="en-US"/>
        </w:rPr>
        <w:t>fakeApi</w:t>
      </w:r>
      <w:proofErr w:type="spellEnd"/>
      <w:r w:rsidRPr="00FC5220">
        <w:t xml:space="preserve"> = </w:t>
      </w:r>
      <w:proofErr w:type="spellStart"/>
      <w:r w:rsidRPr="00FC5220">
        <w:rPr>
          <w:lang w:val="en-US"/>
        </w:rPr>
        <w:t>FakeAuthApi</w:t>
      </w:r>
      <w:proofErr w:type="spellEnd"/>
      <w:r w:rsidRPr="00FC5220">
        <w:t>(</w:t>
      </w:r>
      <w:r w:rsidRPr="00FC5220">
        <w:rPr>
          <w:lang w:val="en-US"/>
        </w:rPr>
        <w:t>true</w:t>
      </w:r>
      <w:r w:rsidRPr="00FC5220">
        <w:t>)</w:t>
      </w:r>
    </w:p>
    <w:p w14:paraId="097149A7" w14:textId="77777777" w:rsidR="00FC5220" w:rsidRPr="00FC5220" w:rsidRDefault="00FC5220" w:rsidP="00FC5220">
      <w:pPr>
        <w:pStyle w:val="aff0"/>
      </w:pPr>
      <w:r w:rsidRPr="00FC5220">
        <w:t xml:space="preserve">        // Создаём </w:t>
      </w:r>
      <w:proofErr w:type="spellStart"/>
      <w:r w:rsidRPr="00FC5220">
        <w:rPr>
          <w:lang w:val="en-US"/>
        </w:rPr>
        <w:t>ViewModel</w:t>
      </w:r>
      <w:proofErr w:type="spellEnd"/>
      <w:r w:rsidRPr="00FC5220">
        <w:t xml:space="preserve"> с </w:t>
      </w:r>
      <w:proofErr w:type="spellStart"/>
      <w:r w:rsidRPr="00FC5220">
        <w:t>фейковыми</w:t>
      </w:r>
      <w:proofErr w:type="spellEnd"/>
      <w:r w:rsidRPr="00FC5220">
        <w:t xml:space="preserve"> зависимостями и тестовым диспетчером</w:t>
      </w:r>
    </w:p>
    <w:p w14:paraId="5A23467C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    </w:t>
      </w:r>
      <w:proofErr w:type="spellStart"/>
      <w:r w:rsidRPr="00FC5220">
        <w:rPr>
          <w:lang w:val="en-US"/>
        </w:rPr>
        <w:t>viewModel</w:t>
      </w:r>
      <w:proofErr w:type="spellEnd"/>
      <w:r w:rsidRPr="00FC5220">
        <w:rPr>
          <w:lang w:val="en-US"/>
        </w:rPr>
        <w:t xml:space="preserve"> = </w:t>
      </w:r>
      <w:proofErr w:type="spellStart"/>
      <w:r w:rsidRPr="00FC5220">
        <w:rPr>
          <w:lang w:val="en-US"/>
        </w:rPr>
        <w:t>AuthViewModelForTest</w:t>
      </w:r>
      <w:proofErr w:type="spellEnd"/>
      <w:r w:rsidRPr="00FC5220">
        <w:rPr>
          <w:lang w:val="en-US"/>
        </w:rPr>
        <w:t>(</w:t>
      </w:r>
      <w:proofErr w:type="spellStart"/>
      <w:r w:rsidRPr="00FC5220">
        <w:rPr>
          <w:lang w:val="en-US"/>
        </w:rPr>
        <w:t>fakeApi</w:t>
      </w:r>
      <w:proofErr w:type="spellEnd"/>
      <w:r w:rsidRPr="00FC5220">
        <w:rPr>
          <w:lang w:val="en-US"/>
        </w:rPr>
        <w:t xml:space="preserve">, </w:t>
      </w:r>
      <w:proofErr w:type="spellStart"/>
      <w:r w:rsidRPr="00FC5220">
        <w:rPr>
          <w:lang w:val="en-US"/>
        </w:rPr>
        <w:t>fakeTokens</w:t>
      </w:r>
      <w:proofErr w:type="spellEnd"/>
      <w:r w:rsidRPr="00FC5220">
        <w:rPr>
          <w:lang w:val="en-US"/>
        </w:rPr>
        <w:t xml:space="preserve">, </w:t>
      </w:r>
      <w:proofErr w:type="spellStart"/>
      <w:r w:rsidRPr="00FC5220">
        <w:rPr>
          <w:lang w:val="en-US"/>
        </w:rPr>
        <w:t>mainDispatcherRule.dispatcher</w:t>
      </w:r>
      <w:proofErr w:type="spellEnd"/>
      <w:r w:rsidRPr="00FC5220">
        <w:rPr>
          <w:lang w:val="en-US"/>
        </w:rPr>
        <w:t>)</w:t>
      </w:r>
    </w:p>
    <w:p w14:paraId="1850867C" w14:textId="4FBC1DCE" w:rsidR="00947712" w:rsidRPr="00FC5220" w:rsidRDefault="00FC5220" w:rsidP="00FC5220">
      <w:pPr>
        <w:pStyle w:val="aff0"/>
      </w:pPr>
      <w:r w:rsidRPr="00FC5220">
        <w:rPr>
          <w:lang w:val="en-US"/>
        </w:rPr>
        <w:t xml:space="preserve">    </w:t>
      </w:r>
      <w:r w:rsidRPr="00FC5220">
        <w:t>}</w:t>
      </w:r>
    </w:p>
    <w:p w14:paraId="5E353111" w14:textId="004074AE" w:rsidR="00FC5220" w:rsidRPr="00FC5220" w:rsidRDefault="00FC5220" w:rsidP="00FC5220">
      <w:pPr>
        <w:pStyle w:val="aff0"/>
      </w:pPr>
      <w:r w:rsidRPr="00FC5220">
        <w:t xml:space="preserve">    // ТЕСТ: успешная авторизация должна сохранить токены</w:t>
      </w:r>
    </w:p>
    <w:p w14:paraId="39A83317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</w:t>
      </w:r>
      <w:r w:rsidRPr="00FC5220">
        <w:rPr>
          <w:lang w:val="en-US"/>
        </w:rPr>
        <w:t>@Test</w:t>
      </w:r>
    </w:p>
    <w:p w14:paraId="04BCD200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 xml:space="preserve">    fun </w:t>
      </w:r>
      <w:proofErr w:type="spellStart"/>
      <w:r w:rsidRPr="00FC5220">
        <w:rPr>
          <w:lang w:val="en-US"/>
        </w:rPr>
        <w:t>login_success_saves_tokens</w:t>
      </w:r>
      <w:proofErr w:type="spellEnd"/>
      <w:r w:rsidRPr="00FC5220">
        <w:rPr>
          <w:lang w:val="en-US"/>
        </w:rPr>
        <w:t xml:space="preserve">() = </w:t>
      </w:r>
      <w:proofErr w:type="spellStart"/>
      <w:r w:rsidRPr="00FC5220">
        <w:rPr>
          <w:lang w:val="en-US"/>
        </w:rPr>
        <w:t>runTest</w:t>
      </w:r>
      <w:proofErr w:type="spellEnd"/>
      <w:r w:rsidRPr="00FC5220">
        <w:rPr>
          <w:lang w:val="en-US"/>
        </w:rPr>
        <w:t xml:space="preserve"> {</w:t>
      </w:r>
    </w:p>
    <w:p w14:paraId="5AD0F8E7" w14:textId="0CA02D93" w:rsidR="00FC5220" w:rsidRPr="00FC5220" w:rsidRDefault="00FC5220" w:rsidP="00FC5220">
      <w:pPr>
        <w:pStyle w:val="aff0"/>
      </w:pPr>
      <w:r w:rsidRPr="00C477E3">
        <w:rPr>
          <w:lang w:val="en-US"/>
        </w:rPr>
        <w:t xml:space="preserve">        </w:t>
      </w:r>
      <w:r w:rsidRPr="00FC5220">
        <w:t xml:space="preserve">// </w:t>
      </w:r>
      <w:r w:rsidR="00947712">
        <w:t>В</w:t>
      </w:r>
      <w:r w:rsidRPr="00FC5220">
        <w:t xml:space="preserve">ызываем </w:t>
      </w:r>
      <w:r w:rsidRPr="00FC5220">
        <w:rPr>
          <w:lang w:val="en-US"/>
        </w:rPr>
        <w:t>login</w:t>
      </w:r>
      <w:r w:rsidRPr="00FC5220">
        <w:t xml:space="preserve"> внутри корутинного теста</w:t>
      </w:r>
    </w:p>
    <w:p w14:paraId="284D6856" w14:textId="64440E33" w:rsidR="00FC5220" w:rsidRPr="00C477E3" w:rsidRDefault="00FC5220" w:rsidP="00FC5220">
      <w:pPr>
        <w:pStyle w:val="aff0"/>
      </w:pPr>
      <w:r w:rsidRPr="00FC5220">
        <w:t xml:space="preserve">        </w:t>
      </w:r>
      <w:proofErr w:type="spellStart"/>
      <w:r w:rsidRPr="00FC5220">
        <w:rPr>
          <w:lang w:val="en-US"/>
        </w:rPr>
        <w:t>viewModel</w:t>
      </w:r>
      <w:proofErr w:type="spellEnd"/>
      <w:r w:rsidRPr="00C477E3">
        <w:t>.</w:t>
      </w:r>
      <w:r w:rsidRPr="00FC5220">
        <w:rPr>
          <w:lang w:val="en-US"/>
        </w:rPr>
        <w:t>login</w:t>
      </w:r>
      <w:r w:rsidRPr="00C477E3">
        <w:t>("</w:t>
      </w:r>
      <w:r w:rsidRPr="00FC5220">
        <w:rPr>
          <w:lang w:val="en-US"/>
        </w:rPr>
        <w:t>test</w:t>
      </w:r>
      <w:r w:rsidRPr="00C477E3">
        <w:t>@</w:t>
      </w:r>
      <w:r w:rsidRPr="00FC5220">
        <w:rPr>
          <w:lang w:val="en-US"/>
        </w:rPr>
        <w:t>mail</w:t>
      </w:r>
      <w:r w:rsidRPr="00C477E3">
        <w:t>.</w:t>
      </w:r>
      <w:r w:rsidRPr="00FC5220">
        <w:rPr>
          <w:lang w:val="en-US"/>
        </w:rPr>
        <w:t>com</w:t>
      </w:r>
      <w:r w:rsidRPr="00C477E3">
        <w:t>", "</w:t>
      </w:r>
      <w:r w:rsidRPr="00FC5220">
        <w:rPr>
          <w:lang w:val="en-US"/>
        </w:rPr>
        <w:t>correct</w:t>
      </w:r>
      <w:r w:rsidRPr="00C477E3">
        <w:t>")</w:t>
      </w:r>
    </w:p>
    <w:p w14:paraId="3CA8629D" w14:textId="77777777" w:rsidR="00FC5220" w:rsidRPr="00FC5220" w:rsidRDefault="00FC5220" w:rsidP="00FC5220">
      <w:pPr>
        <w:pStyle w:val="aff0"/>
      </w:pPr>
      <w:r w:rsidRPr="00C477E3">
        <w:t xml:space="preserve">        </w:t>
      </w:r>
      <w:r w:rsidRPr="00FC5220">
        <w:t>// Ждём выполнения всех корутин</w:t>
      </w:r>
    </w:p>
    <w:p w14:paraId="6D8A45A8" w14:textId="78010C02" w:rsidR="00FC5220" w:rsidRPr="00FC5220" w:rsidRDefault="00FC5220" w:rsidP="00FC5220">
      <w:pPr>
        <w:pStyle w:val="aff0"/>
      </w:pPr>
      <w:r w:rsidRPr="00FC5220">
        <w:lastRenderedPageBreak/>
        <w:t xml:space="preserve">        </w:t>
      </w:r>
      <w:proofErr w:type="spellStart"/>
      <w:r w:rsidRPr="00FC5220">
        <w:rPr>
          <w:lang w:val="en-US"/>
        </w:rPr>
        <w:t>advanceUntilIdle</w:t>
      </w:r>
      <w:proofErr w:type="spellEnd"/>
      <w:r w:rsidRPr="00FC5220">
        <w:t>()</w:t>
      </w:r>
    </w:p>
    <w:p w14:paraId="6C9F1FBC" w14:textId="5CC6709E" w:rsidR="00FC5220" w:rsidRPr="00FC5220" w:rsidRDefault="00FC5220" w:rsidP="00FC5220">
      <w:pPr>
        <w:pStyle w:val="aff0"/>
      </w:pPr>
      <w:r w:rsidRPr="00FC5220">
        <w:t xml:space="preserve">        // </w:t>
      </w:r>
      <w:r w:rsidR="00947712">
        <w:t>П</w:t>
      </w:r>
      <w:r w:rsidRPr="00FC5220">
        <w:t>роверяем, что токены сохранились</w:t>
      </w:r>
    </w:p>
    <w:p w14:paraId="2F916A1B" w14:textId="77777777" w:rsidR="00FC5220" w:rsidRPr="00FC5220" w:rsidRDefault="00FC5220" w:rsidP="00FC5220">
      <w:pPr>
        <w:pStyle w:val="aff0"/>
      </w:pPr>
      <w:r w:rsidRPr="00FC5220">
        <w:t xml:space="preserve">        </w:t>
      </w:r>
      <w:r w:rsidRPr="00FC5220">
        <w:rPr>
          <w:lang w:val="en-US"/>
        </w:rPr>
        <w:t>Assert</w:t>
      </w:r>
      <w:r w:rsidRPr="00FC5220">
        <w:t>.</w:t>
      </w:r>
      <w:proofErr w:type="spellStart"/>
      <w:r w:rsidRPr="00FC5220">
        <w:rPr>
          <w:lang w:val="en-US"/>
        </w:rPr>
        <w:t>assertEquals</w:t>
      </w:r>
      <w:proofErr w:type="spellEnd"/>
      <w:r w:rsidRPr="00FC5220">
        <w:t>("</w:t>
      </w:r>
      <w:r w:rsidRPr="00FC5220">
        <w:rPr>
          <w:lang w:val="en-US"/>
        </w:rPr>
        <w:t>fake</w:t>
      </w:r>
      <w:r w:rsidRPr="00FC5220">
        <w:t>_</w:t>
      </w:r>
      <w:r w:rsidRPr="00FC5220">
        <w:rPr>
          <w:lang w:val="en-US"/>
        </w:rPr>
        <w:t>access</w:t>
      </w:r>
      <w:r w:rsidRPr="00FC5220">
        <w:t xml:space="preserve">", </w:t>
      </w:r>
      <w:proofErr w:type="spellStart"/>
      <w:r w:rsidRPr="00FC5220">
        <w:rPr>
          <w:lang w:val="en-US"/>
        </w:rPr>
        <w:t>fakeTokens</w:t>
      </w:r>
      <w:proofErr w:type="spellEnd"/>
      <w:r w:rsidRPr="00FC5220">
        <w:t>.</w:t>
      </w:r>
      <w:proofErr w:type="spellStart"/>
      <w:r w:rsidRPr="00FC5220">
        <w:rPr>
          <w:lang w:val="en-US"/>
        </w:rPr>
        <w:t>getAccess</w:t>
      </w:r>
      <w:proofErr w:type="spellEnd"/>
      <w:r w:rsidRPr="00FC5220">
        <w:t>())</w:t>
      </w:r>
    </w:p>
    <w:p w14:paraId="78A05C8E" w14:textId="77777777" w:rsidR="00FC5220" w:rsidRPr="00FC5220" w:rsidRDefault="00FC5220" w:rsidP="00FC5220">
      <w:pPr>
        <w:pStyle w:val="aff0"/>
        <w:rPr>
          <w:lang w:val="en-US"/>
        </w:rPr>
      </w:pPr>
      <w:r w:rsidRPr="00FC5220">
        <w:t xml:space="preserve">        </w:t>
      </w:r>
      <w:proofErr w:type="spellStart"/>
      <w:r w:rsidRPr="00FC5220">
        <w:rPr>
          <w:lang w:val="en-US"/>
        </w:rPr>
        <w:t>Assert.assertEquals</w:t>
      </w:r>
      <w:proofErr w:type="spellEnd"/>
      <w:r w:rsidRPr="00FC5220">
        <w:rPr>
          <w:lang w:val="en-US"/>
        </w:rPr>
        <w:t>("</w:t>
      </w:r>
      <w:proofErr w:type="spellStart"/>
      <w:r w:rsidRPr="00FC5220">
        <w:rPr>
          <w:lang w:val="en-US"/>
        </w:rPr>
        <w:t>fake_refresh</w:t>
      </w:r>
      <w:proofErr w:type="spellEnd"/>
      <w:r w:rsidRPr="00FC5220">
        <w:rPr>
          <w:lang w:val="en-US"/>
        </w:rPr>
        <w:t xml:space="preserve">", </w:t>
      </w:r>
      <w:proofErr w:type="spellStart"/>
      <w:r w:rsidRPr="00FC5220">
        <w:rPr>
          <w:lang w:val="en-US"/>
        </w:rPr>
        <w:t>fakeTokens.getRefresh</w:t>
      </w:r>
      <w:proofErr w:type="spellEnd"/>
      <w:r w:rsidRPr="00FC5220">
        <w:rPr>
          <w:lang w:val="en-US"/>
        </w:rPr>
        <w:t>())</w:t>
      </w:r>
    </w:p>
    <w:p w14:paraId="2DF6015D" w14:textId="5A4A5C1E" w:rsidR="00FC5220" w:rsidRPr="00FC5220" w:rsidRDefault="00FC5220" w:rsidP="00947712">
      <w:pPr>
        <w:pStyle w:val="aff0"/>
        <w:rPr>
          <w:lang w:val="en-US"/>
        </w:rPr>
      </w:pPr>
      <w:r w:rsidRPr="00FC5220">
        <w:rPr>
          <w:lang w:val="en-US"/>
        </w:rPr>
        <w:t xml:space="preserve">    </w:t>
      </w:r>
      <w:r w:rsidRPr="00FC5220">
        <w:t>}</w:t>
      </w:r>
    </w:p>
    <w:p w14:paraId="52EFF869" w14:textId="5A1ADA6E" w:rsidR="00FC5220" w:rsidRDefault="00FC5220" w:rsidP="00FC5220">
      <w:pPr>
        <w:pStyle w:val="aff0"/>
        <w:rPr>
          <w:lang w:val="en-US"/>
        </w:rPr>
      </w:pPr>
      <w:r w:rsidRPr="00FC5220">
        <w:rPr>
          <w:lang w:val="en-US"/>
        </w:rPr>
        <w:t>}</w:t>
      </w:r>
    </w:p>
    <w:p w14:paraId="533A9895" w14:textId="5D439F9A" w:rsidR="007006F6" w:rsidRDefault="00A40E84" w:rsidP="007006F6">
      <w:pPr>
        <w:pStyle w:val="afd"/>
        <w:rPr>
          <w:lang w:val="en-US"/>
        </w:rPr>
      </w:pPr>
      <w:r w:rsidRPr="00A40E84">
        <w:rPr>
          <w:lang w:eastAsia="ru-RU"/>
        </w:rPr>
        <w:drawing>
          <wp:inline distT="0" distB="0" distL="0" distR="0" wp14:anchorId="064EB163" wp14:editId="6C923CB1">
            <wp:extent cx="5910530" cy="14058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4062" cy="14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4A6F" w14:textId="4789A174" w:rsidR="007006F6" w:rsidRPr="007006F6" w:rsidRDefault="007006F6" w:rsidP="007006F6">
      <w:pPr>
        <w:pStyle w:val="afe"/>
      </w:pPr>
      <w:r>
        <w:t xml:space="preserve">Рисунок 5 – </w:t>
      </w:r>
      <w:r w:rsidR="00AC77A0">
        <w:rPr>
          <w:lang w:val="en-US"/>
        </w:rPr>
        <w:t>Android</w:t>
      </w:r>
      <w:r w:rsidR="00AC77A0" w:rsidRPr="00AC77A0">
        <w:t xml:space="preserve"> </w:t>
      </w:r>
      <w:r w:rsidR="00AC77A0">
        <w:rPr>
          <w:lang w:val="en-US"/>
        </w:rPr>
        <w:t>Studio</w:t>
      </w:r>
      <w:r w:rsidR="00AC77A0" w:rsidRPr="00AC77A0">
        <w:t>.</w:t>
      </w:r>
      <w:r w:rsidR="00AC77A0">
        <w:t xml:space="preserve"> Окно</w:t>
      </w:r>
      <w:r>
        <w:t xml:space="preserve"> тестирования </w:t>
      </w:r>
    </w:p>
    <w:p w14:paraId="533AB77C" w14:textId="4488DDB7" w:rsidR="00BC0419" w:rsidRDefault="00BC0419" w:rsidP="00BC0419">
      <w:pPr>
        <w:pStyle w:val="2"/>
      </w:pPr>
      <w:bookmarkStart w:id="18" w:name="_Toc214268629"/>
      <w:r>
        <w:t>Функциональное тестирование</w:t>
      </w:r>
      <w:bookmarkEnd w:id="18"/>
    </w:p>
    <w:p w14:paraId="51AE8581" w14:textId="588BEB70" w:rsidR="001A500E" w:rsidRDefault="001A500E" w:rsidP="001A500E">
      <w:pPr>
        <w:pStyle w:val="a3"/>
      </w:pPr>
      <w:r>
        <w:t>Во время курсового проектирования проведено функциональное тестирование</w:t>
      </w:r>
      <w:r w:rsidR="00783E16">
        <w:t xml:space="preserve"> окна авторизации</w:t>
      </w:r>
      <w:r>
        <w:t xml:space="preserve"> </w:t>
      </w:r>
      <w:r w:rsidR="00783E16">
        <w:rPr>
          <w:lang w:val="en-US"/>
        </w:rPr>
        <w:t>c</w:t>
      </w:r>
      <w:r w:rsidR="00783E16" w:rsidRPr="00783E16">
        <w:t xml:space="preserve"> </w:t>
      </w:r>
      <w:r w:rsidR="00783E16">
        <w:t>помощью</w:t>
      </w:r>
      <w:r>
        <w:t xml:space="preserve"> </w:t>
      </w:r>
      <w:r w:rsidR="00783E16">
        <w:t xml:space="preserve">метода </w:t>
      </w:r>
      <w:r>
        <w:t>«чёрного ящика»</w:t>
      </w:r>
      <w:r w:rsidRPr="001A500E">
        <w:t>,</w:t>
      </w:r>
      <w:r>
        <w:t xml:space="preserve"> результаты тестирования представлены в таблице 1.</w:t>
      </w:r>
    </w:p>
    <w:p w14:paraId="3BC5BC41" w14:textId="77777777" w:rsidR="001103D1" w:rsidRDefault="001A500E" w:rsidP="001A500E">
      <w:pPr>
        <w:pStyle w:val="aff2"/>
      </w:pPr>
      <w:r>
        <w:t xml:space="preserve">Таблица 1 – Набор тестов 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1103D1" w14:paraId="7B6B52AC" w14:textId="77777777" w:rsidTr="00A40E84">
        <w:tc>
          <w:tcPr>
            <w:tcW w:w="3397" w:type="dxa"/>
            <w:tcBorders>
              <w:bottom w:val="double" w:sz="4" w:space="0" w:color="auto"/>
            </w:tcBorders>
          </w:tcPr>
          <w:p w14:paraId="2BD3DFA2" w14:textId="77777777" w:rsidR="001103D1" w:rsidRPr="008F368C" w:rsidRDefault="001103D1" w:rsidP="00EC73C3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bottom w:val="double" w:sz="4" w:space="0" w:color="auto"/>
            </w:tcBorders>
          </w:tcPr>
          <w:p w14:paraId="7A371168" w14:textId="77777777" w:rsidR="001103D1" w:rsidRPr="00F718DC" w:rsidRDefault="001103D1" w:rsidP="00EC73C3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bottom w:val="double" w:sz="4" w:space="0" w:color="auto"/>
            </w:tcBorders>
          </w:tcPr>
          <w:p w14:paraId="2DA3AE88" w14:textId="77777777" w:rsidR="001103D1" w:rsidRPr="00F718DC" w:rsidRDefault="001103D1" w:rsidP="00EC73C3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1103D1" w14:paraId="1931B15D" w14:textId="77777777" w:rsidTr="00A40E84">
        <w:tc>
          <w:tcPr>
            <w:tcW w:w="3397" w:type="dxa"/>
            <w:tcBorders>
              <w:top w:val="double" w:sz="4" w:space="0" w:color="auto"/>
            </w:tcBorders>
          </w:tcPr>
          <w:p w14:paraId="5F4F8452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Открыть приложение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0894371A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Главный экран или экран авторизации отображается корректно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391296D8" w14:textId="77777777" w:rsidR="001103D1" w:rsidRPr="001A500E" w:rsidRDefault="001103D1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562C67FD" w14:textId="77777777" w:rsidTr="00A40E84">
        <w:tc>
          <w:tcPr>
            <w:tcW w:w="3397" w:type="dxa"/>
          </w:tcPr>
          <w:p w14:paraId="226E0EE9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корректный email и пароль,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261" w:type="dxa"/>
          </w:tcPr>
          <w:p w14:paraId="733EB71D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Пользователь успешно авторизуется и попадает на </w:t>
            </w:r>
            <w:r>
              <w:rPr>
                <w:sz w:val="24"/>
                <w:szCs w:val="24"/>
              </w:rPr>
              <w:t>г</w:t>
            </w:r>
            <w:r w:rsidRPr="00A72A47">
              <w:rPr>
                <w:sz w:val="24"/>
                <w:szCs w:val="24"/>
              </w:rPr>
              <w:t>лавный экран</w:t>
            </w:r>
          </w:p>
        </w:tc>
        <w:tc>
          <w:tcPr>
            <w:tcW w:w="2686" w:type="dxa"/>
          </w:tcPr>
          <w:p w14:paraId="4803D5C3" w14:textId="77777777" w:rsidR="001103D1" w:rsidRPr="001A500E" w:rsidRDefault="001103D1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1103D1" w14:paraId="6FE68FA7" w14:textId="77777777" w:rsidTr="00A40E84">
        <w:tc>
          <w:tcPr>
            <w:tcW w:w="3397" w:type="dxa"/>
          </w:tcPr>
          <w:p w14:paraId="009E4010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некорректный пароль и корректный </w:t>
            </w:r>
            <w:r w:rsidRPr="00A72A47">
              <w:rPr>
                <w:sz w:val="24"/>
                <w:szCs w:val="24"/>
                <w:lang w:val="en-US"/>
              </w:rPr>
              <w:t>email</w:t>
            </w:r>
            <w:r w:rsidRPr="00A72A47">
              <w:rPr>
                <w:sz w:val="24"/>
                <w:szCs w:val="24"/>
              </w:rPr>
              <w:t xml:space="preserve">,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261" w:type="dxa"/>
          </w:tcPr>
          <w:p w14:paraId="520C4F8C" w14:textId="77777777" w:rsidR="001103D1" w:rsidRPr="00A72A47" w:rsidRDefault="001103D1" w:rsidP="00EC73C3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Появляется сообщение “Неверный пароль или почта”</w:t>
            </w:r>
          </w:p>
        </w:tc>
        <w:tc>
          <w:tcPr>
            <w:tcW w:w="2686" w:type="dxa"/>
          </w:tcPr>
          <w:p w14:paraId="3D548E5E" w14:textId="77777777" w:rsidR="001103D1" w:rsidRPr="001A500E" w:rsidRDefault="001103D1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4DF60233" w14:textId="6B527761" w:rsidR="00A40E84" w:rsidRPr="00A40E84" w:rsidRDefault="00A40E84" w:rsidP="00A40E84">
      <w:pPr>
        <w:pStyle w:val="aff2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397"/>
        <w:gridCol w:w="3261"/>
        <w:gridCol w:w="2686"/>
      </w:tblGrid>
      <w:tr w:rsidR="00A40E84" w14:paraId="078F7B31" w14:textId="77777777" w:rsidTr="00A40E84">
        <w:tc>
          <w:tcPr>
            <w:tcW w:w="3397" w:type="dxa"/>
            <w:tcBorders>
              <w:bottom w:val="double" w:sz="4" w:space="0" w:color="auto"/>
            </w:tcBorders>
          </w:tcPr>
          <w:p w14:paraId="43625A94" w14:textId="579297E4" w:rsidR="00A40E84" w:rsidRPr="00A72A47" w:rsidRDefault="00A40E84" w:rsidP="00A40E84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3261" w:type="dxa"/>
            <w:tcBorders>
              <w:bottom w:val="double" w:sz="4" w:space="0" w:color="auto"/>
            </w:tcBorders>
          </w:tcPr>
          <w:p w14:paraId="2F39C585" w14:textId="2DD9FCF7" w:rsidR="00A40E84" w:rsidRPr="00A72A47" w:rsidRDefault="00A40E84" w:rsidP="00A40E84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2686" w:type="dxa"/>
            <w:tcBorders>
              <w:bottom w:val="double" w:sz="4" w:space="0" w:color="auto"/>
            </w:tcBorders>
          </w:tcPr>
          <w:p w14:paraId="565B4C6B" w14:textId="1ECA623B" w:rsidR="00A40E84" w:rsidRDefault="00A40E84" w:rsidP="00A40E84">
            <w:pPr>
              <w:pStyle w:val="a3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A40E84" w14:paraId="76E64D9B" w14:textId="77777777" w:rsidTr="00A40E84">
        <w:tc>
          <w:tcPr>
            <w:tcW w:w="3397" w:type="dxa"/>
            <w:tcBorders>
              <w:top w:val="double" w:sz="4" w:space="0" w:color="auto"/>
            </w:tcBorders>
          </w:tcPr>
          <w:p w14:paraId="7B21DBE5" w14:textId="77777777" w:rsidR="00A40E84" w:rsidRPr="00A72A47" w:rsidRDefault="00A40E84" w:rsidP="00A40E84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 xml:space="preserve">Ввести некорректный email и нажать </w:t>
            </w:r>
            <w:r>
              <w:rPr>
                <w:sz w:val="24"/>
                <w:szCs w:val="24"/>
              </w:rPr>
              <w:t>на кнопку «Войти»</w:t>
            </w:r>
          </w:p>
        </w:tc>
        <w:tc>
          <w:tcPr>
            <w:tcW w:w="3261" w:type="dxa"/>
            <w:tcBorders>
              <w:top w:val="double" w:sz="4" w:space="0" w:color="auto"/>
            </w:tcBorders>
          </w:tcPr>
          <w:p w14:paraId="5CFDE57D" w14:textId="77777777" w:rsidR="00A40E84" w:rsidRPr="00A72A47" w:rsidRDefault="00A40E84" w:rsidP="00A40E84">
            <w:pPr>
              <w:pStyle w:val="a3"/>
              <w:ind w:firstLine="0"/>
              <w:rPr>
                <w:sz w:val="24"/>
                <w:szCs w:val="24"/>
              </w:rPr>
            </w:pPr>
            <w:r w:rsidRPr="00A72A47">
              <w:rPr>
                <w:sz w:val="24"/>
                <w:szCs w:val="24"/>
              </w:rPr>
              <w:t>Появляется сообщение “Неверный пароль или почта”</w:t>
            </w:r>
          </w:p>
        </w:tc>
        <w:tc>
          <w:tcPr>
            <w:tcW w:w="2686" w:type="dxa"/>
            <w:tcBorders>
              <w:top w:val="double" w:sz="4" w:space="0" w:color="auto"/>
            </w:tcBorders>
          </w:tcPr>
          <w:p w14:paraId="1359CBA6" w14:textId="77777777" w:rsidR="00A40E84" w:rsidRPr="001A500E" w:rsidRDefault="00A40E84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A40E84" w14:paraId="7F9B9947" w14:textId="77777777" w:rsidTr="00A40E84">
        <w:tc>
          <w:tcPr>
            <w:tcW w:w="3397" w:type="dxa"/>
          </w:tcPr>
          <w:p w14:paraId="7C3C3D40" w14:textId="77777777" w:rsidR="00A40E84" w:rsidRPr="00A72A47" w:rsidRDefault="00A40E84" w:rsidP="00A40E84">
            <w:pPr>
              <w:pStyle w:val="a3"/>
              <w:ind w:firstLine="0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Нажать на кнопку «Зарегистрироваться»</w:t>
            </w:r>
          </w:p>
        </w:tc>
        <w:tc>
          <w:tcPr>
            <w:tcW w:w="3261" w:type="dxa"/>
          </w:tcPr>
          <w:p w14:paraId="2E06A987" w14:textId="77777777" w:rsidR="00A40E84" w:rsidRPr="001A500E" w:rsidRDefault="00A40E84" w:rsidP="00A40E84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регистрации</w:t>
            </w:r>
          </w:p>
        </w:tc>
        <w:tc>
          <w:tcPr>
            <w:tcW w:w="2686" w:type="dxa"/>
          </w:tcPr>
          <w:p w14:paraId="50A25B76" w14:textId="77777777" w:rsidR="00A40E84" w:rsidRDefault="00A40E84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  <w:tr w:rsidR="00A40E84" w14:paraId="2AFD111C" w14:textId="77777777" w:rsidTr="00A40E84">
        <w:tc>
          <w:tcPr>
            <w:tcW w:w="3397" w:type="dxa"/>
          </w:tcPr>
          <w:p w14:paraId="0F5429B7" w14:textId="77777777" w:rsidR="00A40E84" w:rsidRDefault="00A40E84" w:rsidP="00A40E84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«Войти как гость»</w:t>
            </w:r>
          </w:p>
        </w:tc>
        <w:tc>
          <w:tcPr>
            <w:tcW w:w="3261" w:type="dxa"/>
          </w:tcPr>
          <w:p w14:paraId="2AD0FAC5" w14:textId="77777777" w:rsidR="00A40E84" w:rsidRDefault="00A40E84" w:rsidP="00A40E84">
            <w:pPr>
              <w:pStyle w:val="a3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экран гостя</w:t>
            </w:r>
          </w:p>
        </w:tc>
        <w:tc>
          <w:tcPr>
            <w:tcW w:w="2686" w:type="dxa"/>
          </w:tcPr>
          <w:p w14:paraId="2E310E44" w14:textId="77777777" w:rsidR="00A40E84" w:rsidRDefault="00A40E84" w:rsidP="00A40E84">
            <w:pPr>
              <w:pStyle w:val="a3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18CF356E" w14:textId="77777777" w:rsidR="00D27A17" w:rsidRDefault="00D27A17" w:rsidP="00D27A17">
      <w:pPr>
        <w:pStyle w:val="a3"/>
      </w:pPr>
    </w:p>
    <w:p w14:paraId="33160720" w14:textId="1603AC61" w:rsidR="00D27A17" w:rsidRPr="00D27A17" w:rsidRDefault="001103D1" w:rsidP="00A40E84">
      <w:pPr>
        <w:pStyle w:val="a3"/>
      </w:pPr>
      <w:r>
        <w:t xml:space="preserve">По </w:t>
      </w:r>
      <w:r w:rsidR="00C477E3">
        <w:t>результатам</w:t>
      </w:r>
      <w:r>
        <w:t xml:space="preserve"> тестирования </w:t>
      </w:r>
      <w:r w:rsidR="00C477E3">
        <w:t>можно сделать вывод</w:t>
      </w:r>
      <w:r w:rsidR="00C477E3" w:rsidRPr="00C477E3">
        <w:t xml:space="preserve">, </w:t>
      </w:r>
      <w:r w:rsidR="00C477E3">
        <w:t xml:space="preserve">что разработанное </w:t>
      </w:r>
      <w:r>
        <w:t xml:space="preserve">приложение </w:t>
      </w:r>
      <w:r w:rsidR="00C477E3">
        <w:t>работает корректно и</w:t>
      </w:r>
      <w:r>
        <w:t xml:space="preserve"> </w:t>
      </w:r>
      <w:r w:rsidR="00C477E3">
        <w:t>согласно</w:t>
      </w:r>
      <w:r>
        <w:t xml:space="preserve"> ожида</w:t>
      </w:r>
      <w:r w:rsidR="00C477E3">
        <w:t>ниям.</w:t>
      </w:r>
    </w:p>
    <w:p w14:paraId="248864AF" w14:textId="63FDA66A" w:rsidR="00BC0419" w:rsidRDefault="00BC0419" w:rsidP="00BC0419">
      <w:pPr>
        <w:pStyle w:val="1"/>
      </w:pPr>
      <w:bookmarkStart w:id="19" w:name="_Toc214268630"/>
      <w:r>
        <w:lastRenderedPageBreak/>
        <w:t>Инструкция по эксплуатации ПО</w:t>
      </w:r>
      <w:bookmarkEnd w:id="19"/>
    </w:p>
    <w:p w14:paraId="65DB96A8" w14:textId="28DB6C47" w:rsidR="00BC0419" w:rsidRDefault="00BC0419" w:rsidP="00BC0419">
      <w:pPr>
        <w:pStyle w:val="2"/>
      </w:pPr>
      <w:bookmarkStart w:id="20" w:name="_Toc214268631"/>
      <w:r>
        <w:t>Установка программного обеспечения</w:t>
      </w:r>
      <w:bookmarkEnd w:id="20"/>
    </w:p>
    <w:p w14:paraId="7C260FCC" w14:textId="77777777" w:rsidR="00A40E84" w:rsidRPr="00F057B9" w:rsidRDefault="00A40E84" w:rsidP="00A40E84">
      <w:pPr>
        <w:pStyle w:val="a3"/>
      </w:pPr>
      <w:r w:rsidRPr="00F057B9">
        <w:t>Для функционирования системы на стороне сервера необходимы следующие программные и технические средства:</w:t>
      </w:r>
    </w:p>
    <w:p w14:paraId="5B38FF2B" w14:textId="0E1805CE" w:rsidR="00A40E84" w:rsidRDefault="00A40E84" w:rsidP="00275079">
      <w:pPr>
        <w:pStyle w:val="a1"/>
      </w:pPr>
      <w:r>
        <w:t>ОС Windows x86 64-бит или Linux x86 64-бит;</w:t>
      </w:r>
    </w:p>
    <w:p w14:paraId="34A1EA6A" w14:textId="0B168A6E" w:rsidR="00A40E84" w:rsidRDefault="00A40E84" w:rsidP="00275079">
      <w:pPr>
        <w:pStyle w:val="a1"/>
      </w:pPr>
      <w:proofErr w:type="spellStart"/>
      <w:r>
        <w:t>MySQL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не ниже 8.0;</w:t>
      </w:r>
    </w:p>
    <w:p w14:paraId="42AABD86" w14:textId="1480AE8E" w:rsidR="00A40E84" w:rsidRDefault="00A40E84" w:rsidP="00275079">
      <w:pPr>
        <w:pStyle w:val="a1"/>
      </w:pPr>
      <w:r>
        <w:t>доступная оперативная память 3 ГБ;</w:t>
      </w:r>
    </w:p>
    <w:p w14:paraId="2B358F6E" w14:textId="7410611B" w:rsidR="00A40E84" w:rsidRDefault="00A40E84" w:rsidP="00275079">
      <w:pPr>
        <w:pStyle w:val="a1"/>
      </w:pPr>
      <w:r>
        <w:t>процессор с частотой не менее 1 ГГц и не менее 2 ядер;</w:t>
      </w:r>
    </w:p>
    <w:p w14:paraId="40CC28F5" w14:textId="423737AA" w:rsidR="00A40E84" w:rsidRDefault="00A40E84" w:rsidP="00275079">
      <w:pPr>
        <w:pStyle w:val="a1"/>
      </w:pPr>
      <w:r>
        <w:t>минимальный объем дискового пространства 10 ГБ.</w:t>
      </w:r>
    </w:p>
    <w:p w14:paraId="734C091B" w14:textId="77777777" w:rsidR="00A40E84" w:rsidRDefault="00A40E84" w:rsidP="00A40E84">
      <w:pPr>
        <w:pStyle w:val="a3"/>
      </w:pPr>
      <w:r>
        <w:t>Для функционирования приложения необходимы следующие программные и технические средства:</w:t>
      </w:r>
    </w:p>
    <w:p w14:paraId="4706434D" w14:textId="77777777" w:rsidR="00A40E84" w:rsidRDefault="00A40E84" w:rsidP="00A40E84">
      <w:pPr>
        <w:pStyle w:val="a1"/>
      </w:pPr>
      <w:r>
        <w:t>операционная система Android 8.0 (API 26) или выше;</w:t>
      </w:r>
    </w:p>
    <w:p w14:paraId="5650A96D" w14:textId="77777777" w:rsidR="00A40E84" w:rsidRDefault="00A40E84" w:rsidP="00A40E84">
      <w:pPr>
        <w:pStyle w:val="a1"/>
      </w:pPr>
      <w:r>
        <w:t>процессор с частотой не менее 1,8 ГГц;</w:t>
      </w:r>
    </w:p>
    <w:p w14:paraId="6F80AD3C" w14:textId="77777777" w:rsidR="00A40E84" w:rsidRDefault="00A40E84" w:rsidP="00A40E84">
      <w:pPr>
        <w:pStyle w:val="a1"/>
      </w:pPr>
      <w:r>
        <w:t>оперативная память не менее 2 ГБ;</w:t>
      </w:r>
    </w:p>
    <w:p w14:paraId="3682D38E" w14:textId="77777777" w:rsidR="00A40E84" w:rsidRDefault="00A40E84" w:rsidP="00A40E84">
      <w:pPr>
        <w:pStyle w:val="a1"/>
      </w:pPr>
      <w:r>
        <w:t>доступное место в памяти устройства – не менее 500 МБ;</w:t>
      </w:r>
    </w:p>
    <w:p w14:paraId="53FAB2B2" w14:textId="77777777" w:rsidR="00A40E84" w:rsidRDefault="00A40E84" w:rsidP="00A40E84">
      <w:pPr>
        <w:pStyle w:val="a1"/>
      </w:pPr>
      <w:r>
        <w:t>стабильное подключение к сети Интернет.</w:t>
      </w:r>
    </w:p>
    <w:p w14:paraId="04D5B3B7" w14:textId="75B99D8A" w:rsidR="00C3170A" w:rsidRDefault="00A40E84" w:rsidP="00C3170A">
      <w:pPr>
        <w:pStyle w:val="a3"/>
      </w:pPr>
      <w:r>
        <w:t>В качестве учётных данных используются следующие данные</w:t>
      </w:r>
      <w:r w:rsidRPr="00A40E84">
        <w:t>:</w:t>
      </w:r>
    </w:p>
    <w:p w14:paraId="6CDDB336" w14:textId="78C892B7" w:rsidR="00A40E84" w:rsidRPr="00A40E84" w:rsidRDefault="00A40E84" w:rsidP="00A40E84">
      <w:pPr>
        <w:pStyle w:val="a1"/>
      </w:pPr>
      <w:r>
        <w:t>Почта</w:t>
      </w:r>
      <w:r>
        <w:rPr>
          <w:lang w:val="en-US"/>
        </w:rPr>
        <w:t xml:space="preserve">: </w:t>
      </w:r>
      <w:hyperlink r:id="rId13" w:history="1">
        <w:r w:rsidRPr="000078F7">
          <w:rPr>
            <w:rStyle w:val="af7"/>
            <w:lang w:val="en-US"/>
          </w:rPr>
          <w:t>profile@mail.com</w:t>
        </w:r>
      </w:hyperlink>
    </w:p>
    <w:p w14:paraId="24AF4BF3" w14:textId="301BF195" w:rsidR="00A40E84" w:rsidRPr="00A40E84" w:rsidRDefault="00A40E84" w:rsidP="00A40E84">
      <w:pPr>
        <w:pStyle w:val="a1"/>
      </w:pPr>
      <w:r>
        <w:t>Пароль</w:t>
      </w:r>
      <w:r>
        <w:rPr>
          <w:lang w:val="en-US"/>
        </w:rPr>
        <w:t>:</w:t>
      </w:r>
      <w:r>
        <w:t xml:space="preserve"> </w:t>
      </w:r>
      <w:r>
        <w:rPr>
          <w:lang w:val="en-US"/>
        </w:rPr>
        <w:t>immensePassWord12)</w:t>
      </w:r>
    </w:p>
    <w:p w14:paraId="674D285C" w14:textId="3FB74766" w:rsidR="00BC0419" w:rsidRDefault="00BC0419" w:rsidP="00BC0419">
      <w:pPr>
        <w:pStyle w:val="2"/>
      </w:pPr>
      <w:bookmarkStart w:id="21" w:name="_Toc214268632"/>
      <w:r>
        <w:t>Инструкция по работе</w:t>
      </w:r>
      <w:bookmarkEnd w:id="21"/>
    </w:p>
    <w:p w14:paraId="753AF1F0" w14:textId="77777777" w:rsidR="00A40E84" w:rsidRPr="00A40E84" w:rsidRDefault="00A40E84" w:rsidP="00A40E84">
      <w:pPr>
        <w:pStyle w:val="a3"/>
      </w:pPr>
    </w:p>
    <w:p w14:paraId="26C0D3B0" w14:textId="48592EC0" w:rsidR="002241A0" w:rsidRPr="002241A0" w:rsidRDefault="002241A0" w:rsidP="002241A0">
      <w:pPr>
        <w:pStyle w:val="a7"/>
      </w:pPr>
      <w:r>
        <w:lastRenderedPageBreak/>
        <w:t>зАКЛЮЧЕНИЕ</w:t>
      </w:r>
    </w:p>
    <w:p w14:paraId="6051373C" w14:textId="412F4850" w:rsidR="002241A0" w:rsidRPr="002241A0" w:rsidRDefault="002241A0" w:rsidP="002241A0">
      <w:pPr>
        <w:pStyle w:val="a3"/>
      </w:pPr>
    </w:p>
    <w:p w14:paraId="00C553CA" w14:textId="38565BEE" w:rsidR="002241A0" w:rsidRPr="002241A0" w:rsidRDefault="002241A0" w:rsidP="002241A0">
      <w:pPr>
        <w:pStyle w:val="a7"/>
      </w:pPr>
      <w:r>
        <w:lastRenderedPageBreak/>
        <w:t>список использованных источников</w:t>
      </w:r>
    </w:p>
    <w:p w14:paraId="0D829156" w14:textId="2D2C2914" w:rsidR="00C3170A" w:rsidRPr="00C3170A" w:rsidRDefault="00C3170A" w:rsidP="00C3170A">
      <w:pPr>
        <w:pStyle w:val="a3"/>
      </w:pPr>
    </w:p>
    <w:sectPr w:rsidR="00C3170A" w:rsidRPr="00C3170A" w:rsidSect="007B1296">
      <w:footerReference w:type="default" r:id="rId14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DDCB45" w14:textId="77777777" w:rsidR="008D7596" w:rsidRDefault="008D7596" w:rsidP="007B1296">
      <w:r>
        <w:separator/>
      </w:r>
    </w:p>
  </w:endnote>
  <w:endnote w:type="continuationSeparator" w:id="0">
    <w:p w14:paraId="02DB22AE" w14:textId="77777777" w:rsidR="008D7596" w:rsidRDefault="008D7596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Content>
      <w:p w14:paraId="32869304" w14:textId="191F326E" w:rsidR="00EC73C3" w:rsidRDefault="00EC73C3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75079">
          <w:rPr>
            <w:noProof/>
          </w:rPr>
          <w:t>16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62430C" w14:textId="77777777" w:rsidR="008D7596" w:rsidRDefault="008D7596" w:rsidP="007B1296">
      <w:r>
        <w:separator/>
      </w:r>
    </w:p>
  </w:footnote>
  <w:footnote w:type="continuationSeparator" w:id="0">
    <w:p w14:paraId="54F8DB94" w14:textId="77777777" w:rsidR="008D7596" w:rsidRDefault="008D7596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C0EE2"/>
    <w:multiLevelType w:val="hybridMultilevel"/>
    <w:tmpl w:val="3EBE8D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D09E2"/>
    <w:multiLevelType w:val="multilevel"/>
    <w:tmpl w:val="CD084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4D0160"/>
    <w:multiLevelType w:val="multilevel"/>
    <w:tmpl w:val="BF88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0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705F9C"/>
    <w:multiLevelType w:val="multilevel"/>
    <w:tmpl w:val="40AED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7"/>
  </w:num>
  <w:num w:numId="7">
    <w:abstractNumId w:val="8"/>
  </w:num>
  <w:num w:numId="8">
    <w:abstractNumId w:val="2"/>
  </w:num>
  <w:num w:numId="9">
    <w:abstractNumId w:val="1"/>
  </w:num>
  <w:num w:numId="10">
    <w:abstractNumId w:val="10"/>
  </w:num>
  <w:num w:numId="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1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CC3"/>
    <w:rsid w:val="00005344"/>
    <w:rsid w:val="00006D8A"/>
    <w:rsid w:val="00017645"/>
    <w:rsid w:val="00022EAD"/>
    <w:rsid w:val="00023953"/>
    <w:rsid w:val="00040FCD"/>
    <w:rsid w:val="00046A82"/>
    <w:rsid w:val="000547B5"/>
    <w:rsid w:val="000605A3"/>
    <w:rsid w:val="00062928"/>
    <w:rsid w:val="00070444"/>
    <w:rsid w:val="00071534"/>
    <w:rsid w:val="00084431"/>
    <w:rsid w:val="000A6376"/>
    <w:rsid w:val="000A695D"/>
    <w:rsid w:val="000B2040"/>
    <w:rsid w:val="000B564F"/>
    <w:rsid w:val="000C03D0"/>
    <w:rsid w:val="000F2F10"/>
    <w:rsid w:val="001103D1"/>
    <w:rsid w:val="00115DF3"/>
    <w:rsid w:val="00122DF6"/>
    <w:rsid w:val="00126FE5"/>
    <w:rsid w:val="00135AB1"/>
    <w:rsid w:val="00154AC6"/>
    <w:rsid w:val="00157D07"/>
    <w:rsid w:val="00170F51"/>
    <w:rsid w:val="00181672"/>
    <w:rsid w:val="0018210A"/>
    <w:rsid w:val="00183FFB"/>
    <w:rsid w:val="00197EED"/>
    <w:rsid w:val="001A500E"/>
    <w:rsid w:val="001A74D9"/>
    <w:rsid w:val="001B17C1"/>
    <w:rsid w:val="001B5082"/>
    <w:rsid w:val="001B5A61"/>
    <w:rsid w:val="001C0D84"/>
    <w:rsid w:val="001C4B89"/>
    <w:rsid w:val="001C7A1F"/>
    <w:rsid w:val="001F12C3"/>
    <w:rsid w:val="002037EC"/>
    <w:rsid w:val="0022213E"/>
    <w:rsid w:val="002241A0"/>
    <w:rsid w:val="0022470A"/>
    <w:rsid w:val="00230654"/>
    <w:rsid w:val="00234EB9"/>
    <w:rsid w:val="002353F4"/>
    <w:rsid w:val="00244503"/>
    <w:rsid w:val="00267E9D"/>
    <w:rsid w:val="002711B6"/>
    <w:rsid w:val="00275079"/>
    <w:rsid w:val="0029075A"/>
    <w:rsid w:val="0029217B"/>
    <w:rsid w:val="002D5F2F"/>
    <w:rsid w:val="002E1075"/>
    <w:rsid w:val="002F1F23"/>
    <w:rsid w:val="00313BD4"/>
    <w:rsid w:val="003140F3"/>
    <w:rsid w:val="00314FCF"/>
    <w:rsid w:val="00322DDA"/>
    <w:rsid w:val="00333DDD"/>
    <w:rsid w:val="00350DEC"/>
    <w:rsid w:val="003616AA"/>
    <w:rsid w:val="00362590"/>
    <w:rsid w:val="00362F06"/>
    <w:rsid w:val="00385EFA"/>
    <w:rsid w:val="00390F2E"/>
    <w:rsid w:val="003A3147"/>
    <w:rsid w:val="003A40F8"/>
    <w:rsid w:val="003A6D6C"/>
    <w:rsid w:val="003B04DE"/>
    <w:rsid w:val="003C2456"/>
    <w:rsid w:val="003F696A"/>
    <w:rsid w:val="00446D2F"/>
    <w:rsid w:val="00453611"/>
    <w:rsid w:val="00457599"/>
    <w:rsid w:val="00473C53"/>
    <w:rsid w:val="00485388"/>
    <w:rsid w:val="004A61F0"/>
    <w:rsid w:val="004D1C92"/>
    <w:rsid w:val="004D1D4C"/>
    <w:rsid w:val="004D2CE9"/>
    <w:rsid w:val="004E7079"/>
    <w:rsid w:val="00527363"/>
    <w:rsid w:val="00540F99"/>
    <w:rsid w:val="00547AB8"/>
    <w:rsid w:val="005728C6"/>
    <w:rsid w:val="005842D8"/>
    <w:rsid w:val="005976D6"/>
    <w:rsid w:val="005C6335"/>
    <w:rsid w:val="005D0FDF"/>
    <w:rsid w:val="005D10F9"/>
    <w:rsid w:val="005D54E2"/>
    <w:rsid w:val="005D798B"/>
    <w:rsid w:val="00614008"/>
    <w:rsid w:val="00624AF8"/>
    <w:rsid w:val="00634F1A"/>
    <w:rsid w:val="006466D1"/>
    <w:rsid w:val="00654CC3"/>
    <w:rsid w:val="00661620"/>
    <w:rsid w:val="00670A29"/>
    <w:rsid w:val="00681A61"/>
    <w:rsid w:val="00682EC2"/>
    <w:rsid w:val="00685504"/>
    <w:rsid w:val="006947D9"/>
    <w:rsid w:val="006B2E38"/>
    <w:rsid w:val="006D0C39"/>
    <w:rsid w:val="006D517D"/>
    <w:rsid w:val="006E24C4"/>
    <w:rsid w:val="007006F6"/>
    <w:rsid w:val="00701393"/>
    <w:rsid w:val="00711564"/>
    <w:rsid w:val="00715B4C"/>
    <w:rsid w:val="0074068D"/>
    <w:rsid w:val="007449D8"/>
    <w:rsid w:val="00746B6B"/>
    <w:rsid w:val="0075058F"/>
    <w:rsid w:val="0077507F"/>
    <w:rsid w:val="00775943"/>
    <w:rsid w:val="00782DEF"/>
    <w:rsid w:val="00783E16"/>
    <w:rsid w:val="007A7B1B"/>
    <w:rsid w:val="007B1296"/>
    <w:rsid w:val="007B43F3"/>
    <w:rsid w:val="007D030E"/>
    <w:rsid w:val="007E26D0"/>
    <w:rsid w:val="007F3B1F"/>
    <w:rsid w:val="007F3B46"/>
    <w:rsid w:val="00800364"/>
    <w:rsid w:val="00810637"/>
    <w:rsid w:val="008156AB"/>
    <w:rsid w:val="0083534A"/>
    <w:rsid w:val="0084608B"/>
    <w:rsid w:val="008532F7"/>
    <w:rsid w:val="00857278"/>
    <w:rsid w:val="00857B73"/>
    <w:rsid w:val="00871F21"/>
    <w:rsid w:val="00884816"/>
    <w:rsid w:val="00885B8A"/>
    <w:rsid w:val="00886E1F"/>
    <w:rsid w:val="008900FC"/>
    <w:rsid w:val="00891E1F"/>
    <w:rsid w:val="008976F7"/>
    <w:rsid w:val="008A3D99"/>
    <w:rsid w:val="008A7779"/>
    <w:rsid w:val="008B2B16"/>
    <w:rsid w:val="008C6246"/>
    <w:rsid w:val="008D7596"/>
    <w:rsid w:val="008F368C"/>
    <w:rsid w:val="00907A2C"/>
    <w:rsid w:val="00907F4A"/>
    <w:rsid w:val="009171D5"/>
    <w:rsid w:val="00927D29"/>
    <w:rsid w:val="009422C4"/>
    <w:rsid w:val="00947712"/>
    <w:rsid w:val="009500FD"/>
    <w:rsid w:val="009532B6"/>
    <w:rsid w:val="00987314"/>
    <w:rsid w:val="009A5998"/>
    <w:rsid w:val="009C61C2"/>
    <w:rsid w:val="009E0FE9"/>
    <w:rsid w:val="009E52AD"/>
    <w:rsid w:val="00A13BBC"/>
    <w:rsid w:val="00A15409"/>
    <w:rsid w:val="00A17827"/>
    <w:rsid w:val="00A23795"/>
    <w:rsid w:val="00A35137"/>
    <w:rsid w:val="00A40E84"/>
    <w:rsid w:val="00A54762"/>
    <w:rsid w:val="00A57474"/>
    <w:rsid w:val="00A72A47"/>
    <w:rsid w:val="00A772D1"/>
    <w:rsid w:val="00A958ED"/>
    <w:rsid w:val="00A9702A"/>
    <w:rsid w:val="00AB451B"/>
    <w:rsid w:val="00AC77A0"/>
    <w:rsid w:val="00AD7259"/>
    <w:rsid w:val="00B1423E"/>
    <w:rsid w:val="00B235E3"/>
    <w:rsid w:val="00B34C6B"/>
    <w:rsid w:val="00B44A6D"/>
    <w:rsid w:val="00B64EC5"/>
    <w:rsid w:val="00B65ADA"/>
    <w:rsid w:val="00B73778"/>
    <w:rsid w:val="00B821C0"/>
    <w:rsid w:val="00BA3375"/>
    <w:rsid w:val="00BB1CD6"/>
    <w:rsid w:val="00BB22C1"/>
    <w:rsid w:val="00BC0419"/>
    <w:rsid w:val="00BC5216"/>
    <w:rsid w:val="00BD39FF"/>
    <w:rsid w:val="00BE23BE"/>
    <w:rsid w:val="00BE278B"/>
    <w:rsid w:val="00BE2E89"/>
    <w:rsid w:val="00BF6585"/>
    <w:rsid w:val="00C02CA6"/>
    <w:rsid w:val="00C252C2"/>
    <w:rsid w:val="00C3170A"/>
    <w:rsid w:val="00C46569"/>
    <w:rsid w:val="00C477E3"/>
    <w:rsid w:val="00C565C6"/>
    <w:rsid w:val="00C706EA"/>
    <w:rsid w:val="00C7246C"/>
    <w:rsid w:val="00C871DC"/>
    <w:rsid w:val="00C934F9"/>
    <w:rsid w:val="00CA55AD"/>
    <w:rsid w:val="00CB4BBB"/>
    <w:rsid w:val="00CB5F04"/>
    <w:rsid w:val="00CC3301"/>
    <w:rsid w:val="00CC35C1"/>
    <w:rsid w:val="00CE3B5E"/>
    <w:rsid w:val="00CE58C3"/>
    <w:rsid w:val="00D01F43"/>
    <w:rsid w:val="00D032C0"/>
    <w:rsid w:val="00D160AE"/>
    <w:rsid w:val="00D27A17"/>
    <w:rsid w:val="00D44089"/>
    <w:rsid w:val="00D51EAF"/>
    <w:rsid w:val="00D56F33"/>
    <w:rsid w:val="00D96D59"/>
    <w:rsid w:val="00DA5B1D"/>
    <w:rsid w:val="00DA5DB8"/>
    <w:rsid w:val="00DB6488"/>
    <w:rsid w:val="00DD2D10"/>
    <w:rsid w:val="00DD2E9E"/>
    <w:rsid w:val="00DE253F"/>
    <w:rsid w:val="00E12898"/>
    <w:rsid w:val="00E454AE"/>
    <w:rsid w:val="00E46B85"/>
    <w:rsid w:val="00E52B18"/>
    <w:rsid w:val="00E86806"/>
    <w:rsid w:val="00E93448"/>
    <w:rsid w:val="00EC73C3"/>
    <w:rsid w:val="00ED2643"/>
    <w:rsid w:val="00EE2444"/>
    <w:rsid w:val="00EE2660"/>
    <w:rsid w:val="00F057B9"/>
    <w:rsid w:val="00F116CE"/>
    <w:rsid w:val="00F31BF1"/>
    <w:rsid w:val="00F359E2"/>
    <w:rsid w:val="00F44D11"/>
    <w:rsid w:val="00F718DC"/>
    <w:rsid w:val="00FB32E5"/>
    <w:rsid w:val="00FC2547"/>
    <w:rsid w:val="00FC5220"/>
    <w:rsid w:val="00FF0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F9344"/>
  <w15:chartTrackingRefBased/>
  <w15:docId w15:val="{99DEDA35-C9CD-4459-9659-804A0E191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E1289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FC5220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FC5220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annotation reference"/>
    <w:basedOn w:val="a4"/>
    <w:uiPriority w:val="99"/>
    <w:semiHidden/>
    <w:unhideWhenUsed/>
    <w:rsid w:val="003C2456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3C2456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3C2456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3C2456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3C2456"/>
    <w:rPr>
      <w:rFonts w:ascii="Times New Roman" w:hAnsi="Times New Roman"/>
      <w:b/>
      <w:bCs/>
      <w:sz w:val="20"/>
      <w:szCs w:val="20"/>
    </w:rPr>
  </w:style>
  <w:style w:type="paragraph" w:styleId="aff8">
    <w:name w:val="Balloon Text"/>
    <w:basedOn w:val="a2"/>
    <w:link w:val="aff9"/>
    <w:uiPriority w:val="99"/>
    <w:semiHidden/>
    <w:unhideWhenUsed/>
    <w:rsid w:val="003C2456"/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4"/>
    <w:link w:val="aff8"/>
    <w:uiPriority w:val="99"/>
    <w:semiHidden/>
    <w:rsid w:val="003C2456"/>
    <w:rPr>
      <w:rFonts w:ascii="Segoe UI" w:hAnsi="Segoe UI" w:cs="Segoe UI"/>
      <w:sz w:val="18"/>
      <w:szCs w:val="18"/>
    </w:rPr>
  </w:style>
  <w:style w:type="character" w:customStyle="1" w:styleId="UnresolvedMention">
    <w:name w:val="Unresolved Mention"/>
    <w:basedOn w:val="a4"/>
    <w:uiPriority w:val="99"/>
    <w:semiHidden/>
    <w:unhideWhenUsed/>
    <w:rsid w:val="00A40E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9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1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6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1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38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1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9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3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026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336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08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1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6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22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4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3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7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240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40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023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30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6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0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58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3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801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3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07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09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3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91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47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651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46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32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593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88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29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6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14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41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38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6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01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6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5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0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9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82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2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19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15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4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7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55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349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66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0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772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91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70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48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40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69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5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08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99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045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16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41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profile@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109-13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A0A21A-672F-49A2-A0CA-0747848E8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1389</TotalTime>
  <Pages>26</Pages>
  <Words>3766</Words>
  <Characters>21470</Characters>
  <Application>Microsoft Office Word</Application>
  <DocSecurity>0</DocSecurity>
  <Lines>178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0109-14</dc:creator>
  <cp:keywords/>
  <dc:description/>
  <cp:lastModifiedBy>0109-14</cp:lastModifiedBy>
  <cp:revision>36</cp:revision>
  <dcterms:created xsi:type="dcterms:W3CDTF">2025-10-28T05:32:00Z</dcterms:created>
  <dcterms:modified xsi:type="dcterms:W3CDTF">2025-12-01T09:46:00Z</dcterms:modified>
</cp:coreProperties>
</file>