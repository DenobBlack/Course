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Heading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B57373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B57373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B57373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B57373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B57373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B57373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B57373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B57373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B57373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1D8716A5" w:rsidR="00E12898" w:rsidRDefault="003A314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Hyperlink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5C3AC833" w14:textId="3058BC6A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Hyperlink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561F4370" w14:textId="15CB9A47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Hyperlink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5</w:t>
        </w:r>
        <w:r w:rsidR="00E12898">
          <w:rPr>
            <w:noProof/>
            <w:webHidden/>
          </w:rPr>
          <w:fldChar w:fldCharType="end"/>
        </w:r>
      </w:hyperlink>
    </w:p>
    <w:p w14:paraId="086B03A5" w14:textId="582C9E90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Hyperlink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7</w:t>
        </w:r>
        <w:r w:rsidR="00E12898">
          <w:rPr>
            <w:noProof/>
            <w:webHidden/>
          </w:rPr>
          <w:fldChar w:fldCharType="end"/>
        </w:r>
      </w:hyperlink>
    </w:p>
    <w:p w14:paraId="0C779042" w14:textId="089274F4" w:rsidR="00E12898" w:rsidRDefault="003A314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Hyperlink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61E5FA1C" w14:textId="00EE09A9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Hyperlink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4EB8DE9C" w14:textId="76D51476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Hyperlink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2540E9BB" w14:textId="17DF0BE8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Hyperlink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2C27EB9A" w:rsidR="00E12898" w:rsidRDefault="003A314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Hyperlink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11</w:t>
        </w:r>
        <w:r w:rsidR="00E12898">
          <w:rPr>
            <w:noProof/>
            <w:webHidden/>
          </w:rPr>
          <w:fldChar w:fldCharType="end"/>
        </w:r>
      </w:hyperlink>
    </w:p>
    <w:p w14:paraId="08176B49" w14:textId="180A9EAB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Hyperlink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11</w:t>
        </w:r>
        <w:r w:rsidR="00E12898">
          <w:rPr>
            <w:noProof/>
            <w:webHidden/>
          </w:rPr>
          <w:fldChar w:fldCharType="end"/>
        </w:r>
      </w:hyperlink>
    </w:p>
    <w:p w14:paraId="057B7F1A" w14:textId="6BD764E1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Hyperlink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13</w:t>
        </w:r>
        <w:r w:rsidR="00E12898">
          <w:rPr>
            <w:noProof/>
            <w:webHidden/>
          </w:rPr>
          <w:fldChar w:fldCharType="end"/>
        </w:r>
      </w:hyperlink>
    </w:p>
    <w:p w14:paraId="6DC7C908" w14:textId="3601C669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Hyperlink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15</w:t>
        </w:r>
        <w:r w:rsidR="00E12898">
          <w:rPr>
            <w:noProof/>
            <w:webHidden/>
          </w:rPr>
          <w:fldChar w:fldCharType="end"/>
        </w:r>
      </w:hyperlink>
    </w:p>
    <w:p w14:paraId="247827C7" w14:textId="1830DA54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Hyperlink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17</w:t>
        </w:r>
        <w:r w:rsidR="00E12898">
          <w:rPr>
            <w:noProof/>
            <w:webHidden/>
          </w:rPr>
          <w:fldChar w:fldCharType="end"/>
        </w:r>
      </w:hyperlink>
    </w:p>
    <w:p w14:paraId="309AB81D" w14:textId="16853B3C" w:rsidR="00E12898" w:rsidRDefault="003A314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Hyperlink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3A95FA91" w14:textId="315DB267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Hyperlink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26BA51D6" w14:textId="77510385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Hyperlink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20</w:t>
        </w:r>
        <w:r w:rsidR="00E12898">
          <w:rPr>
            <w:noProof/>
            <w:webHidden/>
          </w:rPr>
          <w:fldChar w:fldCharType="end"/>
        </w:r>
      </w:hyperlink>
    </w:p>
    <w:p w14:paraId="54E24B51" w14:textId="3EAD3AB8" w:rsidR="00E12898" w:rsidRDefault="003A314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Hyperlink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087054B2" w14:textId="1DFFA824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Hyperlink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586DE437" w14:textId="4A5C09C5" w:rsidR="00E12898" w:rsidRDefault="003A3147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Hyperlink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2241A0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19087815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13FF4552" w14:textId="4CA5CCE2" w:rsidR="00987314" w:rsidRDefault="00987314" w:rsidP="00987314">
      <w:pPr>
        <w:pStyle w:val="Title"/>
      </w:pPr>
      <w:r>
        <w:lastRenderedPageBreak/>
        <w:t>Введение</w:t>
      </w:r>
    </w:p>
    <w:p w14:paraId="5EF5191B" w14:textId="03DEC384" w:rsidR="001F12C3" w:rsidRPr="001F12C3" w:rsidRDefault="001F12C3" w:rsidP="001F12C3">
      <w:pPr>
        <w:pStyle w:val="a2"/>
      </w:pPr>
    </w:p>
    <w:p w14:paraId="6F17F913" w14:textId="5C59FA77" w:rsidR="00BB22C1" w:rsidRDefault="00654CC3" w:rsidP="00654CC3">
      <w:pPr>
        <w:pStyle w:val="Heading1"/>
      </w:pPr>
      <w:bookmarkStart w:id="2" w:name="_Toc214268614"/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Heading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2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2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2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2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2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2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2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9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a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Heading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2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2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2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2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2"/>
      </w:pPr>
      <w:r>
        <w:t>- MySQL Server не ниже 8.0;</w:t>
      </w:r>
    </w:p>
    <w:p w14:paraId="72227727" w14:textId="535760AB" w:rsidR="00F057B9" w:rsidRDefault="00F057B9" w:rsidP="00F057B9">
      <w:pPr>
        <w:pStyle w:val="a2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2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2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Heading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Heading2"/>
      </w:pPr>
      <w:bookmarkStart w:id="7" w:name="_Toc214268619"/>
      <w:r>
        <w:t>Проектирование интерфейса пользователя</w:t>
      </w:r>
      <w:bookmarkEnd w:id="7"/>
    </w:p>
    <w:p w14:paraId="5722838E" w14:textId="6D8B7C08" w:rsidR="00634F1A" w:rsidRDefault="00BC0419" w:rsidP="00634F1A">
      <w:pPr>
        <w:pStyle w:val="a2"/>
      </w:pPr>
      <w:r>
        <w:t>В рамках разработки мобильного приложения «Фитнес-Тренер» спроектирован интерфейс пользователя</w:t>
      </w:r>
      <w:r w:rsidR="00BB1CD6">
        <w:t xml:space="preserve"> в виде </w:t>
      </w:r>
      <w:r w:rsidR="00BB1CD6">
        <w:rPr>
          <w:lang w:val="en-US"/>
        </w:rPr>
        <w:t>wireframe</w:t>
      </w:r>
      <w:r w:rsidR="00BB1CD6" w:rsidRPr="00BB1CD6">
        <w:t xml:space="preserve"> </w:t>
      </w:r>
      <w:r w:rsidR="00BB1CD6">
        <w:t>и мокапов</w:t>
      </w:r>
      <w:r>
        <w:t xml:space="preserve"> при помощи сервиса </w:t>
      </w:r>
      <w:r>
        <w:rPr>
          <w:lang w:val="en-US"/>
        </w:rPr>
        <w:t>Figma</w:t>
      </w:r>
      <w:r w:rsidRPr="00BC0419">
        <w:t>.</w:t>
      </w:r>
      <w:r>
        <w:t xml:space="preserve"> Эти визуальные представления позволяют наглядно увидеть струк</w:t>
      </w:r>
      <w:r w:rsidR="00FF06BF">
        <w:t>туру приложения</w:t>
      </w:r>
      <w:r w:rsidR="00FF06BF" w:rsidRPr="00FF06BF">
        <w:t>,</w:t>
      </w:r>
      <w:r w:rsidR="00FF06BF">
        <w:t xml:space="preserve"> его основные элементы и функциональность.</w:t>
      </w:r>
    </w:p>
    <w:p w14:paraId="599B6395" w14:textId="2AE7FDFA" w:rsidR="00624AF8" w:rsidRDefault="00EE2444" w:rsidP="00EE2444">
      <w:pPr>
        <w:pStyle w:val="a2"/>
      </w:pPr>
      <w:r>
        <w:t xml:space="preserve">На рисунке 2 в виде </w:t>
      </w:r>
      <w:r>
        <w:rPr>
          <w:lang w:val="en-US"/>
        </w:rPr>
        <w:t>wireframe</w:t>
      </w:r>
      <w:r w:rsidRPr="00EE2444">
        <w:t xml:space="preserve"> </w:t>
      </w:r>
      <w:r>
        <w:t xml:space="preserve">представлены следующие страницы </w:t>
      </w:r>
      <w:r w:rsidR="00885B8A">
        <w:t>приложения</w:t>
      </w:r>
      <w:r>
        <w:t>: главная страница, страница упражнений и страница</w:t>
      </w:r>
      <w:r w:rsidRPr="00EE2444">
        <w:t xml:space="preserve"> </w:t>
      </w:r>
      <w:r>
        <w:t>подробнее об упражнении.</w:t>
      </w:r>
    </w:p>
    <w:p w14:paraId="56ACFD96" w14:textId="6F16370B" w:rsidR="00EE2444" w:rsidRDefault="00385EFA" w:rsidP="00385EFA">
      <w:pPr>
        <w:pStyle w:val="a9"/>
      </w:pPr>
      <w:r w:rsidRPr="00385EFA">
        <w:drawing>
          <wp:inline distT="0" distB="0" distL="0" distR="0" wp14:anchorId="424A8B18" wp14:editId="13AF8064">
            <wp:extent cx="6159398" cy="409172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767" cy="41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7B6E566E" w:rsidR="00624AF8" w:rsidRPr="00746B6B" w:rsidRDefault="00624AF8" w:rsidP="00624AF8">
      <w:pPr>
        <w:pStyle w:val="aa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главной страницы, страниц упражнений и подробнее</w:t>
      </w:r>
      <w:r w:rsidR="00EE2444">
        <w:t xml:space="preserve"> об упражнении</w:t>
      </w:r>
    </w:p>
    <w:p w14:paraId="148B92BD" w14:textId="6B8C445E" w:rsidR="00DA5DB8" w:rsidRPr="00746B6B" w:rsidRDefault="00746B6B" w:rsidP="00DA5DB8">
      <w:pPr>
        <w:pStyle w:val="a2"/>
      </w:pPr>
      <w:r>
        <w:lastRenderedPageBreak/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Heading2"/>
      </w:pPr>
      <w:bookmarkStart w:id="8" w:name="_Toc214268620"/>
      <w:r>
        <w:t>Разработка архитектуры программного обеспечения</w:t>
      </w:r>
      <w:bookmarkEnd w:id="8"/>
    </w:p>
    <w:p w14:paraId="614A6D86" w14:textId="6737B7C1" w:rsidR="00634F1A" w:rsidRDefault="00FF06BF" w:rsidP="00634F1A">
      <w:pPr>
        <w:pStyle w:val="a2"/>
      </w:pPr>
      <w:r>
        <w:t xml:space="preserve">Приложение </w:t>
      </w:r>
      <w:r w:rsidR="00BB1CD6">
        <w:t xml:space="preserve">для фитнеса </w:t>
      </w:r>
      <w:r>
        <w:t xml:space="preserve">предназначено для </w:t>
      </w:r>
      <w:r w:rsidR="00BB1CD6">
        <w:t>взаимодействия пользователей с персональными тренировками</w:t>
      </w:r>
      <w:r w:rsidR="00BB1CD6" w:rsidRPr="00BB1CD6">
        <w:t>,</w:t>
      </w:r>
      <w:r w:rsidR="00BB1CD6">
        <w:t xml:space="preserve"> отслеживания прогресса</w:t>
      </w:r>
      <w:r w:rsidR="00BB1CD6" w:rsidRPr="00BB1CD6">
        <w:t>. А</w:t>
      </w:r>
      <w:r w:rsidR="00BB1CD6">
        <w:t>рхитектура приложения построена на основе клиент-серверной модели и включает в себ</w:t>
      </w:r>
      <w:r w:rsidR="00005344">
        <w:t>я</w:t>
      </w:r>
      <w:r w:rsidR="00BB1CD6">
        <w:t xml:space="preserve"> несколько ключевых компонентов</w:t>
      </w:r>
      <w:r w:rsidR="00624AF8" w:rsidRPr="00624AF8">
        <w:t xml:space="preserve">: </w:t>
      </w:r>
      <w:r w:rsidR="00624AF8">
        <w:t>серверная часть приложения</w:t>
      </w:r>
      <w:r w:rsidR="00624AF8" w:rsidRPr="00624AF8">
        <w:t>,</w:t>
      </w:r>
      <w:r w:rsidR="00624AF8">
        <w:t xml:space="preserve"> мобильное приложение</w:t>
      </w:r>
      <w:r w:rsidR="00624AF8" w:rsidRPr="00624AF8">
        <w:t>,</w:t>
      </w:r>
      <w:r w:rsidR="00624AF8">
        <w:t xml:space="preserve"> БД.</w:t>
      </w:r>
    </w:p>
    <w:p w14:paraId="359FCE81" w14:textId="17616E94" w:rsidR="00624AF8" w:rsidRDefault="00624AF8" w:rsidP="00634F1A">
      <w:pPr>
        <w:pStyle w:val="a2"/>
      </w:pPr>
      <w:r>
        <w:t xml:space="preserve">Для серверной части будет создан </w:t>
      </w:r>
      <w:r>
        <w:rPr>
          <w:lang w:val="en-US"/>
        </w:rPr>
        <w:t>API</w:t>
      </w:r>
      <w:r w:rsidRPr="00624AF8">
        <w:t>,</w:t>
      </w:r>
      <w:r>
        <w:t xml:space="preserve"> позволяющий</w:t>
      </w:r>
      <w:r w:rsidRPr="00624AF8">
        <w:t xml:space="preserve"> </w:t>
      </w:r>
      <w:r>
        <w:t xml:space="preserve">пользователю взаимодействовать с сервером Диаграмма развертывания компонентов представлена на рисунке </w:t>
      </w:r>
      <w:r w:rsidR="004E7079" w:rsidRPr="004E7079">
        <w:t>3</w:t>
      </w:r>
    </w:p>
    <w:p w14:paraId="0FDBD526" w14:textId="45214E37" w:rsidR="00B65ADA" w:rsidRPr="004E7079" w:rsidRDefault="00B65ADA" w:rsidP="00B65ADA">
      <w:pPr>
        <w:pStyle w:val="a2"/>
        <w:jc w:val="center"/>
      </w:pPr>
      <w:r w:rsidRPr="00B65ADA">
        <w:rPr>
          <w:noProof/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Heading2"/>
      </w:pPr>
      <w:bookmarkStart w:id="9" w:name="_Toc214268621"/>
      <w:r>
        <w:lastRenderedPageBreak/>
        <w:t>Проектирование БД</w:t>
      </w:r>
      <w:bookmarkEnd w:id="9"/>
    </w:p>
    <w:p w14:paraId="141E1F98" w14:textId="63DE5959" w:rsidR="00FF06BF" w:rsidRPr="00A17827" w:rsidRDefault="00FF06BF" w:rsidP="00FF06BF">
      <w:pPr>
        <w:pStyle w:val="a2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75058F" w:rsidRPr="0075058F">
        <w:t>,</w:t>
      </w:r>
      <w:r w:rsidR="0075058F">
        <w:t xml:space="preserve"> </w:t>
      </w:r>
      <w:r w:rsidR="00A17827">
        <w:t>которая будет использоваться пользователями</w:t>
      </w:r>
      <w:r w:rsidR="00A17827" w:rsidRPr="00A17827">
        <w:t xml:space="preserve">, </w:t>
      </w:r>
      <w:r w:rsidR="00A17827">
        <w:t>тренерами и администратором</w:t>
      </w:r>
      <w:r w:rsidR="00A17827" w:rsidRPr="00A17827">
        <w:t>.</w:t>
      </w:r>
      <w:r w:rsidR="00A17827">
        <w:t xml:space="preserve"> Для этого необходимо определить основные сущности и их взаимосвязи</w:t>
      </w:r>
      <w:r w:rsidR="00A17827" w:rsidRPr="00A17827">
        <w:t>.</w:t>
      </w:r>
    </w:p>
    <w:p w14:paraId="3C8F79D7" w14:textId="32DA8AD6" w:rsidR="00385EFA" w:rsidRDefault="00A17827" w:rsidP="00385EFA">
      <w:pPr>
        <w:pStyle w:val="a2"/>
      </w:pPr>
      <w:r>
        <w:t xml:space="preserve">Модель БД создана при помощи </w:t>
      </w:r>
      <w:r>
        <w:rPr>
          <w:lang w:val="en-US"/>
        </w:rPr>
        <w:t>MySQL</w:t>
      </w:r>
      <w:r w:rsidRPr="00A17827">
        <w:t xml:space="preserve"> </w:t>
      </w:r>
      <w:r>
        <w:rPr>
          <w:lang w:val="en-US"/>
        </w:rPr>
        <w:t>Workbench</w:t>
      </w:r>
      <w:r>
        <w:t>.</w:t>
      </w:r>
      <w:r w:rsidRPr="00A17827">
        <w:t xml:space="preserve"> </w:t>
      </w:r>
      <w:r>
        <w:t xml:space="preserve">На рисунке </w:t>
      </w:r>
      <w:r w:rsidR="004E7079" w:rsidRPr="004E7079">
        <w:t>4</w:t>
      </w:r>
      <w:r>
        <w:t xml:space="preserve"> в виде </w:t>
      </w:r>
      <w:r>
        <w:rPr>
          <w:lang w:val="en-US"/>
        </w:rPr>
        <w:t>ERD</w:t>
      </w:r>
      <w:r>
        <w:t xml:space="preserve"> показана физическая модель предметной области</w:t>
      </w:r>
      <w:r w:rsidRPr="00A17827">
        <w:t>,</w:t>
      </w:r>
      <w:r>
        <w:t xml:space="preserve"> связанной с фитнесом</w:t>
      </w:r>
      <w:r w:rsidRPr="00A17827">
        <w:t>.</w:t>
      </w:r>
    </w:p>
    <w:p w14:paraId="778A15F3" w14:textId="482C5C42" w:rsidR="00385EFA" w:rsidRDefault="00385EFA" w:rsidP="00385EFA">
      <w:pPr>
        <w:pStyle w:val="a9"/>
      </w:pPr>
      <w:r w:rsidRPr="00385EFA">
        <w:drawing>
          <wp:inline distT="0" distB="0" distL="0" distR="0" wp14:anchorId="68DC36A0" wp14:editId="1408E6C4">
            <wp:extent cx="4250131" cy="3738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531" cy="37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02C7D564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4</w:t>
      </w:r>
      <w:r>
        <w:t xml:space="preserve"> – </w:t>
      </w:r>
      <w:r w:rsidR="00314FCF">
        <w:rPr>
          <w:lang w:val="en-US"/>
        </w:rPr>
        <w:t>MySQL</w:t>
      </w:r>
      <w:r w:rsidR="00314FCF" w:rsidRPr="00A17827">
        <w:t xml:space="preserve"> </w:t>
      </w:r>
      <w:r w:rsidR="00314FCF">
        <w:rPr>
          <w:lang w:val="en-US"/>
        </w:rPr>
        <w:t>Workbench</w:t>
      </w:r>
      <w:r w:rsidR="00314FCF" w:rsidRPr="00314FCF">
        <w:t xml:space="preserve">.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Heading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Heading2"/>
      </w:pPr>
      <w:bookmarkStart w:id="11" w:name="_Toc214268623"/>
      <w:r>
        <w:t>Разработка программных модулей</w:t>
      </w:r>
      <w:bookmarkEnd w:id="11"/>
    </w:p>
    <w:p w14:paraId="053C1502" w14:textId="2070515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Для курсового проекта разработано мобильное приложение на языке Kotlin с использованием архитектурного паттерна MVVM и фреймворка Jetpack Compose для построения пользовательского интерфейса. </w:t>
      </w:r>
    </w:p>
    <w:p w14:paraId="6CFE8EB1" w14:textId="77777777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Core. В качестве ORM применяется Entity Framework Core, обеспечивающий взаимодействие с базой данных и автоматическое сопоставление сущностей (User, Exercise, Meal, Workout) с таблицами базы данных. </w:t>
      </w:r>
    </w:p>
    <w:p w14:paraId="04547F7B" w14:textId="1B4323F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6C96D3A5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В листинге 1 представлен пример метода для отправки POST-запроса с данными о новой тренировке. </w:t>
      </w:r>
    </w:p>
    <w:p w14:paraId="666293B9" w14:textId="64C3E7F0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>
        <w:rPr>
          <w:lang w:eastAsia="ru-RU"/>
        </w:rPr>
        <w:t xml:space="preserve"> </w:t>
      </w:r>
      <w:r w:rsidR="00885B8A">
        <w:rPr>
          <w:lang w:eastAsia="ru-RU"/>
        </w:rPr>
        <w:t>Метод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1FB98E5A" w14:textId="19C16F2E" w:rsidR="00BE23BE" w:rsidRPr="003B04DE" w:rsidRDefault="003B04DE" w:rsidP="003B04DE">
      <w:pPr>
        <w:pStyle w:val="ac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r w:rsidRPr="003B04DE">
        <w:rPr>
          <w:lang w:val="en-US"/>
        </w:rPr>
        <w:t>createNewWorkout</w:t>
      </w:r>
      <w:proofErr w:type="spellEnd"/>
      <w:r w:rsidRPr="003B04DE">
        <w:t>(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Pr="003B04DE">
        <w:br/>
        <w:t>) {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viewModelScope</w:t>
      </w:r>
      <w:proofErr w:type="spellEnd"/>
      <w:r w:rsidRPr="003B04DE">
        <w:t>.</w:t>
      </w:r>
      <w:r w:rsidRPr="003B04DE">
        <w:rPr>
          <w:lang w:val="en-US"/>
        </w:rPr>
        <w:t>launch</w:t>
      </w:r>
      <w:r w:rsidRPr="003B04DE">
        <w:t xml:space="preserve"> {</w:t>
      </w:r>
      <w:r w:rsidRPr="003B04DE">
        <w:br/>
        <w:t xml:space="preserve">        </w:t>
      </w:r>
      <w:r w:rsidRPr="003B04DE">
        <w:rPr>
          <w:lang w:val="en-US"/>
        </w:rPr>
        <w:t>try</w:t>
      </w:r>
      <w:r w:rsidRPr="003B04DE">
        <w:t xml:space="preserve"> {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r w:rsidRPr="003B04DE">
        <w:rPr>
          <w:lang w:val="en-US"/>
        </w:rPr>
        <w:t>workout</w:t>
      </w:r>
      <w:r w:rsidRPr="003B04DE">
        <w:t xml:space="preserve"> = </w:t>
      </w:r>
      <w:r w:rsidRPr="003B04DE">
        <w:rPr>
          <w:lang w:val="en-US"/>
        </w:rPr>
        <w:t>Workout</w:t>
      </w:r>
      <w:r w:rsidRPr="003B04DE">
        <w:t>(</w:t>
      </w:r>
      <w:r w:rsidRPr="003B04DE">
        <w:br/>
        <w:t xml:space="preserve">            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>,</w:t>
      </w:r>
      <w:r w:rsidRPr="003B04DE">
        <w:br/>
        <w:t xml:space="preserve">                </w:t>
      </w:r>
      <w:r w:rsidRPr="003B04DE">
        <w:rPr>
          <w:lang w:val="en-US"/>
        </w:rPr>
        <w:t>name</w:t>
      </w:r>
      <w:r w:rsidRPr="003B04DE">
        <w:t xml:space="preserve"> = </w:t>
      </w:r>
      <w:r w:rsidRPr="003B04DE">
        <w:rPr>
          <w:lang w:val="en-US"/>
        </w:rPr>
        <w:t>name</w:t>
      </w:r>
      <w:r w:rsidRPr="003B04DE">
        <w:t>,</w:t>
      </w:r>
      <w:r w:rsidRPr="003B04DE">
        <w:br/>
      </w:r>
      <w:r w:rsidRPr="003B04DE">
        <w:lastRenderedPageBreak/>
        <w:t xml:space="preserve">                </w:t>
      </w:r>
      <w:proofErr w:type="spellStart"/>
      <w:r w:rsidRPr="003B04DE">
        <w:rPr>
          <w:lang w:val="en-US"/>
        </w:rPr>
        <w:t>durationMin</w:t>
      </w:r>
      <w:proofErr w:type="spellEnd"/>
      <w:r w:rsidRPr="003B04DE">
        <w:t xml:space="preserve"> = </w:t>
      </w:r>
      <w:r w:rsidRPr="003B04DE">
        <w:rPr>
          <w:lang w:val="en-US"/>
        </w:rPr>
        <w:t>duration</w:t>
      </w:r>
      <w:r w:rsidRPr="003B04DE">
        <w:br/>
        <w:t xml:space="preserve">            )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r w:rsidRPr="003B04DE">
        <w:rPr>
          <w:lang w:val="en-US"/>
        </w:rPr>
        <w:t>res</w:t>
      </w:r>
      <w:r w:rsidRPr="003B04DE">
        <w:t xml:space="preserve"> = </w:t>
      </w:r>
      <w:proofErr w:type="spellStart"/>
      <w:r w:rsidRPr="003B04DE">
        <w:rPr>
          <w:lang w:val="en-US"/>
        </w:rPr>
        <w:t>api</w:t>
      </w:r>
      <w:proofErr w:type="spellEnd"/>
      <w:r w:rsidRPr="003B04DE">
        <w:t>.</w:t>
      </w:r>
      <w:proofErr w:type="spellStart"/>
      <w:r w:rsidRPr="003B04DE">
        <w:rPr>
          <w:lang w:val="en-US"/>
        </w:rPr>
        <w:t>createWorkout</w:t>
      </w:r>
      <w:proofErr w:type="spellEnd"/>
      <w:r w:rsidRPr="003B04DE">
        <w:t>(</w:t>
      </w:r>
      <w:r w:rsidRPr="003B04DE">
        <w:rPr>
          <w:lang w:val="en-US"/>
        </w:rPr>
        <w:t>workout</w:t>
      </w:r>
      <w:r w:rsidRPr="003B04DE">
        <w:t>)</w:t>
      </w:r>
      <w:r w:rsidRPr="003B04DE">
        <w:br/>
        <w:t xml:space="preserve">            </w:t>
      </w:r>
      <w:r w:rsidRPr="003B04DE">
        <w:rPr>
          <w:lang w:val="en-US"/>
        </w:rPr>
        <w:t>if</w:t>
      </w:r>
      <w:r w:rsidRPr="003B04DE">
        <w:t xml:space="preserve"> (!</w:t>
      </w:r>
      <w:r w:rsidRPr="003B04DE">
        <w:rPr>
          <w:lang w:val="en-US"/>
        </w:rPr>
        <w:t>res</w:t>
      </w:r>
      <w:r w:rsidRPr="003B04DE">
        <w:t>.</w:t>
      </w:r>
      <w:proofErr w:type="spellStart"/>
      <w:r w:rsidRPr="003B04DE">
        <w:rPr>
          <w:lang w:val="en-US"/>
        </w:rPr>
        <w:t>isSuccessful</w:t>
      </w:r>
      <w:proofErr w:type="spellEnd"/>
      <w:r w:rsidRPr="003B04DE">
        <w:t>) {</w:t>
      </w:r>
      <w:r w:rsidRPr="003B04DE">
        <w:br/>
        <w:t xml:space="preserve">                </w:t>
      </w:r>
      <w:r w:rsidRPr="003B04DE">
        <w:rPr>
          <w:lang w:val="en-US"/>
        </w:rPr>
        <w:t>Log</w:t>
      </w:r>
      <w:r w:rsidRPr="003B04DE">
        <w:t>.</w:t>
      </w:r>
      <w:r w:rsidRPr="003B04DE">
        <w:rPr>
          <w:lang w:val="en-US"/>
        </w:rPr>
        <w:t>d</w:t>
      </w:r>
      <w:r w:rsidRPr="003B04DE">
        <w:t xml:space="preserve">("","Ошибка </w:t>
      </w:r>
      <w:r w:rsidRPr="003B04DE">
        <w:rPr>
          <w:lang w:val="en-US"/>
        </w:rPr>
        <w:t>API</w:t>
      </w:r>
      <w:r w:rsidRPr="003B04DE">
        <w:t>: ${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code</w:t>
      </w:r>
      <w:r w:rsidRPr="003B04DE">
        <w:t>()} ${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message</w:t>
      </w:r>
      <w:r w:rsidRPr="003B04DE">
        <w:t>()}")</w:t>
      </w:r>
      <w:r w:rsidRPr="003B04DE">
        <w:br/>
        <w:t xml:space="preserve">                </w:t>
      </w:r>
      <w:r w:rsidRPr="003B04DE">
        <w:rPr>
          <w:lang w:val="en-US"/>
        </w:rPr>
        <w:t>return</w:t>
      </w:r>
      <w:r w:rsidRPr="003B04DE">
        <w:t>@</w:t>
      </w:r>
      <w:r w:rsidRPr="003B04DE">
        <w:rPr>
          <w:lang w:val="en-US"/>
        </w:rPr>
        <w:t>launch</w:t>
      </w:r>
      <w:r w:rsidRPr="003B04DE">
        <w:br/>
        <w:t xml:space="preserve">            }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val</w:t>
      </w:r>
      <w:proofErr w:type="spellEnd"/>
      <w:r w:rsidRPr="003B04DE">
        <w:t xml:space="preserve"> 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 xml:space="preserve"> = </w:t>
      </w:r>
      <w:r w:rsidRPr="003B04DE">
        <w:rPr>
          <w:lang w:val="en-US"/>
        </w:rPr>
        <w:t>res</w:t>
      </w:r>
      <w:r w:rsidRPr="003B04DE">
        <w:t>.</w:t>
      </w:r>
      <w:r w:rsidRPr="003B04DE">
        <w:rPr>
          <w:lang w:val="en-US"/>
        </w:rPr>
        <w:t>body</w:t>
      </w:r>
      <w:r w:rsidRPr="003B04DE">
        <w:t>()!!.</w:t>
      </w:r>
      <w:proofErr w:type="spellStart"/>
      <w:r w:rsidRPr="003B04DE">
        <w:rPr>
          <w:lang w:val="en-US"/>
        </w:rPr>
        <w:t>workoutId</w:t>
      </w:r>
      <w:proofErr w:type="spellEnd"/>
      <w:r w:rsidRPr="003B04DE">
        <w:br/>
        <w:t xml:space="preserve">            </w:t>
      </w:r>
      <w:r w:rsidRPr="003B04DE">
        <w:rPr>
          <w:lang w:val="en-US"/>
        </w:rPr>
        <w:t>exercises</w:t>
      </w:r>
      <w:r w:rsidRPr="003B04DE">
        <w:t>.</w:t>
      </w:r>
      <w:proofErr w:type="spellStart"/>
      <w:r w:rsidRPr="003B04DE">
        <w:rPr>
          <w:lang w:val="en-US"/>
        </w:rPr>
        <w:t>forEach</w:t>
      </w:r>
      <w:proofErr w:type="spellEnd"/>
      <w:r w:rsidRPr="003B04DE">
        <w:t xml:space="preserve"> {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 xml:space="preserve"> -&gt;</w:t>
      </w:r>
      <w:r w:rsidRPr="003B04DE">
        <w:br/>
        <w:t xml:space="preserve">                </w:t>
      </w:r>
      <w:proofErr w:type="spellStart"/>
      <w:r w:rsidRPr="003B04DE">
        <w:rPr>
          <w:lang w:val="en-US"/>
        </w:rPr>
        <w:t>api</w:t>
      </w:r>
      <w:proofErr w:type="spellEnd"/>
      <w:r w:rsidRPr="003B04DE">
        <w:t>.</w:t>
      </w:r>
      <w:proofErr w:type="spellStart"/>
      <w:r w:rsidRPr="003B04DE">
        <w:rPr>
          <w:lang w:val="en-US"/>
        </w:rPr>
        <w:t>addExerciseToWorkout</w:t>
      </w:r>
      <w:proofErr w:type="spellEnd"/>
      <w:r w:rsidRPr="003B04DE">
        <w:t>(</w:t>
      </w:r>
      <w:r w:rsidRPr="003B04DE">
        <w:br/>
        <w:t xml:space="preserve">                    </w:t>
      </w:r>
      <w:proofErr w:type="spellStart"/>
      <w:r w:rsidRPr="003B04DE">
        <w:rPr>
          <w:lang w:val="en-US"/>
        </w:rPr>
        <w:t>WorkoutExercise</w:t>
      </w:r>
      <w:proofErr w:type="spellEnd"/>
      <w:r w:rsidRPr="003B04DE">
        <w:t>(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workoutId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>,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exerciseId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exercise</w:t>
      </w:r>
      <w:r w:rsidRPr="003B04DE">
        <w:t>.</w:t>
      </w:r>
      <w:proofErr w:type="spellStart"/>
      <w:r w:rsidRPr="003B04DE">
        <w:rPr>
          <w:lang w:val="en-US"/>
        </w:rPr>
        <w:t>exerciseId</w:t>
      </w:r>
      <w:proofErr w:type="spellEnd"/>
      <w:r w:rsidRPr="003B04DE">
        <w:t>,</w:t>
      </w:r>
      <w:r w:rsidRPr="003B04DE">
        <w:br/>
        <w:t xml:space="preserve">                        </w:t>
      </w:r>
      <w:r w:rsidRPr="003B04DE">
        <w:rPr>
          <w:lang w:val="en-US"/>
        </w:rPr>
        <w:t>sets</w:t>
      </w:r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sets</w:t>
      </w:r>
      <w:r w:rsidRPr="003B04DE">
        <w:t>,</w:t>
      </w:r>
      <w:r w:rsidRPr="003B04DE">
        <w:br/>
        <w:t xml:space="preserve">                        </w:t>
      </w:r>
      <w:r w:rsidRPr="003B04DE">
        <w:rPr>
          <w:lang w:val="en-US"/>
        </w:rPr>
        <w:t>reps</w:t>
      </w:r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reps</w:t>
      </w:r>
      <w:r w:rsidRPr="003B04DE">
        <w:t>,</w:t>
      </w:r>
      <w:r w:rsidRPr="003B04DE">
        <w:br/>
        <w:t xml:space="preserve">                        </w:t>
      </w:r>
      <w:proofErr w:type="spellStart"/>
      <w:r w:rsidRPr="003B04DE">
        <w:rPr>
          <w:lang w:val="en-US"/>
        </w:rPr>
        <w:t>weightKg</w:t>
      </w:r>
      <w:proofErr w:type="spellEnd"/>
      <w:r w:rsidRPr="003B04DE">
        <w:t xml:space="preserve"> = </w:t>
      </w:r>
      <w:proofErr w:type="spellStart"/>
      <w:r w:rsidRPr="003B04DE">
        <w:rPr>
          <w:lang w:val="en-US"/>
        </w:rPr>
        <w:t>sel</w:t>
      </w:r>
      <w:proofErr w:type="spellEnd"/>
      <w:r w:rsidRPr="003B04DE">
        <w:t>.</w:t>
      </w:r>
      <w:r w:rsidRPr="003B04DE">
        <w:rPr>
          <w:lang w:val="en-US"/>
        </w:rPr>
        <w:t>weight</w:t>
      </w:r>
      <w:r w:rsidRPr="003B04DE">
        <w:br/>
        <w:t xml:space="preserve">                    )</w:t>
      </w:r>
      <w:r w:rsidRPr="003B04DE">
        <w:br/>
        <w:t xml:space="preserve">                )</w:t>
      </w:r>
      <w:r w:rsidRPr="003B04DE">
        <w:br/>
        <w:t xml:space="preserve">            }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loadWorkouts</w:t>
      </w:r>
      <w:proofErr w:type="spellEnd"/>
      <w:r w:rsidRPr="003B04DE">
        <w:t>(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>)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(</w:t>
      </w:r>
      <w:proofErr w:type="spellStart"/>
      <w:r w:rsidRPr="003B04DE">
        <w:rPr>
          <w:lang w:val="en-US"/>
        </w:rPr>
        <w:t>createdId</w:t>
      </w:r>
      <w:proofErr w:type="spellEnd"/>
      <w:r w:rsidRPr="003B04DE">
        <w:t>)</w:t>
      </w:r>
      <w:r w:rsidRPr="003B04DE">
        <w:br/>
        <w:t xml:space="preserve">        } </w:t>
      </w:r>
      <w:r w:rsidRPr="003B04DE">
        <w:rPr>
          <w:lang w:val="en-US"/>
        </w:rPr>
        <w:t>catch</w:t>
      </w:r>
      <w:r w:rsidRPr="003B04DE">
        <w:t xml:space="preserve"> (</w:t>
      </w:r>
      <w:r w:rsidRPr="003B04DE">
        <w:rPr>
          <w:lang w:val="en-US"/>
        </w:rPr>
        <w:t>e</w:t>
      </w:r>
      <w:r w:rsidRPr="003B04DE">
        <w:t xml:space="preserve">: </w:t>
      </w:r>
      <w:r w:rsidRPr="003B04DE">
        <w:rPr>
          <w:lang w:val="en-US"/>
        </w:rPr>
        <w:t>Exception</w:t>
      </w:r>
      <w:r w:rsidRPr="003B04DE">
        <w:t>) {</w:t>
      </w:r>
      <w:r w:rsidRPr="003B04DE">
        <w:br/>
        <w:t xml:space="preserve">            </w:t>
      </w:r>
      <w:proofErr w:type="spellStart"/>
      <w:r w:rsidRPr="003B04DE">
        <w:rPr>
          <w:lang w:val="en-US"/>
        </w:rPr>
        <w:t>uiState</w:t>
      </w:r>
      <w:proofErr w:type="spellEnd"/>
      <w:r w:rsidRPr="003B04DE">
        <w:t>.</w:t>
      </w:r>
      <w:r w:rsidRPr="003B04DE">
        <w:rPr>
          <w:lang w:val="en-US"/>
        </w:rPr>
        <w:t>value</w:t>
      </w:r>
      <w:r w:rsidRPr="003B04DE">
        <w:t xml:space="preserve"> = </w:t>
      </w:r>
      <w:proofErr w:type="spellStart"/>
      <w:r w:rsidRPr="003B04DE">
        <w:rPr>
          <w:lang w:val="en-US"/>
        </w:rPr>
        <w:t>UiState</w:t>
      </w:r>
      <w:proofErr w:type="spellEnd"/>
      <w:r w:rsidRPr="003B04DE">
        <w:t>.</w:t>
      </w:r>
      <w:r w:rsidRPr="003B04DE">
        <w:rPr>
          <w:lang w:val="en-US"/>
        </w:rPr>
        <w:t>Error</w:t>
      </w:r>
      <w:r w:rsidRPr="003B04DE">
        <w:t>("Ошибка сохранения тренировки")</w:t>
      </w:r>
      <w:r w:rsidRPr="003B04DE">
        <w:br/>
        <w:t xml:space="preserve">        }</w:t>
      </w:r>
      <w:r w:rsidRPr="003B04DE">
        <w:br/>
        <w:t xml:space="preserve">    }</w:t>
      </w:r>
      <w:r w:rsidRPr="003B04DE">
        <w:br/>
        <w:t>}</w:t>
      </w:r>
    </w:p>
    <w:p w14:paraId="2C96C7BF" w14:textId="3C780E24" w:rsid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сервера реализован контроллер </w:t>
      </w:r>
      <w:r w:rsidR="00885B8A" w:rsidRPr="00885B8A">
        <w:rPr>
          <w:lang w:eastAsia="ru-RU"/>
        </w:rPr>
        <w:t>WorkoutsController</w:t>
      </w:r>
      <w:r w:rsidRPr="00BE23BE">
        <w:rPr>
          <w:lang w:eastAsia="ru-RU"/>
        </w:rPr>
        <w:t xml:space="preserve">, принимающий HTTP-запросы от клиента. Метод контроллера обрабатывает полученные данные и сохраняет тренировку в базе данных, как показано в листинге 2. </w:t>
      </w:r>
    </w:p>
    <w:p w14:paraId="41200D7E" w14:textId="219999F8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885B8A">
        <w:rPr>
          <w:lang w:eastAsia="ru-RU"/>
        </w:rPr>
        <w:t>Метод создания тренировки на стороне сервера</w:t>
      </w:r>
    </w:p>
    <w:p w14:paraId="2E7BCB7C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>[</w:t>
      </w:r>
      <w:proofErr w:type="spellStart"/>
      <w:r w:rsidRPr="00885B8A">
        <w:rPr>
          <w:lang w:val="en-US" w:eastAsia="ru-RU"/>
        </w:rPr>
        <w:t>HttpPost</w:t>
      </w:r>
      <w:proofErr w:type="spellEnd"/>
      <w:r w:rsidRPr="00885B8A">
        <w:rPr>
          <w:lang w:val="en-US" w:eastAsia="ru-RU"/>
        </w:rPr>
        <w:t>]</w:t>
      </w:r>
    </w:p>
    <w:p w14:paraId="5E3A3142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>public async Task&lt;</w:t>
      </w:r>
      <w:proofErr w:type="spellStart"/>
      <w:r w:rsidRPr="00885B8A">
        <w:rPr>
          <w:lang w:val="en-US" w:eastAsia="ru-RU"/>
        </w:rPr>
        <w:t>IActionResult</w:t>
      </w:r>
      <w:proofErr w:type="spellEnd"/>
      <w:r w:rsidRPr="00885B8A">
        <w:rPr>
          <w:lang w:val="en-US" w:eastAsia="ru-RU"/>
        </w:rPr>
        <w:t xml:space="preserve">&gt; </w:t>
      </w:r>
      <w:proofErr w:type="spellStart"/>
      <w:r w:rsidRPr="00885B8A">
        <w:rPr>
          <w:lang w:val="en-US" w:eastAsia="ru-RU"/>
        </w:rPr>
        <w:t>CreateWorkoutAsync</w:t>
      </w:r>
      <w:proofErr w:type="spellEnd"/>
      <w:r w:rsidRPr="00885B8A">
        <w:rPr>
          <w:lang w:val="en-US" w:eastAsia="ru-RU"/>
        </w:rPr>
        <w:t>([</w:t>
      </w:r>
      <w:proofErr w:type="spellStart"/>
      <w:r w:rsidRPr="00885B8A">
        <w:rPr>
          <w:lang w:val="en-US" w:eastAsia="ru-RU"/>
        </w:rPr>
        <w:t>FromBody</w:t>
      </w:r>
      <w:proofErr w:type="spellEnd"/>
      <w:r w:rsidRPr="00885B8A">
        <w:rPr>
          <w:lang w:val="en-US" w:eastAsia="ru-RU"/>
        </w:rPr>
        <w:t>] Workout workout)</w:t>
      </w:r>
    </w:p>
    <w:p w14:paraId="79808950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>{</w:t>
      </w:r>
    </w:p>
    <w:p w14:paraId="5320C82F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_</w:t>
      </w:r>
      <w:proofErr w:type="spellStart"/>
      <w:proofErr w:type="gramStart"/>
      <w:r w:rsidRPr="00885B8A">
        <w:rPr>
          <w:lang w:val="en-US" w:eastAsia="ru-RU"/>
        </w:rPr>
        <w:t>context.Workouts.Add</w:t>
      </w:r>
      <w:proofErr w:type="spellEnd"/>
      <w:proofErr w:type="gramEnd"/>
      <w:r w:rsidRPr="00885B8A">
        <w:rPr>
          <w:lang w:val="en-US" w:eastAsia="ru-RU"/>
        </w:rPr>
        <w:t>(workout);</w:t>
      </w:r>
    </w:p>
    <w:p w14:paraId="2BAC924F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await _</w:t>
      </w:r>
      <w:proofErr w:type="spellStart"/>
      <w:proofErr w:type="gramStart"/>
      <w:r w:rsidRPr="00885B8A">
        <w:rPr>
          <w:lang w:val="en-US" w:eastAsia="ru-RU"/>
        </w:rPr>
        <w:t>context.SaveChangesAsync</w:t>
      </w:r>
      <w:proofErr w:type="spellEnd"/>
      <w:proofErr w:type="gramEnd"/>
      <w:r w:rsidRPr="00885B8A">
        <w:rPr>
          <w:lang w:val="en-US" w:eastAsia="ru-RU"/>
        </w:rPr>
        <w:t>();</w:t>
      </w:r>
    </w:p>
    <w:p w14:paraId="1675B55F" w14:textId="77777777" w:rsidR="00885B8A" w:rsidRDefault="00885B8A" w:rsidP="00885B8A">
      <w:pPr>
        <w:pStyle w:val="ac"/>
        <w:rPr>
          <w:lang w:eastAsia="ru-RU"/>
        </w:rPr>
      </w:pPr>
      <w:r w:rsidRPr="00885B8A">
        <w:rPr>
          <w:lang w:val="en-US" w:eastAsia="ru-RU"/>
        </w:rPr>
        <w:t xml:space="preserve">    </w:t>
      </w:r>
      <w:r>
        <w:rPr>
          <w:lang w:eastAsia="ru-RU"/>
        </w:rPr>
        <w:t>return Ok(workout);</w:t>
      </w:r>
    </w:p>
    <w:p w14:paraId="25B85DFE" w14:textId="2CFAB18A" w:rsidR="00885B8A" w:rsidRPr="00BE23BE" w:rsidRDefault="00885B8A" w:rsidP="00885B8A">
      <w:pPr>
        <w:pStyle w:val="ac"/>
        <w:rPr>
          <w:lang w:eastAsia="ru-RU"/>
        </w:rPr>
      </w:pPr>
      <w:r>
        <w:rPr>
          <w:lang w:eastAsia="ru-RU"/>
        </w:rPr>
        <w:t xml:space="preserve">}   </w:t>
      </w:r>
    </w:p>
    <w:p w14:paraId="6B1F511F" w14:textId="77777777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lastRenderedPageBreak/>
        <w:t>Таким образом, реализована двусторонняя интеграция между клиентским приложением и сервером: мобильный клиент формирует HTTP-запросы и обрабатывает ответы, а сервер принимает данные, выполняет бизнес-логику и возвращает результаты в формате JSON.</w:t>
      </w:r>
    </w:p>
    <w:p w14:paraId="60BE7162" w14:textId="608F07C3" w:rsidR="00634F1A" w:rsidRDefault="00634F1A" w:rsidP="00634F1A">
      <w:pPr>
        <w:pStyle w:val="Heading2"/>
      </w:pPr>
      <w:bookmarkStart w:id="12" w:name="_Toc214268624"/>
      <w:r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74DD2DC8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В приложении реализована постраничная навигация между основными разделами: Главная, </w:t>
      </w:r>
      <w:r w:rsidR="00746B6B" w:rsidRPr="00746B6B">
        <w:rPr>
          <w:lang w:eastAsia="ru-RU"/>
        </w:rPr>
        <w:t>Упражнения</w:t>
      </w:r>
      <w:r w:rsidRPr="0077507F">
        <w:rPr>
          <w:lang w:eastAsia="ru-RU"/>
        </w:rPr>
        <w:t xml:space="preserve">, </w:t>
      </w:r>
      <w:r w:rsidR="00314FCF">
        <w:rPr>
          <w:lang w:eastAsia="ru-RU"/>
        </w:rPr>
        <w:t>Блюда</w:t>
      </w:r>
      <w:r w:rsidRPr="0077507F">
        <w:rPr>
          <w:lang w:eastAsia="ru-RU"/>
        </w:rPr>
        <w:t>,</w:t>
      </w:r>
      <w:r w:rsidR="00314FCF">
        <w:rPr>
          <w:lang w:eastAsia="ru-RU"/>
        </w:rPr>
        <w:t xml:space="preserve"> Ещё</w:t>
      </w:r>
      <w:r w:rsidRPr="0077507F">
        <w:rPr>
          <w:lang w:eastAsia="ru-RU"/>
        </w:rPr>
        <w:t xml:space="preserve">. Для навигации применяется библиотека Navigation Compose, которая управляет стеком экранов и обеспечивает переходы между маршрутами. Маршруты объединены в навигационный граф NavHost, что упрощает структуру приложения и передачу параметров между экранами. </w:t>
      </w:r>
    </w:p>
    <w:p w14:paraId="30F292EB" w14:textId="027251EE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64FB0FBF" w14:textId="2ED15067" w:rsid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Для отображения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разработан компонент </w:t>
      </w:r>
      <w:proofErr w:type="spellStart"/>
      <w:r>
        <w:rPr>
          <w:lang w:val="en-US"/>
        </w:rPr>
        <w:t>ExerciseCard</w:t>
      </w:r>
      <w:proofErr w:type="spellEnd"/>
      <w:r w:rsidRPr="0077507F">
        <w:t>,</w:t>
      </w:r>
      <w:r>
        <w:rPr>
          <w:lang w:eastAsia="ru-RU"/>
        </w:rPr>
        <w:t xml:space="preserve"> который показывает </w:t>
      </w:r>
      <w:r w:rsidRPr="0077507F">
        <w:rPr>
          <w:lang w:eastAsia="ru-RU"/>
        </w:rPr>
        <w:t xml:space="preserve">название, </w:t>
      </w:r>
      <w:r>
        <w:rPr>
          <w:lang w:eastAsia="ru-RU"/>
        </w:rPr>
        <w:t>сложность и группу мыщц</w:t>
      </w:r>
      <w:r w:rsidRPr="0077507F">
        <w:rPr>
          <w:lang w:eastAsia="ru-RU"/>
        </w:rPr>
        <w:t xml:space="preserve">. Пользователь может выбрать </w:t>
      </w:r>
      <w:r>
        <w:rPr>
          <w:lang w:eastAsia="ru-RU"/>
        </w:rPr>
        <w:t xml:space="preserve">упражнение </w:t>
      </w:r>
      <w:r w:rsidRPr="0077507F">
        <w:rPr>
          <w:lang w:eastAsia="ru-RU"/>
        </w:rPr>
        <w:t xml:space="preserve">для просмотра подробной информации. </w:t>
      </w:r>
    </w:p>
    <w:p w14:paraId="7995EA1A" w14:textId="7B1D51A0" w:rsidR="007F3B46" w:rsidRDefault="0077507F" w:rsidP="00885B8A">
      <w:pPr>
        <w:pStyle w:val="a2"/>
        <w:rPr>
          <w:lang w:eastAsia="ru-RU"/>
        </w:rPr>
      </w:pPr>
      <w:r>
        <w:rPr>
          <w:lang w:eastAsia="ru-RU"/>
        </w:rPr>
        <w:t xml:space="preserve">Пример реализации компонента </w:t>
      </w:r>
      <w:proofErr w:type="spellStart"/>
      <w:r>
        <w:rPr>
          <w:lang w:val="en-US"/>
        </w:rPr>
        <w:t>ExerciseCard</w:t>
      </w:r>
      <w:proofErr w:type="spellEnd"/>
      <w:r>
        <w:rPr>
          <w:lang w:eastAsia="ru-RU"/>
        </w:rPr>
        <w:t xml:space="preserve"> приведён в листинге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proofErr w:type="gram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59C1302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lastRenderedPageBreak/>
        <w:t xml:space="preserve">    </w:t>
      </w:r>
      <w:proofErr w:type="gramStart"/>
      <w:r w:rsidRPr="007F3B46">
        <w:rPr>
          <w:lang w:val="en-US" w:eastAsia="ru-RU"/>
        </w:rPr>
        <w:t>Box(</w:t>
      </w:r>
      <w:proofErr w:type="gramEnd"/>
    </w:p>
    <w:p w14:paraId="63622CD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modifier = Modifier</w:t>
      </w:r>
    </w:p>
    <w:p w14:paraId="485E8BD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.clip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.clickable</w:t>
      </w:r>
      <w:proofErr w:type="gramEnd"/>
      <w:r w:rsidRPr="007F3B46">
        <w:rPr>
          <w:lang w:val="en-US" w:eastAsia="ru-RU"/>
        </w:rPr>
        <w:t>(</w:t>
      </w:r>
    </w:p>
    <w:p w14:paraId="29D217B1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indication = null,</w:t>
      </w:r>
    </w:p>
    <w:p w14:paraId="7BE3B16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interactionSource</w:t>
      </w:r>
      <w:proofErr w:type="spellEnd"/>
      <w:r w:rsidRPr="007F3B46">
        <w:rPr>
          <w:lang w:val="en-US" w:eastAsia="ru-RU"/>
        </w:rPr>
        <w:t xml:space="preserve"> = remember </w:t>
      </w:r>
      <w:proofErr w:type="gramStart"/>
      <w:r w:rsidRPr="007F3B46">
        <w:rPr>
          <w:lang w:val="en-US" w:eastAsia="ru-RU"/>
        </w:rPr>
        <w:t xml:space="preserve">{ </w:t>
      </w:r>
      <w:proofErr w:type="spellStart"/>
      <w:r w:rsidRPr="007F3B46">
        <w:rPr>
          <w:lang w:val="en-US" w:eastAsia="ru-RU"/>
        </w:rPr>
        <w:t>MutableInteractionSource</w:t>
      </w:r>
      <w:proofErr w:type="spellEnd"/>
      <w:proofErr w:type="gramEnd"/>
      <w:r w:rsidRPr="007F3B46">
        <w:rPr>
          <w:lang w:val="en-US" w:eastAsia="ru-RU"/>
        </w:rPr>
        <w:t>() }</w:t>
      </w:r>
    </w:p>
    <w:p w14:paraId="6919768F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 </w:t>
      </w:r>
      <w:proofErr w:type="gramStart"/>
      <w:r w:rsidRPr="007F3B46">
        <w:rPr>
          <w:lang w:val="en-US" w:eastAsia="ru-RU"/>
        </w:rPr>
        <w:t xml:space="preserve">{ </w:t>
      </w:r>
      <w:proofErr w:type="spellStart"/>
      <w:r w:rsidRPr="007F3B46">
        <w:rPr>
          <w:lang w:val="en-US" w:eastAsia="ru-RU"/>
        </w:rPr>
        <w:t>onClick</w:t>
      </w:r>
      <w:proofErr w:type="spellEnd"/>
      <w:proofErr w:type="gramEnd"/>
      <w:r w:rsidRPr="007F3B46">
        <w:rPr>
          <w:lang w:val="en-US" w:eastAsia="ru-RU"/>
        </w:rPr>
        <w:t>() }</w:t>
      </w:r>
    </w:p>
    <w:p w14:paraId="10E64A5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(Color(0xFF1E1E1E))</w:t>
      </w:r>
    </w:p>
    <w:p w14:paraId="6DBF48F1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aspectRatio</w:t>
      </w:r>
      <w:proofErr w:type="spellEnd"/>
      <w:proofErr w:type="gramEnd"/>
      <w:r w:rsidRPr="007F3B46">
        <w:rPr>
          <w:lang w:val="en-US" w:eastAsia="ru-RU"/>
        </w:rPr>
        <w:t>(0.9f)</w:t>
      </w:r>
    </w:p>
    <w:p w14:paraId="5E5E351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.shadow</w:t>
      </w:r>
      <w:proofErr w:type="gramEnd"/>
      <w:r w:rsidRPr="007F3B46">
        <w:rPr>
          <w:lang w:val="en-US" w:eastAsia="ru-RU"/>
        </w:rPr>
        <w:t xml:space="preserve">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Фон</w:t>
      </w:r>
      <w:proofErr w:type="spellEnd"/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proofErr w:type="gram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  <w:proofErr w:type="gramEnd"/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proofErr w:type="gramStart"/>
      <w:r w:rsidRPr="007F3B46">
        <w:rPr>
          <w:lang w:val="en-US" w:eastAsia="ru-RU"/>
        </w:rPr>
        <w:t>exercise.previewImage</w:t>
      </w:r>
      <w:proofErr w:type="spellEnd"/>
      <w:proofErr w:type="gram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ContentScale.Crop</w:t>
      </w:r>
      <w:proofErr w:type="spellEnd"/>
      <w:r w:rsidRPr="007F3B46">
        <w:rPr>
          <w:lang w:val="en-US" w:eastAsia="ru-RU"/>
        </w:rPr>
        <w:t>,</w:t>
      </w:r>
    </w:p>
    <w:p w14:paraId="38BC143F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</w:t>
      </w:r>
      <w:proofErr w:type="spellStart"/>
      <w:r w:rsidRPr="007F3B46">
        <w:rPr>
          <w:lang w:val="en-US" w:eastAsia="ru-RU"/>
        </w:rPr>
        <w:t>Modifier.fillMaxSize</w:t>
      </w:r>
      <w:proofErr w:type="spellEnd"/>
      <w:r w:rsidRPr="007F3B46">
        <w:rPr>
          <w:lang w:val="en-US" w:eastAsia="ru-RU"/>
        </w:rPr>
        <w:t>()</w:t>
      </w:r>
    </w:p>
    <w:p w14:paraId="22618104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119F3EE9" w14:textId="77777777" w:rsidR="007F3B46" w:rsidRPr="007F3B46" w:rsidRDefault="007F3B46" w:rsidP="007F3B46">
      <w:pPr>
        <w:pStyle w:val="ac"/>
        <w:rPr>
          <w:lang w:val="en-US" w:eastAsia="ru-RU"/>
        </w:rPr>
      </w:pPr>
    </w:p>
    <w:p w14:paraId="253D3CE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Градиент</w:t>
      </w:r>
      <w:proofErr w:type="spellEnd"/>
    </w:p>
    <w:p w14:paraId="39570021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gramStart"/>
      <w:r w:rsidRPr="007F3B46">
        <w:rPr>
          <w:lang w:val="en-US" w:eastAsia="ru-RU"/>
        </w:rPr>
        <w:t>Box(</w:t>
      </w:r>
      <w:proofErr w:type="gramEnd"/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</w:t>
      </w:r>
      <w:proofErr w:type="spellStart"/>
      <w:r w:rsidRPr="007F3B46">
        <w:rPr>
          <w:lang w:val="en-US" w:eastAsia="ru-RU"/>
        </w:rPr>
        <w:t>fillMaxSize</w:t>
      </w:r>
      <w:proofErr w:type="spellEnd"/>
      <w:proofErr w:type="gram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.background</w:t>
      </w:r>
      <w:proofErr w:type="gramEnd"/>
      <w:r w:rsidRPr="007F3B46">
        <w:rPr>
          <w:lang w:val="en-US" w:eastAsia="ru-RU"/>
        </w:rPr>
        <w:t>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18143267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proofErr w:type="gram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  <w:proofErr w:type="spellStart"/>
      <w:proofErr w:type="gramEnd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proofErr w:type="spellStart"/>
      <w:r w:rsidRPr="007F3B46">
        <w:rPr>
          <w:lang w:val="en-US" w:eastAsia="ru-RU"/>
        </w:rPr>
        <w:t>Color.Black.copy</w:t>
      </w:r>
      <w:proofErr w:type="spellEnd"/>
      <w:r w:rsidRPr="007F3B46">
        <w:rPr>
          <w:lang w:val="en-US" w:eastAsia="ru-RU"/>
        </w:rPr>
        <w:t>(alpha = 0.75f))</w:t>
      </w:r>
    </w:p>
    <w:p w14:paraId="59DE4A7F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)</w:t>
      </w:r>
    </w:p>
    <w:p w14:paraId="3FDCC301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)</w:t>
      </w:r>
    </w:p>
    <w:p w14:paraId="1331C12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76CC9D95" w14:textId="77777777" w:rsidR="007F3B46" w:rsidRPr="007F3B46" w:rsidRDefault="007F3B46" w:rsidP="007F3B46">
      <w:pPr>
        <w:pStyle w:val="ac"/>
        <w:rPr>
          <w:lang w:val="en-US" w:eastAsia="ru-RU"/>
        </w:rPr>
      </w:pPr>
    </w:p>
    <w:p w14:paraId="22C64CD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Pr="007F3B46">
        <w:rPr>
          <w:lang w:val="en-US" w:eastAsia="ru-RU"/>
        </w:rPr>
        <w:t>Текст</w:t>
      </w:r>
      <w:proofErr w:type="spellEnd"/>
      <w:r w:rsidRPr="007F3B46">
        <w:rPr>
          <w:lang w:val="en-US" w:eastAsia="ru-RU"/>
        </w:rPr>
        <w:t xml:space="preserve"> и </w:t>
      </w:r>
      <w:proofErr w:type="spellStart"/>
      <w:r w:rsidRPr="007F3B46">
        <w:rPr>
          <w:lang w:val="en-US" w:eastAsia="ru-RU"/>
        </w:rPr>
        <w:t>уровень</w:t>
      </w:r>
      <w:proofErr w:type="spellEnd"/>
    </w:p>
    <w:p w14:paraId="2C7EF414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gramStart"/>
      <w:r w:rsidRPr="007F3B46">
        <w:rPr>
          <w:lang w:val="en-US" w:eastAsia="ru-RU"/>
        </w:rPr>
        <w:t>Column(</w:t>
      </w:r>
      <w:proofErr w:type="gramEnd"/>
    </w:p>
    <w:p w14:paraId="1D66758A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modifier = Modifier</w:t>
      </w:r>
    </w:p>
    <w:p w14:paraId="7EB7F38A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.align</w:t>
      </w:r>
      <w:proofErr w:type="gramEnd"/>
      <w:r w:rsidRPr="007F3B46">
        <w:rPr>
          <w:lang w:val="en-US" w:eastAsia="ru-RU"/>
        </w:rPr>
        <w:t>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</w:p>
    <w:p w14:paraId="7206EF1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.padding</w:t>
      </w:r>
      <w:proofErr w:type="gramEnd"/>
      <w:r w:rsidRPr="007F3B46">
        <w:rPr>
          <w:lang w:val="en-US" w:eastAsia="ru-RU"/>
        </w:rPr>
        <w:t>(12.dp)</w:t>
      </w:r>
    </w:p>
    <w:p w14:paraId="0F1020A7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) {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18.sp</w:t>
      </w:r>
      <w:proofErr w:type="gramEnd"/>
      <w:r w:rsidRPr="007F3B46">
        <w:rPr>
          <w:lang w:val="en-US" w:eastAsia="ru-RU"/>
        </w:rPr>
        <w:t>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</w:t>
      </w:r>
      <w:proofErr w:type="gramStart"/>
      <w:r w:rsidRPr="007F3B46">
        <w:rPr>
          <w:lang w:val="en-US" w:eastAsia="ru-RU"/>
        </w:rPr>
        <w:t>20.sp</w:t>
      </w:r>
      <w:proofErr w:type="gramEnd"/>
    </w:p>
    <w:p w14:paraId="5A898D2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9FA16F1" w14:textId="77777777" w:rsidR="007F3B46" w:rsidRPr="007F3B46" w:rsidRDefault="007F3B46" w:rsidP="007F3B46">
      <w:pPr>
        <w:pStyle w:val="ac"/>
        <w:rPr>
          <w:lang w:val="en-US" w:eastAsia="ru-RU"/>
        </w:rPr>
      </w:pPr>
    </w:p>
    <w:p w14:paraId="3A4F17B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Spacer(</w:t>
      </w:r>
      <w:proofErr w:type="spellStart"/>
      <w:proofErr w:type="gramEnd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(6.dp))</w:t>
      </w:r>
    </w:p>
    <w:p w14:paraId="074D53C6" w14:textId="77777777" w:rsidR="007F3B46" w:rsidRPr="007F3B46" w:rsidRDefault="007F3B46" w:rsidP="007F3B46">
      <w:pPr>
        <w:pStyle w:val="ac"/>
        <w:rPr>
          <w:lang w:val="en-US" w:eastAsia="ru-RU"/>
        </w:rPr>
      </w:pPr>
    </w:p>
    <w:p w14:paraId="3C937E50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gramStart"/>
      <w:r w:rsidRPr="007F3B46">
        <w:rPr>
          <w:lang w:val="en-US" w:eastAsia="ru-RU"/>
        </w:rPr>
        <w:t>Row(</w:t>
      </w:r>
      <w:proofErr w:type="spellStart"/>
      <w:proofErr w:type="gramEnd"/>
      <w:r w:rsidRPr="007F3B46">
        <w:rPr>
          <w:lang w:val="en-US" w:eastAsia="ru-RU"/>
        </w:rPr>
        <w:t>verticalAlignment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Alignment.CenterVertically</w:t>
      </w:r>
      <w:proofErr w:type="spellEnd"/>
      <w:r w:rsidRPr="007F3B46">
        <w:rPr>
          <w:lang w:val="en-US" w:eastAsia="ru-RU"/>
        </w:rPr>
        <w:t>) {</w:t>
      </w:r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proofErr w:type="gram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>(</w:t>
      </w:r>
      <w:proofErr w:type="gramEnd"/>
      <w:r w:rsidRPr="007F3B46">
        <w:rPr>
          <w:lang w:val="en-US" w:eastAsia="ru-RU"/>
        </w:rPr>
        <w:t xml:space="preserve">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Spacer(</w:t>
      </w:r>
      <w:proofErr w:type="spellStart"/>
      <w:proofErr w:type="gramEnd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(8.dp))</w:t>
      </w:r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gramStart"/>
      <w:r w:rsidRPr="007F3B46">
        <w:rPr>
          <w:lang w:val="en-US" w:eastAsia="ru-RU"/>
        </w:rPr>
        <w:t>Text(</w:t>
      </w:r>
      <w:proofErr w:type="gramEnd"/>
    </w:p>
    <w:p w14:paraId="64FE1141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lastRenderedPageBreak/>
        <w:t xml:space="preserve">                    text = </w:t>
      </w:r>
      <w:proofErr w:type="spellStart"/>
      <w:proofErr w:type="gramStart"/>
      <w:r w:rsidRPr="007F3B46">
        <w:rPr>
          <w:lang w:val="en-US" w:eastAsia="ru-RU"/>
        </w:rPr>
        <w:t>exercise.muscleGroup</w:t>
      </w:r>
      <w:proofErr w:type="spellEnd"/>
      <w:proofErr w:type="gramEnd"/>
      <w:r w:rsidRPr="007F3B46">
        <w:rPr>
          <w:lang w:val="en-US" w:eastAsia="ru-RU"/>
        </w:rPr>
        <w:t xml:space="preserve"> ?: "",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proofErr w:type="gramStart"/>
      <w:r w:rsidRPr="007F3B46">
        <w:rPr>
          <w:lang w:val="en-US" w:eastAsia="ru-RU"/>
        </w:rPr>
        <w:t>Color.White.copy</w:t>
      </w:r>
      <w:proofErr w:type="spellEnd"/>
      <w:proofErr w:type="gram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</w:t>
      </w:r>
      <w:proofErr w:type="gramStart"/>
      <w:r w:rsidRPr="002241A0">
        <w:rPr>
          <w:lang w:eastAsia="ru-RU"/>
        </w:rPr>
        <w:t>13.</w:t>
      </w:r>
      <w:proofErr w:type="spellStart"/>
      <w:r w:rsidRPr="007F3B46">
        <w:rPr>
          <w:lang w:val="en-US" w:eastAsia="ru-RU"/>
        </w:rPr>
        <w:t>sp</w:t>
      </w:r>
      <w:proofErr w:type="spellEnd"/>
      <w:proofErr w:type="gramEnd"/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75487EFF" w14:textId="554F59A7" w:rsid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Компонент используется на экране списка </w:t>
      </w:r>
      <w:r>
        <w:rPr>
          <w:lang w:eastAsia="ru-RU"/>
        </w:rPr>
        <w:t>упражнений</w:t>
      </w:r>
      <w:r w:rsidRPr="0077507F">
        <w:rPr>
          <w:lang w:eastAsia="ru-RU"/>
        </w:rPr>
        <w:t xml:space="preserve"> и отображается с помощью функции Lazy</w:t>
      </w:r>
      <w:proofErr w:type="spellStart"/>
      <w:r w:rsidR="007F3B46">
        <w:rPr>
          <w:lang w:val="en-US" w:eastAsia="ru-RU"/>
        </w:rPr>
        <w:t>Vertical</w:t>
      </w:r>
      <w:r>
        <w:rPr>
          <w:lang w:val="en-US" w:eastAsia="ru-RU"/>
        </w:rPr>
        <w:t>Grid</w:t>
      </w:r>
      <w:proofErr w:type="spellEnd"/>
      <w:r w:rsidRPr="0077507F">
        <w:rPr>
          <w:lang w:eastAsia="ru-RU"/>
        </w:rPr>
        <w:t>, обеспечивающей эффективную отрисовку большого количества элементов.</w:t>
      </w:r>
    </w:p>
    <w:p w14:paraId="47C49797" w14:textId="5B229912" w:rsidR="0077507F" w:rsidRDefault="0077507F" w:rsidP="0077507F">
      <w:pPr>
        <w:pStyle w:val="a2"/>
        <w:rPr>
          <w:lang w:eastAsia="ru-RU"/>
        </w:rPr>
      </w:pPr>
      <w:r>
        <w:rPr>
          <w:lang w:eastAsia="ru-RU"/>
        </w:rPr>
        <w:t xml:space="preserve">На рисунке </w:t>
      </w:r>
      <w:r w:rsidR="004E7079" w:rsidRPr="004E7079">
        <w:rPr>
          <w:lang w:eastAsia="ru-RU"/>
        </w:rPr>
        <w:t>5</w:t>
      </w:r>
      <w:r>
        <w:rPr>
          <w:lang w:eastAsia="ru-RU"/>
        </w:rPr>
        <w:t xml:space="preserve"> представлен пример внешнего вида карточки тренировки в интерфейсе мобильного приложения</w:t>
      </w:r>
    </w:p>
    <w:p w14:paraId="451C166A" w14:textId="7B1642CA" w:rsidR="007A7B1B" w:rsidRDefault="007F3B46" w:rsidP="0077507F">
      <w:pPr>
        <w:pStyle w:val="aa"/>
        <w:rPr>
          <w:lang w:eastAsia="ru-RU"/>
        </w:rPr>
      </w:pPr>
      <w:r w:rsidRPr="007F3B46">
        <w:rPr>
          <w:noProof/>
          <w:lang w:eastAsia="ru-RU"/>
        </w:rPr>
        <w:drawing>
          <wp:inline distT="0" distB="0" distL="0" distR="0" wp14:anchorId="200D26F0" wp14:editId="71697F0D">
            <wp:extent cx="1908504" cy="208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1465" cy="209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A64B" w14:textId="7B358AEF" w:rsidR="00C3170A" w:rsidRPr="007F3B46" w:rsidRDefault="0077507F" w:rsidP="007A7B1B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="004E7079" w:rsidRPr="007F3B46">
        <w:rPr>
          <w:lang w:eastAsia="ru-RU"/>
        </w:rPr>
        <w:t>5</w:t>
      </w:r>
      <w:r>
        <w:rPr>
          <w:lang w:eastAsia="ru-RU"/>
        </w:rPr>
        <w:t xml:space="preserve"> </w:t>
      </w:r>
      <w:r w:rsidR="007F3B46">
        <w:rPr>
          <w:lang w:eastAsia="ru-RU"/>
        </w:rPr>
        <w:t>–</w:t>
      </w:r>
      <w:r>
        <w:rPr>
          <w:lang w:eastAsia="ru-RU"/>
        </w:rPr>
        <w:t xml:space="preserve"> </w:t>
      </w:r>
      <w:r w:rsidR="007F3B46">
        <w:rPr>
          <w:lang w:eastAsia="ru-RU"/>
        </w:rPr>
        <w:t>Внешний вид карточки тренировки</w:t>
      </w:r>
    </w:p>
    <w:p w14:paraId="19DC2AC2" w14:textId="2870AFEC" w:rsidR="00634F1A" w:rsidRDefault="00634F1A" w:rsidP="00634F1A">
      <w:pPr>
        <w:pStyle w:val="Heading2"/>
      </w:pPr>
      <w:bookmarkStart w:id="13" w:name="_Toc214268625"/>
      <w:r>
        <w:t>Разграничение прав доступа пользователей</w:t>
      </w:r>
      <w:bookmarkEnd w:id="13"/>
    </w:p>
    <w:p w14:paraId="10B4A146" w14:textId="77777777" w:rsidR="00BE278B" w:rsidRPr="00BE278B" w:rsidRDefault="00BE278B" w:rsidP="00BE278B">
      <w:pPr>
        <w:pStyle w:val="a2"/>
        <w:rPr>
          <w:lang w:eastAsia="ru-RU"/>
        </w:rPr>
      </w:pPr>
      <w:r w:rsidRPr="00BE278B">
        <w:rPr>
          <w:lang w:eastAsia="ru-RU"/>
        </w:rPr>
        <w:t xml:space="preserve">В приложении реализовано разграничение прав доступа с использованием JWT. </w:t>
      </w:r>
    </w:p>
    <w:p w14:paraId="7EC9C827" w14:textId="28DF4C70" w:rsidR="00BE278B" w:rsidRPr="00BE278B" w:rsidRDefault="00BE278B" w:rsidP="00BE278B">
      <w:pPr>
        <w:pStyle w:val="a2"/>
        <w:rPr>
          <w:lang w:eastAsia="ru-RU"/>
        </w:rPr>
      </w:pPr>
      <w:r w:rsidRPr="00BE278B">
        <w:rPr>
          <w:lang w:eastAsia="ru-RU"/>
        </w:rPr>
        <w:t xml:space="preserve">После успешной авторизации сервер формирует токен, содержащий данные пользователя и его роль. </w:t>
      </w:r>
    </w:p>
    <w:p w14:paraId="1E107762" w14:textId="77777777" w:rsidR="00BE278B" w:rsidRPr="00BE278B" w:rsidRDefault="00BE278B" w:rsidP="00BE278B">
      <w:pPr>
        <w:pStyle w:val="a2"/>
        <w:rPr>
          <w:lang w:eastAsia="ru-RU"/>
        </w:rPr>
      </w:pPr>
      <w:r w:rsidRPr="00BE278B">
        <w:rPr>
          <w:lang w:eastAsia="ru-RU"/>
        </w:rPr>
        <w:t xml:space="preserve">При регистрации все пользователи получают роль «Пользователь». </w:t>
      </w:r>
    </w:p>
    <w:p w14:paraId="1071B775" w14:textId="1A75E8C1" w:rsidR="00BE278B" w:rsidRPr="00BE278B" w:rsidRDefault="00BE278B" w:rsidP="00BE278B">
      <w:pPr>
        <w:pStyle w:val="a2"/>
        <w:rPr>
          <w:lang w:eastAsia="ru-RU"/>
        </w:rPr>
      </w:pPr>
      <w:r w:rsidRPr="00BE278B">
        <w:rPr>
          <w:lang w:eastAsia="ru-RU"/>
        </w:rPr>
        <w:lastRenderedPageBreak/>
        <w:t xml:space="preserve">Назначение роли «Тренер» выполняется администратором через панель управления после проверки данных. Это обеспечивает контроль над доступом к функциям создания и публикации тренировок. </w:t>
      </w:r>
    </w:p>
    <w:p w14:paraId="14CCCB30" w14:textId="7F8960EE" w:rsidR="00AD7259" w:rsidRDefault="00BE278B" w:rsidP="00AD7259">
      <w:pPr>
        <w:pStyle w:val="a2"/>
        <w:rPr>
          <w:lang w:eastAsia="ru-RU"/>
        </w:rPr>
      </w:pPr>
      <w:r w:rsidRPr="00BE278B">
        <w:rPr>
          <w:lang w:eastAsia="ru-RU"/>
        </w:rPr>
        <w:t xml:space="preserve">JWT-токен сохраняется в </w:t>
      </w:r>
      <w:r w:rsidR="006466D1">
        <w:rPr>
          <w:lang w:eastAsia="ru-RU"/>
        </w:rPr>
        <w:t>Token</w:t>
      </w:r>
      <w:r w:rsidR="00115DF3">
        <w:rPr>
          <w:lang w:val="en-US" w:eastAsia="ru-RU"/>
        </w:rPr>
        <w:t>Manager</w:t>
      </w:r>
      <w:r w:rsidRPr="00BE278B">
        <w:rPr>
          <w:lang w:eastAsia="ru-RU"/>
        </w:rPr>
        <w:t xml:space="preserve"> и автоматически добавляется к каждому защищённому запросу в заголовке Authorization: Bearer &lt;token&gt;. </w:t>
      </w:r>
      <w:r w:rsidR="00AD7259">
        <w:rPr>
          <w:lang w:eastAsia="ru-RU"/>
        </w:rPr>
        <w:t>Пример метода авторизации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выполняющего получение и сохранение токена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приведён в листинге 4.</w:t>
      </w:r>
    </w:p>
    <w:p w14:paraId="4FB7129C" w14:textId="5E6F9E6B" w:rsidR="00AD7259" w:rsidRPr="00DE253F" w:rsidRDefault="00AD7259" w:rsidP="00AD7259">
      <w:pPr>
        <w:pStyle w:val="ae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E253F">
        <w:rPr>
          <w:lang w:eastAsia="ru-RU"/>
        </w:rPr>
        <w:t>Метод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6C1E36B2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fun </w:t>
      </w:r>
      <w:proofErr w:type="gramStart"/>
      <w:r w:rsidRPr="00885B8A">
        <w:rPr>
          <w:lang w:val="en-US" w:eastAsia="ru-RU"/>
        </w:rPr>
        <w:t>login(</w:t>
      </w:r>
      <w:proofErr w:type="gramEnd"/>
      <w:r w:rsidRPr="00885B8A">
        <w:rPr>
          <w:lang w:val="en-US" w:eastAsia="ru-RU"/>
        </w:rPr>
        <w:t>email: String, password: String) {</w:t>
      </w:r>
    </w:p>
    <w:p w14:paraId="5E254C23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</w:t>
      </w:r>
      <w:proofErr w:type="spellStart"/>
      <w:r w:rsidRPr="00885B8A">
        <w:rPr>
          <w:lang w:val="en-US" w:eastAsia="ru-RU"/>
        </w:rPr>
        <w:t>viewModelScope.launch</w:t>
      </w:r>
      <w:proofErr w:type="spellEnd"/>
      <w:r w:rsidRPr="00885B8A">
        <w:rPr>
          <w:lang w:val="en-US" w:eastAsia="ru-RU"/>
        </w:rPr>
        <w:t xml:space="preserve"> {</w:t>
      </w:r>
    </w:p>
    <w:p w14:paraId="57E6D61F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try {</w:t>
      </w:r>
    </w:p>
    <w:p w14:paraId="4DB14352" w14:textId="0B03D73E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</w:t>
      </w:r>
      <w:proofErr w:type="spellStart"/>
      <w:r w:rsidRPr="00885B8A">
        <w:rPr>
          <w:lang w:val="en-US" w:eastAsia="ru-RU"/>
        </w:rPr>
        <w:t>val</w:t>
      </w:r>
      <w:proofErr w:type="spellEnd"/>
      <w:r w:rsidRPr="00885B8A">
        <w:rPr>
          <w:lang w:val="en-US" w:eastAsia="ru-RU"/>
        </w:rPr>
        <w:t xml:space="preserve"> response = </w:t>
      </w:r>
      <w:proofErr w:type="spellStart"/>
      <w:r w:rsidRPr="00885B8A">
        <w:rPr>
          <w:lang w:val="en-US" w:eastAsia="ru-RU"/>
        </w:rPr>
        <w:t>api.</w:t>
      </w:r>
      <w:proofErr w:type="gramStart"/>
      <w:r w:rsidRPr="00885B8A">
        <w:rPr>
          <w:lang w:val="en-US" w:eastAsia="ru-RU"/>
        </w:rPr>
        <w:t>login</w:t>
      </w:r>
      <w:proofErr w:type="spellEnd"/>
      <w:r w:rsidRPr="00885B8A">
        <w:rPr>
          <w:lang w:val="en-US" w:eastAsia="ru-RU"/>
        </w:rPr>
        <w:t>(</w:t>
      </w:r>
      <w:proofErr w:type="spellStart"/>
      <w:proofErr w:type="gramEnd"/>
      <w:r w:rsidRPr="00885B8A">
        <w:rPr>
          <w:lang w:val="en-US" w:eastAsia="ru-RU"/>
        </w:rPr>
        <w:t>LoginRequest</w:t>
      </w:r>
      <w:proofErr w:type="spellEnd"/>
      <w:r w:rsidRPr="00885B8A">
        <w:rPr>
          <w:lang w:val="en-US" w:eastAsia="ru-RU"/>
        </w:rPr>
        <w:t>(email, password))</w:t>
      </w:r>
    </w:p>
    <w:p w14:paraId="24707563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if (</w:t>
      </w:r>
      <w:proofErr w:type="spellStart"/>
      <w:proofErr w:type="gramStart"/>
      <w:r w:rsidRPr="00885B8A">
        <w:rPr>
          <w:lang w:val="en-US" w:eastAsia="ru-RU"/>
        </w:rPr>
        <w:t>response.isSuccessful</w:t>
      </w:r>
      <w:proofErr w:type="spellEnd"/>
      <w:proofErr w:type="gramEnd"/>
      <w:r w:rsidRPr="00885B8A">
        <w:rPr>
          <w:lang w:val="en-US" w:eastAsia="ru-RU"/>
        </w:rPr>
        <w:t>) {</w:t>
      </w:r>
    </w:p>
    <w:p w14:paraId="09540D37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    </w:t>
      </w:r>
      <w:proofErr w:type="spellStart"/>
      <w:r w:rsidRPr="00885B8A">
        <w:rPr>
          <w:lang w:val="en-US" w:eastAsia="ru-RU"/>
        </w:rPr>
        <w:t>val</w:t>
      </w:r>
      <w:proofErr w:type="spellEnd"/>
      <w:r w:rsidRPr="00885B8A">
        <w:rPr>
          <w:lang w:val="en-US" w:eastAsia="ru-RU"/>
        </w:rPr>
        <w:t xml:space="preserve"> body = </w:t>
      </w:r>
      <w:proofErr w:type="spellStart"/>
      <w:proofErr w:type="gramStart"/>
      <w:r w:rsidRPr="00885B8A">
        <w:rPr>
          <w:lang w:val="en-US" w:eastAsia="ru-RU"/>
        </w:rPr>
        <w:t>response.body</w:t>
      </w:r>
      <w:proofErr w:type="spellEnd"/>
      <w:proofErr w:type="gramEnd"/>
      <w:r w:rsidRPr="00885B8A">
        <w:rPr>
          <w:lang w:val="en-US" w:eastAsia="ru-RU"/>
        </w:rPr>
        <w:t>()</w:t>
      </w:r>
    </w:p>
    <w:p w14:paraId="788BBDEF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    if (</w:t>
      </w:r>
      <w:proofErr w:type="gramStart"/>
      <w:r w:rsidRPr="00885B8A">
        <w:rPr>
          <w:lang w:val="en-US" w:eastAsia="ru-RU"/>
        </w:rPr>
        <w:t>body !</w:t>
      </w:r>
      <w:proofErr w:type="gramEnd"/>
      <w:r w:rsidRPr="00885B8A">
        <w:rPr>
          <w:lang w:val="en-US" w:eastAsia="ru-RU"/>
        </w:rPr>
        <w:t>= null) {</w:t>
      </w:r>
    </w:p>
    <w:p w14:paraId="24027A8E" w14:textId="4E93EBD9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</w:t>
      </w:r>
      <w:proofErr w:type="spellStart"/>
      <w:r w:rsidRPr="00885B8A">
        <w:rPr>
          <w:lang w:val="en-US" w:eastAsia="ru-RU"/>
        </w:rPr>
        <w:t>tokenManager.saveTokens</w:t>
      </w:r>
      <w:proofErr w:type="spellEnd"/>
      <w:r w:rsidRPr="00885B8A">
        <w:rPr>
          <w:lang w:val="en-US" w:eastAsia="ru-RU"/>
        </w:rPr>
        <w:t>(</w:t>
      </w:r>
      <w:proofErr w:type="spellStart"/>
      <w:proofErr w:type="gramStart"/>
      <w:r w:rsidRPr="00885B8A">
        <w:rPr>
          <w:lang w:val="en-US" w:eastAsia="ru-RU"/>
        </w:rPr>
        <w:t>body.accessToken</w:t>
      </w:r>
      <w:proofErr w:type="spellEnd"/>
      <w:proofErr w:type="gramEnd"/>
      <w:r w:rsidRPr="00885B8A">
        <w:rPr>
          <w:lang w:val="en-US" w:eastAsia="ru-RU"/>
        </w:rPr>
        <w:t xml:space="preserve">, </w:t>
      </w:r>
      <w:proofErr w:type="spellStart"/>
      <w:r w:rsidRPr="00885B8A">
        <w:rPr>
          <w:lang w:val="en-US" w:eastAsia="ru-RU"/>
        </w:rPr>
        <w:t>body.refreshToken</w:t>
      </w:r>
      <w:proofErr w:type="spellEnd"/>
      <w:r w:rsidRPr="00885B8A">
        <w:rPr>
          <w:lang w:val="en-US" w:eastAsia="ru-RU"/>
        </w:rPr>
        <w:t>)</w:t>
      </w:r>
    </w:p>
    <w:p w14:paraId="0E244F76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        _</w:t>
      </w:r>
      <w:proofErr w:type="spellStart"/>
      <w:r w:rsidRPr="00885B8A">
        <w:rPr>
          <w:lang w:val="en-US" w:eastAsia="ru-RU"/>
        </w:rPr>
        <w:t>loginSuccess.postValue</w:t>
      </w:r>
      <w:proofErr w:type="spellEnd"/>
      <w:r w:rsidRPr="00885B8A">
        <w:rPr>
          <w:lang w:val="en-US" w:eastAsia="ru-RU"/>
        </w:rPr>
        <w:t>(true)</w:t>
      </w:r>
    </w:p>
    <w:p w14:paraId="22092C59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    } else {</w:t>
      </w:r>
    </w:p>
    <w:p w14:paraId="54F71AF0" w14:textId="33DDACBD" w:rsidR="00885B8A" w:rsidRPr="002241A0" w:rsidRDefault="00885B8A" w:rsidP="00885B8A">
      <w:pPr>
        <w:pStyle w:val="ac"/>
        <w:rPr>
          <w:lang w:val="en-US" w:eastAsia="ru-RU"/>
        </w:rPr>
      </w:pPr>
      <w:r w:rsidRPr="002241A0">
        <w:rPr>
          <w:lang w:val="en-US" w:eastAsia="ru-RU"/>
        </w:rPr>
        <w:t xml:space="preserve">                     _</w:t>
      </w:r>
      <w:proofErr w:type="spellStart"/>
      <w:proofErr w:type="gramStart"/>
      <w:r w:rsidRPr="00885B8A">
        <w:rPr>
          <w:lang w:val="en-US" w:eastAsia="ru-RU"/>
        </w:rPr>
        <w:t>error</w:t>
      </w:r>
      <w:r w:rsidRPr="002241A0">
        <w:rPr>
          <w:lang w:val="en-US" w:eastAsia="ru-RU"/>
        </w:rPr>
        <w:t>.</w:t>
      </w:r>
      <w:r w:rsidRPr="00885B8A">
        <w:rPr>
          <w:lang w:val="en-US" w:eastAsia="ru-RU"/>
        </w:rPr>
        <w:t>postValue</w:t>
      </w:r>
      <w:proofErr w:type="spellEnd"/>
      <w:proofErr w:type="gramEnd"/>
      <w:r w:rsidRPr="002241A0">
        <w:rPr>
          <w:lang w:val="en-US" w:eastAsia="ru-RU"/>
        </w:rPr>
        <w:t>("</w:t>
      </w:r>
      <w:r>
        <w:rPr>
          <w:lang w:eastAsia="ru-RU"/>
        </w:rPr>
        <w:t>Пустой</w:t>
      </w:r>
      <w:r w:rsidRPr="002241A0">
        <w:rPr>
          <w:lang w:val="en-US" w:eastAsia="ru-RU"/>
        </w:rPr>
        <w:t xml:space="preserve"> </w:t>
      </w:r>
      <w:r>
        <w:rPr>
          <w:lang w:eastAsia="ru-RU"/>
        </w:rPr>
        <w:t>ответ</w:t>
      </w:r>
      <w:r w:rsidRPr="002241A0">
        <w:rPr>
          <w:lang w:val="en-US" w:eastAsia="ru-RU"/>
        </w:rPr>
        <w:t xml:space="preserve"> </w:t>
      </w:r>
      <w:r>
        <w:rPr>
          <w:lang w:eastAsia="ru-RU"/>
        </w:rPr>
        <w:t>от</w:t>
      </w:r>
      <w:r w:rsidRPr="002241A0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2241A0">
        <w:rPr>
          <w:lang w:val="en-US" w:eastAsia="ru-RU"/>
        </w:rPr>
        <w:t>")</w:t>
      </w:r>
    </w:p>
    <w:p w14:paraId="26D14367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2241A0">
        <w:rPr>
          <w:lang w:val="en-US" w:eastAsia="ru-RU"/>
        </w:rPr>
        <w:t xml:space="preserve">                    </w:t>
      </w:r>
      <w:r w:rsidRPr="00885B8A">
        <w:rPr>
          <w:lang w:val="en-US" w:eastAsia="ru-RU"/>
        </w:rPr>
        <w:t>}</w:t>
      </w:r>
    </w:p>
    <w:p w14:paraId="45139491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} else {</w:t>
      </w:r>
    </w:p>
    <w:p w14:paraId="1B3769D3" w14:textId="22C3082D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_</w:t>
      </w:r>
      <w:proofErr w:type="spellStart"/>
      <w:proofErr w:type="gramStart"/>
      <w:r w:rsidRPr="00885B8A">
        <w:rPr>
          <w:lang w:val="en-US" w:eastAsia="ru-RU"/>
        </w:rPr>
        <w:t>error.postValue</w:t>
      </w:r>
      <w:proofErr w:type="spellEnd"/>
      <w:proofErr w:type="gramEnd"/>
      <w:r w:rsidRPr="00885B8A">
        <w:rPr>
          <w:lang w:val="en-US" w:eastAsia="ru-RU"/>
        </w:rPr>
        <w:t>(</w:t>
      </w:r>
      <w:proofErr w:type="spellStart"/>
      <w:r w:rsidRPr="00885B8A">
        <w:rPr>
          <w:lang w:val="en-US" w:eastAsia="ru-RU"/>
        </w:rPr>
        <w:t>parseErrorMessage</w:t>
      </w:r>
      <w:proofErr w:type="spellEnd"/>
      <w:r w:rsidRPr="00885B8A">
        <w:rPr>
          <w:lang w:val="en-US" w:eastAsia="ru-RU"/>
        </w:rPr>
        <w:t>(response, "</w:t>
      </w:r>
      <w:r>
        <w:rPr>
          <w:lang w:eastAsia="ru-RU"/>
        </w:rPr>
        <w:t>Ошибка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  <w:r w:rsidRPr="00885B8A">
        <w:rPr>
          <w:lang w:val="en-US" w:eastAsia="ru-RU"/>
        </w:rPr>
        <w:t>"))</w:t>
      </w:r>
    </w:p>
    <w:p w14:paraId="37E393C0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}</w:t>
      </w:r>
    </w:p>
    <w:p w14:paraId="30A80D42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</w:t>
      </w:r>
      <w:proofErr w:type="gramStart"/>
      <w:r w:rsidRPr="00885B8A">
        <w:rPr>
          <w:lang w:val="en-US" w:eastAsia="ru-RU"/>
        </w:rPr>
        <w:t>}  catch</w:t>
      </w:r>
      <w:proofErr w:type="gramEnd"/>
      <w:r w:rsidRPr="00885B8A">
        <w:rPr>
          <w:lang w:val="en-US" w:eastAsia="ru-RU"/>
        </w:rPr>
        <w:t xml:space="preserve"> (e: </w:t>
      </w:r>
      <w:proofErr w:type="spellStart"/>
      <w:r w:rsidRPr="00885B8A">
        <w:rPr>
          <w:lang w:val="en-US" w:eastAsia="ru-RU"/>
        </w:rPr>
        <w:t>NoInternetException</w:t>
      </w:r>
      <w:proofErr w:type="spellEnd"/>
      <w:r w:rsidRPr="00885B8A">
        <w:rPr>
          <w:lang w:val="en-US" w:eastAsia="ru-RU"/>
        </w:rPr>
        <w:t>) {</w:t>
      </w:r>
    </w:p>
    <w:p w14:paraId="3A117505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</w:t>
      </w:r>
      <w:proofErr w:type="spellStart"/>
      <w:r w:rsidRPr="00885B8A">
        <w:rPr>
          <w:lang w:val="en-US" w:eastAsia="ru-RU"/>
        </w:rPr>
        <w:t>uiState.value</w:t>
      </w:r>
      <w:proofErr w:type="spellEnd"/>
      <w:r w:rsidRPr="00885B8A">
        <w:rPr>
          <w:lang w:val="en-US" w:eastAsia="ru-RU"/>
        </w:rPr>
        <w:t xml:space="preserve"> = </w:t>
      </w:r>
      <w:proofErr w:type="spellStart"/>
      <w:r w:rsidRPr="00885B8A">
        <w:rPr>
          <w:lang w:val="en-US" w:eastAsia="ru-RU"/>
        </w:rPr>
        <w:t>UiState.Error</w:t>
      </w:r>
      <w:proofErr w:type="spellEnd"/>
      <w:r w:rsidRPr="00885B8A">
        <w:rPr>
          <w:lang w:val="en-US" w:eastAsia="ru-RU"/>
        </w:rPr>
        <w:t>("</w:t>
      </w:r>
      <w:r>
        <w:rPr>
          <w:lang w:eastAsia="ru-RU"/>
        </w:rPr>
        <w:t>Нет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соединения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интернетом</w:t>
      </w:r>
      <w:r w:rsidRPr="00885B8A">
        <w:rPr>
          <w:lang w:val="en-US" w:eastAsia="ru-RU"/>
        </w:rPr>
        <w:t>")</w:t>
      </w:r>
    </w:p>
    <w:p w14:paraId="4AC304B3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} catch (e: Exception) {</w:t>
      </w:r>
    </w:p>
    <w:p w14:paraId="36983699" w14:textId="77777777" w:rsidR="00885B8A" w:rsidRPr="00885B8A" w:rsidRDefault="00885B8A" w:rsidP="00885B8A">
      <w:pPr>
        <w:pStyle w:val="ac"/>
        <w:rPr>
          <w:lang w:val="en-US" w:eastAsia="ru-RU"/>
        </w:rPr>
      </w:pPr>
      <w:r w:rsidRPr="00885B8A">
        <w:rPr>
          <w:lang w:val="en-US" w:eastAsia="ru-RU"/>
        </w:rPr>
        <w:t xml:space="preserve">                </w:t>
      </w:r>
      <w:proofErr w:type="spellStart"/>
      <w:r w:rsidRPr="00885B8A">
        <w:rPr>
          <w:lang w:val="en-US" w:eastAsia="ru-RU"/>
        </w:rPr>
        <w:t>uiState.value</w:t>
      </w:r>
      <w:proofErr w:type="spellEnd"/>
      <w:r w:rsidRPr="00885B8A">
        <w:rPr>
          <w:lang w:val="en-US" w:eastAsia="ru-RU"/>
        </w:rPr>
        <w:t xml:space="preserve"> = </w:t>
      </w:r>
      <w:proofErr w:type="spellStart"/>
      <w:r w:rsidRPr="00885B8A">
        <w:rPr>
          <w:lang w:val="en-US" w:eastAsia="ru-RU"/>
        </w:rPr>
        <w:t>UiState.Error</w:t>
      </w:r>
      <w:proofErr w:type="spellEnd"/>
      <w:r w:rsidRPr="00885B8A">
        <w:rPr>
          <w:lang w:val="en-US" w:eastAsia="ru-RU"/>
        </w:rPr>
        <w:t>("</w:t>
      </w:r>
      <w:r>
        <w:rPr>
          <w:lang w:eastAsia="ru-RU"/>
        </w:rPr>
        <w:t>Ошибка</w:t>
      </w:r>
      <w:r w:rsidRPr="00885B8A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885B8A">
        <w:rPr>
          <w:lang w:val="en-US" w:eastAsia="ru-RU"/>
        </w:rPr>
        <w:t>")</w:t>
      </w:r>
    </w:p>
    <w:p w14:paraId="087350D2" w14:textId="77777777" w:rsidR="00885B8A" w:rsidRDefault="00885B8A" w:rsidP="00885B8A">
      <w:pPr>
        <w:pStyle w:val="ac"/>
        <w:rPr>
          <w:lang w:eastAsia="ru-RU"/>
        </w:rPr>
      </w:pPr>
      <w:r w:rsidRPr="00885B8A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4AF03578" w14:textId="77777777" w:rsidR="00885B8A" w:rsidRDefault="00885B8A" w:rsidP="00885B8A">
      <w:pPr>
        <w:pStyle w:val="ac"/>
        <w:rPr>
          <w:lang w:eastAsia="ru-RU"/>
        </w:rPr>
      </w:pPr>
      <w:r>
        <w:rPr>
          <w:lang w:eastAsia="ru-RU"/>
        </w:rPr>
        <w:t xml:space="preserve">        }</w:t>
      </w:r>
    </w:p>
    <w:p w14:paraId="1BF8DF8E" w14:textId="7C402ABC" w:rsidR="00885B8A" w:rsidRPr="00746B6B" w:rsidRDefault="00885B8A" w:rsidP="00885B8A">
      <w:pPr>
        <w:pStyle w:val="ac"/>
        <w:rPr>
          <w:lang w:eastAsia="ru-RU"/>
        </w:rPr>
      </w:pPr>
      <w:r>
        <w:rPr>
          <w:lang w:eastAsia="ru-RU"/>
        </w:rPr>
        <w:t xml:space="preserve">    }</w:t>
      </w:r>
    </w:p>
    <w:p w14:paraId="0619B5E6" w14:textId="3975A4D2" w:rsidR="00C3170A" w:rsidRPr="00885B8A" w:rsidRDefault="00BE278B" w:rsidP="006466D1">
      <w:pPr>
        <w:pStyle w:val="a2"/>
        <w:rPr>
          <w:lang w:eastAsia="ru-RU"/>
        </w:rPr>
      </w:pPr>
      <w:r w:rsidRPr="00BE278B">
        <w:rPr>
          <w:lang w:eastAsia="ru-RU"/>
        </w:rPr>
        <w:t>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сервере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используется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JWT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Authentication</w:t>
      </w:r>
      <w:r w:rsidRPr="00885B8A">
        <w:rPr>
          <w:lang w:eastAsia="ru-RU"/>
        </w:rPr>
        <w:t xml:space="preserve"> </w:t>
      </w:r>
      <w:r w:rsidRPr="00885B8A">
        <w:rPr>
          <w:lang w:val="en-US" w:eastAsia="ru-RU"/>
        </w:rPr>
        <w:t>middleware</w:t>
      </w:r>
      <w:r w:rsidRPr="00885B8A">
        <w:rPr>
          <w:lang w:eastAsia="ru-RU"/>
        </w:rPr>
        <w:t xml:space="preserve">, </w:t>
      </w:r>
      <w:r w:rsidRPr="00BE278B">
        <w:rPr>
          <w:lang w:eastAsia="ru-RU"/>
        </w:rPr>
        <w:t>которое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проверяет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подлинность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токена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роль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пользователя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при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каждом</w:t>
      </w:r>
      <w:r w:rsidRPr="00885B8A">
        <w:rPr>
          <w:lang w:eastAsia="ru-RU"/>
        </w:rPr>
        <w:t xml:space="preserve"> </w:t>
      </w:r>
      <w:r w:rsidRPr="00BE278B">
        <w:rPr>
          <w:lang w:eastAsia="ru-RU"/>
        </w:rPr>
        <w:t>запросе</w:t>
      </w:r>
      <w:r w:rsidRPr="00885B8A">
        <w:rPr>
          <w:lang w:eastAsia="ru-RU"/>
        </w:rPr>
        <w:t xml:space="preserve">. </w:t>
      </w:r>
    </w:p>
    <w:p w14:paraId="7F65B7C0" w14:textId="0CC37C21" w:rsidR="00634F1A" w:rsidRDefault="00634F1A" w:rsidP="00634F1A">
      <w:pPr>
        <w:pStyle w:val="Heading2"/>
      </w:pPr>
      <w:bookmarkStart w:id="14" w:name="_Toc214268626"/>
      <w:r>
        <w:lastRenderedPageBreak/>
        <w:t>Экспорт и импорт данных</w:t>
      </w:r>
      <w:bookmarkEnd w:id="14"/>
    </w:p>
    <w:p w14:paraId="427DB117" w14:textId="024B27CF" w:rsidR="00C3170A" w:rsidRPr="00B821C0" w:rsidRDefault="00DB6488" w:rsidP="00C3170A">
      <w:pPr>
        <w:pStyle w:val="a2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5.</w:t>
      </w:r>
    </w:p>
    <w:p w14:paraId="3119EA9C" w14:textId="3147877B" w:rsidR="00DB6488" w:rsidRDefault="00DB6488" w:rsidP="00DB6488">
      <w:pPr>
        <w:pStyle w:val="ae"/>
      </w:pPr>
      <w:r>
        <w:t xml:space="preserve">Листинг 5 </w:t>
      </w:r>
      <w:r w:rsidR="00987314">
        <w:t>–</w:t>
      </w:r>
      <w:r>
        <w:t xml:space="preserve"> </w:t>
      </w:r>
      <w:r w:rsidR="00987314">
        <w:t xml:space="preserve">Метод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proofErr w:type="gram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  <w:proofErr w:type="gramEnd"/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4DD36C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2EDC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proofErr w:type="gram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</w:t>
      </w:r>
      <w:proofErr w:type="gramEnd"/>
      <w:r w:rsidRPr="002241A0">
        <w:rPr>
          <w:lang w:val="en-US"/>
        </w:rPr>
        <w:t>)</w:t>
      </w:r>
    </w:p>
    <w:p w14:paraId="3602A1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proofErr w:type="gramStart"/>
      <w:r w:rsidRPr="002241A0">
        <w:rPr>
          <w:lang w:val="en-US"/>
        </w:rPr>
        <w:t>PdfDocument.PageInfo.Builder</w:t>
      </w:r>
      <w:proofErr w:type="spellEnd"/>
      <w:proofErr w:type="gramEnd"/>
      <w:r w:rsidRPr="002241A0">
        <w:rPr>
          <w:lang w:val="en-US"/>
        </w:rPr>
        <w:t>(595, 842, 1).create()</w:t>
      </w:r>
    </w:p>
    <w:p w14:paraId="1DFA5EE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proofErr w:type="gramStart"/>
      <w:r w:rsidRPr="002241A0">
        <w:rPr>
          <w:lang w:val="en-US"/>
        </w:rPr>
        <w:t>pdf.startPage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29178EA0" w14:textId="77777777" w:rsidR="002241A0" w:rsidRPr="002241A0" w:rsidRDefault="002241A0" w:rsidP="002241A0">
      <w:pPr>
        <w:pStyle w:val="ac"/>
        <w:rPr>
          <w:lang w:val="en-US"/>
        </w:rPr>
      </w:pP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proofErr w:type="gramStart"/>
      <w:r w:rsidRPr="002241A0">
        <w:rPr>
          <w:lang w:val="en-US"/>
        </w:rPr>
        <w:t>page.canvas</w:t>
      </w:r>
      <w:proofErr w:type="spellEnd"/>
      <w:proofErr w:type="gramEnd"/>
    </w:p>
    <w:p w14:paraId="03061649" w14:textId="77777777" w:rsidR="002241A0" w:rsidRPr="002241A0" w:rsidRDefault="002241A0" w:rsidP="002241A0">
      <w:pPr>
        <w:pStyle w:val="ac"/>
        <w:rPr>
          <w:lang w:val="en-US"/>
        </w:rPr>
      </w:pPr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</w:t>
      </w:r>
      <w:proofErr w:type="gramStart"/>
      <w:r w:rsidRPr="002241A0">
        <w:rPr>
          <w:lang w:val="en-US"/>
        </w:rPr>
        <w:t>Paint(</w:t>
      </w:r>
      <w:proofErr w:type="gramEnd"/>
      <w:r w:rsidRPr="002241A0">
        <w:rPr>
          <w:lang w:val="en-US"/>
        </w:rPr>
        <w:t>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2241A0">
        <w:rPr>
          <w:lang w:val="en-US"/>
        </w:rPr>
        <w:t xml:space="preserve"> = 3f</w:t>
      </w:r>
    </w:p>
    <w:p w14:paraId="1C8E1B6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12BEC98A" w14:textId="77777777" w:rsidR="002241A0" w:rsidRPr="002241A0" w:rsidRDefault="002241A0" w:rsidP="002241A0">
      <w:pPr>
        <w:pStyle w:val="ac"/>
        <w:rPr>
          <w:lang w:val="en-US"/>
        </w:rPr>
      </w:pPr>
    </w:p>
    <w:p w14:paraId="3C467BA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var y = 40f</w:t>
      </w:r>
    </w:p>
    <w:p w14:paraId="7702FC00" w14:textId="77777777" w:rsidR="002241A0" w:rsidRPr="002241A0" w:rsidRDefault="002241A0" w:rsidP="002241A0">
      <w:pPr>
        <w:pStyle w:val="ac"/>
        <w:rPr>
          <w:lang w:val="en-US"/>
        </w:rPr>
      </w:pPr>
    </w:p>
    <w:p w14:paraId="488A84A2" w14:textId="16ED12A1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>
        <w:t>Заголовок</w:t>
      </w:r>
    </w:p>
    <w:p w14:paraId="050F25C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ФИТНЕС</w:t>
      </w:r>
      <w:r w:rsidRPr="002241A0">
        <w:rPr>
          <w:lang w:val="en-US"/>
        </w:rPr>
        <w:t>-</w:t>
      </w:r>
      <w:r>
        <w:t>ТРЕНЕР</w:t>
      </w:r>
      <w:r w:rsidRPr="002241A0">
        <w:rPr>
          <w:lang w:val="en-US"/>
        </w:rPr>
        <w:t xml:space="preserve"> — </w:t>
      </w:r>
      <w:r>
        <w:t>ОТЧЁТ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3128FE7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0CB7C7EC" w14:textId="77777777" w:rsidR="002241A0" w:rsidRPr="002241A0" w:rsidRDefault="002241A0" w:rsidP="002241A0">
      <w:pPr>
        <w:pStyle w:val="ac"/>
        <w:rPr>
          <w:lang w:val="en-US"/>
        </w:rPr>
      </w:pPr>
    </w:p>
    <w:p w14:paraId="017D594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</w:p>
    <w:p w14:paraId="40D73A5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1BE5AF8A" w14:textId="77777777" w:rsidR="002241A0" w:rsidRPr="002241A0" w:rsidRDefault="002241A0" w:rsidP="002241A0">
      <w:pPr>
        <w:pStyle w:val="ac"/>
        <w:rPr>
          <w:lang w:val="en-US"/>
        </w:rPr>
      </w:pPr>
    </w:p>
    <w:p w14:paraId="558C0C36" w14:textId="70FC3D1F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>
        <w:t>Пользователь</w:t>
      </w:r>
    </w:p>
    <w:p w14:paraId="78BD4D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Пользователь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115712E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24f</w:t>
      </w:r>
    </w:p>
    <w:p w14:paraId="547D9284" w14:textId="77777777" w:rsidR="002241A0" w:rsidRPr="002241A0" w:rsidRDefault="002241A0" w:rsidP="002241A0">
      <w:pPr>
        <w:pStyle w:val="ac"/>
        <w:rPr>
          <w:lang w:val="en-US"/>
        </w:rPr>
      </w:pPr>
    </w:p>
    <w:p w14:paraId="706AC74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Имя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user.username</w:t>
      </w:r>
      <w:proofErr w:type="spellEnd"/>
      <w:r w:rsidRPr="002241A0">
        <w:rPr>
          <w:lang w:val="en-US"/>
        </w:rPr>
        <w:t xml:space="preserve">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4B6C4CF4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Пол</w:t>
      </w:r>
      <w:r w:rsidRPr="002241A0">
        <w:rPr>
          <w:lang w:val="en-US"/>
        </w:rPr>
        <w:t>: ${if(</w:t>
      </w:r>
      <w:proofErr w:type="spellStart"/>
      <w:r w:rsidRPr="002241A0">
        <w:rPr>
          <w:lang w:val="en-US"/>
        </w:rPr>
        <w:t>user.gender</w:t>
      </w:r>
      <w:proofErr w:type="spellEnd"/>
      <w:r w:rsidRPr="002241A0">
        <w:rPr>
          <w:lang w:val="en-US"/>
        </w:rPr>
        <w:t>=="male") "</w:t>
      </w:r>
      <w:r>
        <w:t>мужчина</w:t>
      </w:r>
      <w:r w:rsidRPr="002241A0">
        <w:rPr>
          <w:lang w:val="en-US"/>
        </w:rPr>
        <w:t>" else "</w:t>
      </w:r>
      <w:r>
        <w:t>женщина</w:t>
      </w:r>
      <w:r w:rsidRPr="002241A0">
        <w:rPr>
          <w:lang w:val="en-US"/>
        </w:rPr>
        <w:t xml:space="preserve">"}",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14D11C3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Дата</w:t>
      </w:r>
      <w:r w:rsidRPr="002241A0">
        <w:rPr>
          <w:lang w:val="en-US"/>
        </w:rPr>
        <w:t xml:space="preserve"> </w:t>
      </w:r>
      <w:r>
        <w:t>рождения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user.birthDate</w:t>
      </w:r>
      <w:proofErr w:type="spellEnd"/>
      <w:r w:rsidRPr="002241A0">
        <w:rPr>
          <w:lang w:val="en-US"/>
        </w:rPr>
        <w:t xml:space="preserve">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353408D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Рост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user.heightCm</w:t>
      </w:r>
      <w:proofErr w:type="spellEnd"/>
      <w:r w:rsidRPr="002241A0">
        <w:rPr>
          <w:lang w:val="en-US"/>
        </w:rPr>
        <w:t xml:space="preserve">} </w:t>
      </w:r>
      <w:r>
        <w:t>см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18f</w:t>
      </w:r>
    </w:p>
    <w:p w14:paraId="284466B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Вес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user.weightKg</w:t>
      </w:r>
      <w:proofErr w:type="spellEnd"/>
      <w:r w:rsidRPr="002241A0">
        <w:rPr>
          <w:lang w:val="en-US"/>
        </w:rPr>
        <w:t xml:space="preserve">} </w:t>
      </w:r>
      <w:r>
        <w:t>кг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); y += 30f</w:t>
      </w:r>
    </w:p>
    <w:p w14:paraId="63264ECE" w14:textId="77777777" w:rsidR="002241A0" w:rsidRPr="002241A0" w:rsidRDefault="002241A0" w:rsidP="002241A0">
      <w:pPr>
        <w:pStyle w:val="ac"/>
        <w:rPr>
          <w:lang w:val="en-US"/>
        </w:rPr>
      </w:pPr>
    </w:p>
    <w:p w14:paraId="4FAA0F20" w14:textId="77777777" w:rsidR="002241A0" w:rsidRPr="002241A0" w:rsidRDefault="002241A0" w:rsidP="002241A0">
      <w:pPr>
        <w:pStyle w:val="ac"/>
        <w:rPr>
          <w:lang w:val="en-US"/>
        </w:rPr>
      </w:pPr>
    </w:p>
    <w:p w14:paraId="4A1313B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canvas.drawLine</w:t>
      </w:r>
      <w:proofErr w:type="spellEnd"/>
      <w:proofErr w:type="gramEnd"/>
      <w:r w:rsidRPr="002241A0">
        <w:rPr>
          <w:lang w:val="en-US"/>
        </w:rPr>
        <w:t>(40f, y, 555f, y, blue)</w:t>
      </w:r>
    </w:p>
    <w:p w14:paraId="58E9470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08578E33" w14:textId="77777777" w:rsidR="002241A0" w:rsidRPr="002241A0" w:rsidRDefault="002241A0" w:rsidP="002241A0">
      <w:pPr>
        <w:pStyle w:val="ac"/>
        <w:rPr>
          <w:lang w:val="en-US"/>
        </w:rPr>
      </w:pPr>
    </w:p>
    <w:p w14:paraId="21F6F127" w14:textId="117BBD79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>
        <w:t>Период</w:t>
      </w:r>
    </w:p>
    <w:p w14:paraId="198E289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7DB88810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30f</w:t>
      </w:r>
    </w:p>
    <w:p w14:paraId="2B48D223" w14:textId="77777777" w:rsidR="002241A0" w:rsidRPr="002241A0" w:rsidRDefault="002241A0" w:rsidP="002241A0">
      <w:pPr>
        <w:pStyle w:val="ac"/>
        <w:rPr>
          <w:lang w:val="en-US"/>
        </w:rPr>
      </w:pP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0C39C1B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1ECA709D" w14:textId="77777777" w:rsidR="002241A0" w:rsidRPr="002241A0" w:rsidRDefault="002241A0" w:rsidP="002241A0">
      <w:pPr>
        <w:pStyle w:val="ac"/>
        <w:rPr>
          <w:lang w:val="en-US"/>
        </w:rPr>
      </w:pPr>
    </w:p>
    <w:p w14:paraId="574F01AA" w14:textId="77777777" w:rsidR="002241A0" w:rsidRPr="002241A0" w:rsidRDefault="002241A0" w:rsidP="002241A0">
      <w:pPr>
        <w:pStyle w:val="ac"/>
        <w:rPr>
          <w:lang w:val="en-US"/>
        </w:rPr>
      </w:pPr>
    </w:p>
    <w:p w14:paraId="0CFFAD4E" w14:textId="76661B0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>
        <w:t>Тренировки</w:t>
      </w:r>
    </w:p>
    <w:p w14:paraId="47A834F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</w:p>
    <w:p w14:paraId="1B03F6D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y += 24f</w:t>
      </w:r>
    </w:p>
    <w:p w14:paraId="02206DAC" w14:textId="77777777" w:rsidR="002241A0" w:rsidRPr="002241A0" w:rsidRDefault="002241A0" w:rsidP="002241A0">
      <w:pPr>
        <w:pStyle w:val="ac"/>
        <w:rPr>
          <w:lang w:val="en-US"/>
        </w:rPr>
      </w:pPr>
    </w:p>
    <w:p w14:paraId="311C0660" w14:textId="77777777" w:rsidR="002241A0" w:rsidRPr="002241A0" w:rsidRDefault="002241A0" w:rsidP="002241A0">
      <w:pPr>
        <w:pStyle w:val="ac"/>
        <w:rPr>
          <w:lang w:val="en-US"/>
        </w:rPr>
      </w:pPr>
    </w:p>
    <w:p w14:paraId="1B2D4EC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workouts.forEach</w:t>
      </w:r>
      <w:proofErr w:type="spellEnd"/>
      <w:proofErr w:type="gramEnd"/>
      <w:r w:rsidRPr="002241A0">
        <w:rPr>
          <w:lang w:val="en-US"/>
        </w:rPr>
        <w:t xml:space="preserve"> { w -&gt;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y += 18f</w:t>
      </w:r>
    </w:p>
    <w:p w14:paraId="528469FA" w14:textId="77777777" w:rsidR="002241A0" w:rsidRPr="002241A0" w:rsidRDefault="002241A0" w:rsidP="002241A0">
      <w:pPr>
        <w:pStyle w:val="ac"/>
        <w:rPr>
          <w:lang w:val="en-US"/>
        </w:rPr>
      </w:pPr>
    </w:p>
    <w:p w14:paraId="3CE270B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gramStart"/>
      <w:r w:rsidRPr="002241A0">
        <w:rPr>
          <w:lang w:val="en-US"/>
        </w:rPr>
        <w:t>w.</w:t>
      </w:r>
      <w:proofErr w:type="spellStart"/>
      <w:r w:rsidRPr="002241A0">
        <w:rPr>
          <w:lang w:val="en-US"/>
        </w:rPr>
        <w:t>durationMin</w:t>
      </w:r>
      <w:proofErr w:type="spellEnd"/>
      <w:r w:rsidRPr="002241A0">
        <w:rPr>
          <w:lang w:val="en-US"/>
        </w:rPr>
        <w:t>?.</w:t>
      </w:r>
      <w:proofErr w:type="gramEnd"/>
      <w:r w:rsidRPr="002241A0">
        <w:rPr>
          <w:lang w:val="en-US"/>
        </w:rPr>
        <w:t>let {</w:t>
      </w:r>
    </w:p>
    <w:p w14:paraId="560AEE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Длительность</w:t>
      </w:r>
      <w:r w:rsidRPr="002241A0">
        <w:rPr>
          <w:lang w:val="en-US"/>
        </w:rPr>
        <w:t xml:space="preserve">: ${it} </w:t>
      </w:r>
      <w:r>
        <w:t>мин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7C7066C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7F23E284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1EB5D678" w14:textId="77777777" w:rsidR="002241A0" w:rsidRPr="002241A0" w:rsidRDefault="002241A0" w:rsidP="002241A0">
      <w:pPr>
        <w:pStyle w:val="ac"/>
        <w:rPr>
          <w:lang w:val="en-US"/>
        </w:rPr>
      </w:pPr>
    </w:p>
    <w:p w14:paraId="40F17E74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// </w:t>
      </w:r>
      <w:r>
        <w:t>выполненные</w:t>
      </w:r>
    </w:p>
    <w:p w14:paraId="0B8CFF3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done = </w:t>
      </w:r>
      <w:proofErr w:type="spellStart"/>
      <w:proofErr w:type="gramStart"/>
      <w:r w:rsidRPr="002241A0">
        <w:rPr>
          <w:lang w:val="en-US"/>
        </w:rPr>
        <w:t>completions.filter</w:t>
      </w:r>
      <w:proofErr w:type="spellEnd"/>
      <w:proofErr w:type="gram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it.workoutId</w:t>
      </w:r>
      <w:proofErr w:type="spellEnd"/>
      <w:r w:rsidRPr="002241A0">
        <w:rPr>
          <w:lang w:val="en-US"/>
        </w:rPr>
        <w:t xml:space="preserve"> == </w:t>
      </w:r>
      <w:proofErr w:type="spellStart"/>
      <w:r w:rsidRPr="002241A0">
        <w:rPr>
          <w:lang w:val="en-US"/>
        </w:rPr>
        <w:t>w.workoutId</w:t>
      </w:r>
      <w:proofErr w:type="spellEnd"/>
      <w:r w:rsidRPr="002241A0">
        <w:rPr>
          <w:lang w:val="en-US"/>
        </w:rPr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if (</w:t>
      </w:r>
      <w:proofErr w:type="spellStart"/>
      <w:proofErr w:type="gramStart"/>
      <w:r w:rsidRPr="002241A0">
        <w:rPr>
          <w:lang w:val="en-US"/>
        </w:rPr>
        <w:t>done.isNotEmpty</w:t>
      </w:r>
      <w:proofErr w:type="spellEnd"/>
      <w:proofErr w:type="gram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proofErr w:type="gramStart"/>
      <w:r w:rsidRPr="002241A0">
        <w:rPr>
          <w:lang w:val="en-US"/>
        </w:rPr>
        <w:t>done.joinToString</w:t>
      </w:r>
      <w:proofErr w:type="spellEnd"/>
      <w:proofErr w:type="gram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2553C60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19DFC90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393052B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0DE1CDF0" w14:textId="77777777" w:rsidR="002241A0" w:rsidRPr="002241A0" w:rsidRDefault="002241A0" w:rsidP="002241A0">
      <w:pPr>
        <w:pStyle w:val="ac"/>
        <w:rPr>
          <w:lang w:val="en-US"/>
        </w:rPr>
      </w:pPr>
    </w:p>
    <w:p w14:paraId="2AA61E0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// </w:t>
      </w:r>
      <w:r>
        <w:t>упражнения</w:t>
      </w:r>
    </w:p>
    <w:p w14:paraId="41DB6C2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we = </w:t>
      </w:r>
      <w:proofErr w:type="spellStart"/>
      <w:r w:rsidRPr="002241A0">
        <w:rPr>
          <w:lang w:val="en-US"/>
        </w:rPr>
        <w:t>workoutsVm.workoutExercises.value</w:t>
      </w:r>
      <w:proofErr w:type="spellEnd"/>
      <w:r w:rsidRPr="002241A0">
        <w:rPr>
          <w:lang w:val="en-US"/>
        </w:rPr>
        <w:t>[</w:t>
      </w:r>
      <w:proofErr w:type="spellStart"/>
      <w:proofErr w:type="gramStart"/>
      <w:r w:rsidRPr="002241A0">
        <w:rPr>
          <w:lang w:val="en-US"/>
        </w:rPr>
        <w:t>w.workoutId</w:t>
      </w:r>
      <w:proofErr w:type="spellEnd"/>
      <w:proofErr w:type="gramEnd"/>
      <w:r w:rsidRPr="002241A0">
        <w:rPr>
          <w:lang w:val="en-US"/>
        </w:rPr>
        <w:t xml:space="preserve">] ?: </w:t>
      </w:r>
      <w:proofErr w:type="spellStart"/>
      <w:r w:rsidRPr="002241A0">
        <w:rPr>
          <w:lang w:val="en-US"/>
        </w:rPr>
        <w:t>emptyList</w:t>
      </w:r>
      <w:proofErr w:type="spellEnd"/>
      <w:r w:rsidRPr="002241A0">
        <w:rPr>
          <w:lang w:val="en-US"/>
        </w:rPr>
        <w:t>()</w:t>
      </w:r>
    </w:p>
    <w:p w14:paraId="19D0098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if (</w:t>
      </w:r>
      <w:proofErr w:type="spellStart"/>
      <w:proofErr w:type="gramStart"/>
      <w:r w:rsidRPr="002241A0">
        <w:rPr>
          <w:lang w:val="en-US"/>
        </w:rPr>
        <w:t>we.isNotEmpty</w:t>
      </w:r>
      <w:proofErr w:type="spellEnd"/>
      <w:proofErr w:type="gramEnd"/>
      <w:r w:rsidRPr="002241A0">
        <w:rPr>
          <w:lang w:val="en-US"/>
        </w:rPr>
        <w:t>()) {</w:t>
      </w:r>
    </w:p>
    <w:p w14:paraId="5D0B3EB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 xml:space="preserve">("   </w:t>
      </w:r>
      <w:r>
        <w:t>Упражнения</w:t>
      </w:r>
      <w:r w:rsidRPr="002241A0">
        <w:rPr>
          <w:lang w:val="en-US"/>
        </w:rPr>
        <w:t xml:space="preserve">:",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1371B9D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0CF23768" w14:textId="77777777" w:rsidR="002241A0" w:rsidRPr="002241A0" w:rsidRDefault="002241A0" w:rsidP="002241A0">
      <w:pPr>
        <w:pStyle w:val="ac"/>
        <w:rPr>
          <w:lang w:val="en-US"/>
        </w:rPr>
      </w:pPr>
    </w:p>
    <w:p w14:paraId="4344584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ui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workoutsVm.mergeExercises</w:t>
      </w:r>
      <w:proofErr w:type="spellEnd"/>
      <w:r w:rsidRPr="002241A0">
        <w:rPr>
          <w:lang w:val="en-US"/>
        </w:rPr>
        <w:t xml:space="preserve">(we, </w:t>
      </w:r>
      <w:proofErr w:type="spellStart"/>
      <w:r w:rsidRPr="002241A0">
        <w:rPr>
          <w:lang w:val="en-US"/>
        </w:rPr>
        <w:t>exerciseVm.exercises.value</w:t>
      </w:r>
      <w:proofErr w:type="spellEnd"/>
      <w:r w:rsidRPr="002241A0">
        <w:rPr>
          <w:lang w:val="en-US"/>
        </w:rPr>
        <w:t>)</w:t>
      </w:r>
    </w:p>
    <w:p w14:paraId="2FFAE71F" w14:textId="77777777" w:rsidR="002241A0" w:rsidRPr="002241A0" w:rsidRDefault="002241A0" w:rsidP="002241A0">
      <w:pPr>
        <w:pStyle w:val="ac"/>
        <w:rPr>
          <w:lang w:val="en-US"/>
        </w:rPr>
      </w:pPr>
    </w:p>
    <w:p w14:paraId="47814F80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proofErr w:type="gramStart"/>
      <w:r w:rsidRPr="002241A0">
        <w:rPr>
          <w:lang w:val="en-US"/>
        </w:rPr>
        <w:t>ui.forEach</w:t>
      </w:r>
      <w:proofErr w:type="spellEnd"/>
      <w:proofErr w:type="gramEnd"/>
      <w:r w:rsidRPr="002241A0">
        <w:rPr>
          <w:lang w:val="en-US"/>
        </w:rPr>
        <w:t xml:space="preserve"> { ex -&gt;</w:t>
      </w:r>
    </w:p>
    <w:p w14:paraId="46D3C70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</w:t>
      </w:r>
      <w:proofErr w:type="spellStart"/>
      <w:proofErr w:type="gramStart"/>
      <w:r w:rsidRPr="002241A0">
        <w:rPr>
          <w:lang w:val="en-US"/>
        </w:rPr>
        <w:t>canvas.drawText</w:t>
      </w:r>
      <w:proofErr w:type="spellEnd"/>
      <w:proofErr w:type="gramEnd"/>
      <w:r w:rsidRPr="002241A0">
        <w:rPr>
          <w:lang w:val="en-US"/>
        </w:rPr>
        <w:t>(</w:t>
      </w:r>
    </w:p>
    <w:p w14:paraId="4587361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    "      - ${ex.name}: ${</w:t>
      </w:r>
      <w:proofErr w:type="spellStart"/>
      <w:proofErr w:type="gramStart"/>
      <w:r w:rsidRPr="002241A0">
        <w:rPr>
          <w:lang w:val="en-US"/>
        </w:rPr>
        <w:t>ex.sets</w:t>
      </w:r>
      <w:proofErr w:type="spellEnd"/>
      <w:proofErr w:type="gramEnd"/>
      <w:r w:rsidRPr="002241A0">
        <w:rPr>
          <w:lang w:val="en-US"/>
        </w:rPr>
        <w:t>}×${</w:t>
      </w:r>
      <w:proofErr w:type="spellStart"/>
      <w:r w:rsidRPr="002241A0">
        <w:rPr>
          <w:lang w:val="en-US"/>
        </w:rPr>
        <w:t>ex.reps</w:t>
      </w:r>
      <w:proofErr w:type="spellEnd"/>
      <w:r w:rsidRPr="002241A0">
        <w:rPr>
          <w:lang w:val="en-US"/>
        </w:rPr>
        <w:t>} (${</w:t>
      </w:r>
      <w:proofErr w:type="spellStart"/>
      <w:r w:rsidRPr="002241A0">
        <w:rPr>
          <w:lang w:val="en-US"/>
        </w:rPr>
        <w:t>ex.weightKg</w:t>
      </w:r>
      <w:proofErr w:type="spellEnd"/>
      <w:r w:rsidRPr="002241A0">
        <w:rPr>
          <w:lang w:val="en-US"/>
        </w:rPr>
        <w:t xml:space="preserve">} </w:t>
      </w:r>
      <w:r>
        <w:t>кг</w:t>
      </w:r>
      <w:r w:rsidRPr="002241A0">
        <w:rPr>
          <w:lang w:val="en-US"/>
        </w:rPr>
        <w:t>)",</w:t>
      </w:r>
    </w:p>
    <w:p w14:paraId="6F336620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    40f,</w:t>
      </w:r>
    </w:p>
    <w:p w14:paraId="21E1BBE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    y,</w:t>
      </w:r>
    </w:p>
    <w:p w14:paraId="6BF37F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    </w:t>
      </w:r>
      <w:proofErr w:type="spellStart"/>
      <w:r w:rsidRPr="002241A0">
        <w:rPr>
          <w:lang w:val="en-US"/>
        </w:rPr>
        <w:t>textPaint</w:t>
      </w:r>
      <w:proofErr w:type="spellEnd"/>
    </w:p>
    <w:p w14:paraId="77670DF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)</w:t>
      </w:r>
    </w:p>
    <w:p w14:paraId="478F1BF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    y += 18f</w:t>
      </w:r>
    </w:p>
    <w:p w14:paraId="5831845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}</w:t>
      </w:r>
    </w:p>
    <w:p w14:paraId="7EAFBA40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36891A9E" w14:textId="77777777" w:rsidR="002241A0" w:rsidRPr="002241A0" w:rsidRDefault="002241A0" w:rsidP="002241A0">
      <w:pPr>
        <w:pStyle w:val="ac"/>
        <w:rPr>
          <w:lang w:val="en-US"/>
        </w:rPr>
      </w:pPr>
    </w:p>
    <w:p w14:paraId="44CEF27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y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397D2208" w14:textId="77777777" w:rsidR="002241A0" w:rsidRPr="002241A0" w:rsidRDefault="002241A0" w:rsidP="002241A0">
      <w:pPr>
        <w:pStyle w:val="ac"/>
        <w:rPr>
          <w:lang w:val="en-US"/>
        </w:rPr>
      </w:pP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pdf.finishPage</w:t>
      </w:r>
      <w:proofErr w:type="spellEnd"/>
      <w:proofErr w:type="gramEnd"/>
      <w:r w:rsidRPr="002241A0">
        <w:rPr>
          <w:lang w:val="en-US"/>
        </w:rPr>
        <w:t>(page)</w:t>
      </w:r>
    </w:p>
    <w:p w14:paraId="682EE183" w14:textId="77777777" w:rsidR="002241A0" w:rsidRPr="002241A0" w:rsidRDefault="002241A0" w:rsidP="002241A0">
      <w:pPr>
        <w:pStyle w:val="ac"/>
        <w:rPr>
          <w:lang w:val="en-US"/>
        </w:rPr>
      </w:pPr>
    </w:p>
    <w:p w14:paraId="698E5FE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</w:t>
      </w:r>
      <w:proofErr w:type="gramStart"/>
      <w:r w:rsidRPr="002241A0">
        <w:rPr>
          <w:lang w:val="en-US"/>
        </w:rPr>
        <w:t>File(</w:t>
      </w:r>
      <w:proofErr w:type="gramEnd"/>
    </w:p>
    <w:p w14:paraId="1602817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proofErr w:type="gramStart"/>
      <w:r w:rsidRPr="002241A0">
        <w:rPr>
          <w:lang w:val="en-US"/>
        </w:rPr>
        <w:t>month.year</w:t>
      </w:r>
      <w:proofErr w:type="spellEnd"/>
      <w:proofErr w:type="gram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77777777" w:rsidR="002241A0" w:rsidRPr="002241A0" w:rsidRDefault="002241A0" w:rsidP="002241A0">
      <w:pPr>
        <w:pStyle w:val="ac"/>
        <w:rPr>
          <w:lang w:val="en-US"/>
        </w:rPr>
      </w:pPr>
    </w:p>
    <w:p w14:paraId="5AC1967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pdf.writeTo</w:t>
      </w:r>
      <w:proofErr w:type="spellEnd"/>
      <w:proofErr w:type="gram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proofErr w:type="gramStart"/>
      <w:r w:rsidRPr="002241A0">
        <w:rPr>
          <w:lang w:val="en-US"/>
        </w:rPr>
        <w:t>pdf.close</w:t>
      </w:r>
      <w:proofErr w:type="spellEnd"/>
      <w:proofErr w:type="gramEnd"/>
      <w:r w:rsidRPr="002241A0">
        <w:rPr>
          <w:lang w:val="en-US"/>
        </w:rPr>
        <w:t>()</w:t>
      </w:r>
    </w:p>
    <w:p w14:paraId="20253CD2" w14:textId="31DC7500" w:rsidR="002241A0" w:rsidRPr="00987314" w:rsidRDefault="002241A0" w:rsidP="002241A0">
      <w:pPr>
        <w:pStyle w:val="ac"/>
      </w:pPr>
      <w:r>
        <w:t>}</w:t>
      </w:r>
    </w:p>
    <w:p w14:paraId="2A4222AB" w14:textId="0234F2B0" w:rsidR="00634F1A" w:rsidRDefault="00BC0419" w:rsidP="00634F1A">
      <w:pPr>
        <w:pStyle w:val="Heading1"/>
      </w:pPr>
      <w:bookmarkStart w:id="15" w:name="_Toc214268627"/>
      <w:r>
        <w:lastRenderedPageBreak/>
        <w:t>Тестирование и отладка ПО</w:t>
      </w:r>
      <w:bookmarkEnd w:id="15"/>
    </w:p>
    <w:p w14:paraId="444F091A" w14:textId="26C3456C" w:rsidR="00BC0419" w:rsidRDefault="00BC0419" w:rsidP="00BC0419">
      <w:pPr>
        <w:pStyle w:val="Heading2"/>
      </w:pPr>
      <w:bookmarkStart w:id="16" w:name="_Toc214268628"/>
      <w:r>
        <w:t>Структурное тестирование</w:t>
      </w:r>
      <w:bookmarkEnd w:id="16"/>
    </w:p>
    <w:p w14:paraId="2C4AFFA0" w14:textId="77777777" w:rsidR="00C3170A" w:rsidRPr="00C3170A" w:rsidRDefault="00C3170A" w:rsidP="00C3170A">
      <w:pPr>
        <w:pStyle w:val="a2"/>
      </w:pPr>
    </w:p>
    <w:p w14:paraId="533AB77C" w14:textId="4488DDB7" w:rsidR="00BC0419" w:rsidRDefault="00BC0419" w:rsidP="00BC0419">
      <w:pPr>
        <w:pStyle w:val="Heading2"/>
      </w:pPr>
      <w:bookmarkStart w:id="17" w:name="_Toc214268629"/>
      <w:r>
        <w:t>Функциональное тестирование</w:t>
      </w:r>
      <w:bookmarkEnd w:id="17"/>
    </w:p>
    <w:p w14:paraId="51AE8581" w14:textId="09043062" w:rsidR="001A500E" w:rsidRDefault="001A500E" w:rsidP="001A500E">
      <w:pPr>
        <w:pStyle w:val="a2"/>
      </w:pPr>
      <w:r>
        <w:t>Во время курсового проектирования проведено функциональное тестирование приложения методом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00C0D5EE" w14:textId="5EF20419" w:rsidR="001A500E" w:rsidRPr="001A500E" w:rsidRDefault="001A500E" w:rsidP="001A500E">
      <w:pPr>
        <w:pStyle w:val="ae"/>
      </w:pPr>
      <w:r>
        <w:t xml:space="preserve">Таблица 1 – Набор тестов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F368C" w14:paraId="5355EB5F" w14:textId="77777777" w:rsidTr="008F368C">
        <w:tc>
          <w:tcPr>
            <w:tcW w:w="3114" w:type="dxa"/>
            <w:tcBorders>
              <w:bottom w:val="double" w:sz="4" w:space="0" w:color="auto"/>
            </w:tcBorders>
          </w:tcPr>
          <w:p w14:paraId="69EC674E" w14:textId="0EE23378" w:rsidR="008F368C" w:rsidRPr="008F368C" w:rsidRDefault="001A500E" w:rsidP="008F368C">
            <w:pPr>
              <w:pStyle w:val="a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2D440A4E" w14:textId="4AF78D98" w:rsidR="008F368C" w:rsidRPr="00F718DC" w:rsidRDefault="00F718DC" w:rsidP="00F718DC">
            <w:pPr>
              <w:pStyle w:val="a2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</w:tcPr>
          <w:p w14:paraId="264C2C8D" w14:textId="4B0BD7A2" w:rsidR="008F368C" w:rsidRPr="00F718DC" w:rsidRDefault="001A500E" w:rsidP="00F718DC">
            <w:pPr>
              <w:pStyle w:val="a2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="00F718DC"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8F368C" w14:paraId="1FE73533" w14:textId="77777777" w:rsidTr="008F368C">
        <w:tc>
          <w:tcPr>
            <w:tcW w:w="3114" w:type="dxa"/>
            <w:tcBorders>
              <w:top w:val="double" w:sz="4" w:space="0" w:color="auto"/>
            </w:tcBorders>
          </w:tcPr>
          <w:p w14:paraId="223386A9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2DC1D17F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ouble" w:sz="4" w:space="0" w:color="auto"/>
            </w:tcBorders>
          </w:tcPr>
          <w:p w14:paraId="7F8EAF47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</w:tr>
      <w:tr w:rsidR="008F368C" w14:paraId="5ED0ED3A" w14:textId="77777777" w:rsidTr="008F368C">
        <w:tc>
          <w:tcPr>
            <w:tcW w:w="3114" w:type="dxa"/>
          </w:tcPr>
          <w:p w14:paraId="03F0A97E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42A2F095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7FF46B9A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</w:tr>
      <w:tr w:rsidR="008F368C" w14:paraId="16DCA493" w14:textId="77777777" w:rsidTr="008F368C">
        <w:tc>
          <w:tcPr>
            <w:tcW w:w="3114" w:type="dxa"/>
          </w:tcPr>
          <w:p w14:paraId="1029B4B2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2B05D659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19FCEB54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</w:tr>
      <w:tr w:rsidR="008F368C" w14:paraId="7A26D54B" w14:textId="77777777" w:rsidTr="008F368C">
        <w:tc>
          <w:tcPr>
            <w:tcW w:w="3114" w:type="dxa"/>
          </w:tcPr>
          <w:p w14:paraId="29A25194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53205AC1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1B467C9A" w14:textId="77777777" w:rsidR="008F368C" w:rsidRPr="001A500E" w:rsidRDefault="008F368C" w:rsidP="008F368C">
            <w:pPr>
              <w:pStyle w:val="a2"/>
              <w:ind w:firstLine="0"/>
              <w:rPr>
                <w:sz w:val="24"/>
                <w:szCs w:val="24"/>
              </w:rPr>
            </w:pPr>
          </w:p>
        </w:tc>
      </w:tr>
    </w:tbl>
    <w:p w14:paraId="4DE3D56B" w14:textId="77777777" w:rsidR="008F368C" w:rsidRPr="008F368C" w:rsidRDefault="008F368C" w:rsidP="008F368C">
      <w:pPr>
        <w:pStyle w:val="a2"/>
      </w:pPr>
    </w:p>
    <w:p w14:paraId="39A6A1B0" w14:textId="77777777" w:rsidR="00C3170A" w:rsidRPr="00C3170A" w:rsidRDefault="00C3170A" w:rsidP="00C3170A">
      <w:pPr>
        <w:pStyle w:val="a2"/>
      </w:pPr>
    </w:p>
    <w:p w14:paraId="248864AF" w14:textId="7B577976" w:rsidR="00BC0419" w:rsidRDefault="00BC0419" w:rsidP="00BC0419">
      <w:pPr>
        <w:pStyle w:val="Heading1"/>
      </w:pPr>
      <w:bookmarkStart w:id="18" w:name="_Toc214268630"/>
      <w:r>
        <w:lastRenderedPageBreak/>
        <w:t>Инструкция по эксплуатации ПО</w:t>
      </w:r>
      <w:bookmarkEnd w:id="18"/>
    </w:p>
    <w:p w14:paraId="65DB96A8" w14:textId="28DB6C47" w:rsidR="00BC0419" w:rsidRDefault="00BC0419" w:rsidP="00BC0419">
      <w:pPr>
        <w:pStyle w:val="Heading2"/>
      </w:pPr>
      <w:bookmarkStart w:id="19" w:name="_Toc214268631"/>
      <w:r>
        <w:t>Установка программного обеспечения</w:t>
      </w:r>
      <w:bookmarkEnd w:id="19"/>
    </w:p>
    <w:p w14:paraId="04D5B3B7" w14:textId="77777777" w:rsidR="00C3170A" w:rsidRPr="00C3170A" w:rsidRDefault="00C3170A" w:rsidP="00C3170A">
      <w:pPr>
        <w:pStyle w:val="a2"/>
      </w:pPr>
    </w:p>
    <w:p w14:paraId="674D285C" w14:textId="08F9557C" w:rsidR="00BC0419" w:rsidRDefault="00BC0419" w:rsidP="00BC0419">
      <w:pPr>
        <w:pStyle w:val="Heading2"/>
      </w:pPr>
      <w:bookmarkStart w:id="20" w:name="_Toc214268632"/>
      <w:r>
        <w:t>Инструкция по работе</w:t>
      </w:r>
      <w:bookmarkEnd w:id="20"/>
    </w:p>
    <w:p w14:paraId="26C0D3B0" w14:textId="48592EC0" w:rsidR="002241A0" w:rsidRPr="002241A0" w:rsidRDefault="002241A0" w:rsidP="002241A0">
      <w:pPr>
        <w:pStyle w:val="Title"/>
      </w:pPr>
      <w:r>
        <w:lastRenderedPageBreak/>
        <w:t>зАКЛЮЧЕНИЕ</w:t>
      </w:r>
    </w:p>
    <w:p w14:paraId="6051373C" w14:textId="77777777" w:rsidR="002241A0" w:rsidRPr="002241A0" w:rsidRDefault="002241A0" w:rsidP="002241A0">
      <w:pPr>
        <w:pStyle w:val="a2"/>
      </w:pPr>
    </w:p>
    <w:p w14:paraId="00C553CA" w14:textId="38565BEE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p w14:paraId="0D829156" w14:textId="2D2C2914" w:rsidR="00C3170A" w:rsidRPr="00C3170A" w:rsidRDefault="00C3170A" w:rsidP="00C3170A">
      <w:pPr>
        <w:pStyle w:val="a2"/>
      </w:pPr>
    </w:p>
    <w:sectPr w:rsidR="00C3170A" w:rsidRPr="00C3170A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D47FE" w14:textId="77777777" w:rsidR="003A3147" w:rsidRDefault="003A3147" w:rsidP="007B1296">
      <w:r>
        <w:separator/>
      </w:r>
    </w:p>
  </w:endnote>
  <w:endnote w:type="continuationSeparator" w:id="0">
    <w:p w14:paraId="35A8B671" w14:textId="77777777" w:rsidR="003A3147" w:rsidRDefault="003A3147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A0BDFD3" w:rsidR="007B1296" w:rsidRDefault="007B129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12C3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5C9E4" w14:textId="77777777" w:rsidR="003A3147" w:rsidRDefault="003A3147" w:rsidP="007B1296">
      <w:r>
        <w:separator/>
      </w:r>
    </w:p>
  </w:footnote>
  <w:footnote w:type="continuationSeparator" w:id="0">
    <w:p w14:paraId="693C3434" w14:textId="77777777" w:rsidR="003A3147" w:rsidRDefault="003A3147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22EAD"/>
    <w:rsid w:val="00023953"/>
    <w:rsid w:val="00046A82"/>
    <w:rsid w:val="000547B5"/>
    <w:rsid w:val="00062928"/>
    <w:rsid w:val="00070444"/>
    <w:rsid w:val="00071534"/>
    <w:rsid w:val="00084431"/>
    <w:rsid w:val="000A6376"/>
    <w:rsid w:val="000A695D"/>
    <w:rsid w:val="000B2040"/>
    <w:rsid w:val="000B564F"/>
    <w:rsid w:val="000C03D0"/>
    <w:rsid w:val="000F2F10"/>
    <w:rsid w:val="00115DF3"/>
    <w:rsid w:val="00122DF6"/>
    <w:rsid w:val="00126FE5"/>
    <w:rsid w:val="00135AB1"/>
    <w:rsid w:val="00154AC6"/>
    <w:rsid w:val="00157D07"/>
    <w:rsid w:val="0018210A"/>
    <w:rsid w:val="00183FFB"/>
    <w:rsid w:val="00197EED"/>
    <w:rsid w:val="001A500E"/>
    <w:rsid w:val="001A74D9"/>
    <w:rsid w:val="001B17C1"/>
    <w:rsid w:val="001B5082"/>
    <w:rsid w:val="001B5A61"/>
    <w:rsid w:val="001C4B89"/>
    <w:rsid w:val="001C7A1F"/>
    <w:rsid w:val="001F12C3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9075A"/>
    <w:rsid w:val="0029217B"/>
    <w:rsid w:val="002D5F2F"/>
    <w:rsid w:val="002E1075"/>
    <w:rsid w:val="002F1F23"/>
    <w:rsid w:val="00313BD4"/>
    <w:rsid w:val="003140F3"/>
    <w:rsid w:val="00314FCF"/>
    <w:rsid w:val="00333DDD"/>
    <w:rsid w:val="00350DEC"/>
    <w:rsid w:val="003616AA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27363"/>
    <w:rsid w:val="00540F99"/>
    <w:rsid w:val="00547AB8"/>
    <w:rsid w:val="005728C6"/>
    <w:rsid w:val="005842D8"/>
    <w:rsid w:val="005976D6"/>
    <w:rsid w:val="005C6335"/>
    <w:rsid w:val="005D0FDF"/>
    <w:rsid w:val="005D10F9"/>
    <w:rsid w:val="005D54E2"/>
    <w:rsid w:val="005D798B"/>
    <w:rsid w:val="00614008"/>
    <w:rsid w:val="00624AF8"/>
    <w:rsid w:val="00634F1A"/>
    <w:rsid w:val="006466D1"/>
    <w:rsid w:val="00654CC3"/>
    <w:rsid w:val="00670A29"/>
    <w:rsid w:val="00681A61"/>
    <w:rsid w:val="00682EC2"/>
    <w:rsid w:val="00685504"/>
    <w:rsid w:val="006947D9"/>
    <w:rsid w:val="006B2E38"/>
    <w:rsid w:val="006D0C39"/>
    <w:rsid w:val="006D517D"/>
    <w:rsid w:val="00701393"/>
    <w:rsid w:val="00711564"/>
    <w:rsid w:val="00715B4C"/>
    <w:rsid w:val="0074068D"/>
    <w:rsid w:val="00746B6B"/>
    <w:rsid w:val="0075058F"/>
    <w:rsid w:val="0077507F"/>
    <w:rsid w:val="00775943"/>
    <w:rsid w:val="007A7B1B"/>
    <w:rsid w:val="007B1296"/>
    <w:rsid w:val="007B43F3"/>
    <w:rsid w:val="007E26D0"/>
    <w:rsid w:val="007F3B1F"/>
    <w:rsid w:val="007F3B46"/>
    <w:rsid w:val="00800364"/>
    <w:rsid w:val="00810637"/>
    <w:rsid w:val="008156AB"/>
    <w:rsid w:val="0083534A"/>
    <w:rsid w:val="0084608B"/>
    <w:rsid w:val="008532F7"/>
    <w:rsid w:val="00857B73"/>
    <w:rsid w:val="00871F21"/>
    <w:rsid w:val="00884816"/>
    <w:rsid w:val="00885B8A"/>
    <w:rsid w:val="008900FC"/>
    <w:rsid w:val="00891E1F"/>
    <w:rsid w:val="008976F7"/>
    <w:rsid w:val="008A3D99"/>
    <w:rsid w:val="008A7779"/>
    <w:rsid w:val="008B2B16"/>
    <w:rsid w:val="008C6246"/>
    <w:rsid w:val="008F368C"/>
    <w:rsid w:val="00907A2C"/>
    <w:rsid w:val="00907F4A"/>
    <w:rsid w:val="009171D5"/>
    <w:rsid w:val="00927D29"/>
    <w:rsid w:val="009422C4"/>
    <w:rsid w:val="009500FD"/>
    <w:rsid w:val="009532B6"/>
    <w:rsid w:val="00987314"/>
    <w:rsid w:val="009A5998"/>
    <w:rsid w:val="009C61C2"/>
    <w:rsid w:val="00A13BBC"/>
    <w:rsid w:val="00A15409"/>
    <w:rsid w:val="00A17827"/>
    <w:rsid w:val="00A23795"/>
    <w:rsid w:val="00A35137"/>
    <w:rsid w:val="00A54762"/>
    <w:rsid w:val="00A57474"/>
    <w:rsid w:val="00A958ED"/>
    <w:rsid w:val="00A9702A"/>
    <w:rsid w:val="00AB451B"/>
    <w:rsid w:val="00AD7259"/>
    <w:rsid w:val="00B1423E"/>
    <w:rsid w:val="00B235E3"/>
    <w:rsid w:val="00B44A6D"/>
    <w:rsid w:val="00B64EC5"/>
    <w:rsid w:val="00B65ADA"/>
    <w:rsid w:val="00B73778"/>
    <w:rsid w:val="00B821C0"/>
    <w:rsid w:val="00BB1CD6"/>
    <w:rsid w:val="00BB22C1"/>
    <w:rsid w:val="00BC0419"/>
    <w:rsid w:val="00BC5216"/>
    <w:rsid w:val="00BD39FF"/>
    <w:rsid w:val="00BE23BE"/>
    <w:rsid w:val="00BE278B"/>
    <w:rsid w:val="00BE2E89"/>
    <w:rsid w:val="00C02CA6"/>
    <w:rsid w:val="00C252C2"/>
    <w:rsid w:val="00C3170A"/>
    <w:rsid w:val="00C706EA"/>
    <w:rsid w:val="00C871DC"/>
    <w:rsid w:val="00C934F9"/>
    <w:rsid w:val="00CA55AD"/>
    <w:rsid w:val="00CB4BBB"/>
    <w:rsid w:val="00CB5F04"/>
    <w:rsid w:val="00CC3301"/>
    <w:rsid w:val="00CE3B5E"/>
    <w:rsid w:val="00CE58C3"/>
    <w:rsid w:val="00D01F43"/>
    <w:rsid w:val="00D160AE"/>
    <w:rsid w:val="00D51EAF"/>
    <w:rsid w:val="00D56F33"/>
    <w:rsid w:val="00D96D59"/>
    <w:rsid w:val="00DA5B1D"/>
    <w:rsid w:val="00DA5DB8"/>
    <w:rsid w:val="00DB6488"/>
    <w:rsid w:val="00DD2D10"/>
    <w:rsid w:val="00DD2E9E"/>
    <w:rsid w:val="00DE253F"/>
    <w:rsid w:val="00E12898"/>
    <w:rsid w:val="00E454AE"/>
    <w:rsid w:val="00E46B85"/>
    <w:rsid w:val="00E52B18"/>
    <w:rsid w:val="00E86806"/>
    <w:rsid w:val="00E93448"/>
    <w:rsid w:val="00ED2643"/>
    <w:rsid w:val="00EE2444"/>
    <w:rsid w:val="00EE2660"/>
    <w:rsid w:val="00F057B9"/>
    <w:rsid w:val="00F116CE"/>
    <w:rsid w:val="00F31BF1"/>
    <w:rsid w:val="00F359E2"/>
    <w:rsid w:val="00F44D11"/>
    <w:rsid w:val="00F718DC"/>
    <w:rsid w:val="00FC254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1F2DE-38CB-44EE-9FB0-750F0925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675</TotalTime>
  <Pages>23</Pages>
  <Words>2948</Words>
  <Characters>16805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20</cp:revision>
  <dcterms:created xsi:type="dcterms:W3CDTF">2025-10-28T05:32:00Z</dcterms:created>
  <dcterms:modified xsi:type="dcterms:W3CDTF">2025-11-20T22:10:00Z</dcterms:modified>
</cp:coreProperties>
</file>